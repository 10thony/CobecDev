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FD71A6" w14:textId="550BA7DC" w:rsidR="000B484C" w:rsidRPr="00EA73A1" w:rsidRDefault="00A16867" w:rsidP="00CB0557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Shaun Trapp</w:t>
      </w:r>
    </w:p>
    <w:p w14:paraId="3C4D7E81" w14:textId="6F96CF4F" w:rsidR="00A945C0" w:rsidRDefault="00A16867" w:rsidP="00CB0557">
      <w:pPr>
        <w:widowControl w:val="0"/>
        <w:rPr>
          <w:rFonts w:ascii="Times New Roman" w:hAnsi="Times New Roman"/>
        </w:rPr>
      </w:pPr>
      <w:r>
        <w:rPr>
          <w:rFonts w:ascii="Times New Roman" w:hAnsi="Times New Roman"/>
        </w:rPr>
        <w:t>strapp@cobec.com</w:t>
      </w:r>
    </w:p>
    <w:p w14:paraId="618E33B5" w14:textId="4E62608D" w:rsidR="001E79DA" w:rsidRPr="00EA73A1" w:rsidRDefault="00A16867" w:rsidP="00CB0557">
      <w:pPr>
        <w:rPr>
          <w:rFonts w:ascii="Times New Roman" w:hAnsi="Times New Roman"/>
        </w:rPr>
      </w:pPr>
      <w:r>
        <w:rPr>
          <w:rFonts w:ascii="Times New Roman" w:hAnsi="Times New Roman"/>
        </w:rPr>
        <w:t>202.758.5254</w:t>
      </w:r>
    </w:p>
    <w:p w14:paraId="03FAF678" w14:textId="77777777" w:rsidR="00A945C0" w:rsidRDefault="00A945C0" w:rsidP="00CB0557">
      <w:pPr>
        <w:rPr>
          <w:rFonts w:ascii="Times New Roman" w:hAnsi="Times New Roman"/>
          <w:b/>
          <w:u w:val="single"/>
        </w:rPr>
      </w:pPr>
    </w:p>
    <w:p w14:paraId="3412D0C3" w14:textId="77777777" w:rsidR="000B4D19" w:rsidRDefault="000B4D19" w:rsidP="00CB0557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PROFESSIONAL SUMMARY</w:t>
      </w:r>
      <w:r>
        <w:rPr>
          <w:rFonts w:ascii="Times New Roman" w:hAnsi="Times New Roman"/>
        </w:rPr>
        <w:t>:</w:t>
      </w:r>
    </w:p>
    <w:p w14:paraId="5D52299A" w14:textId="384CE0E8" w:rsidR="000B4D19" w:rsidRDefault="00A16867" w:rsidP="00CB0557">
      <w:pPr>
        <w:rPr>
          <w:rFonts w:ascii="Times New Roman" w:hAnsi="Times New Roman"/>
        </w:rPr>
      </w:pPr>
      <w:r w:rsidRPr="00A16867">
        <w:rPr>
          <w:rFonts w:ascii="Times New Roman" w:hAnsi="Times New Roman"/>
        </w:rPr>
        <w:t>Shaun Trapp is a long-time resident of the Washington D.C. Metro area. In 2005, Mr. Trapp graduated from</w:t>
      </w:r>
      <w:r>
        <w:rPr>
          <w:rFonts w:ascii="Times New Roman" w:hAnsi="Times New Roman"/>
        </w:rPr>
        <w:t xml:space="preserve"> </w:t>
      </w:r>
      <w:r w:rsidRPr="00A16867">
        <w:rPr>
          <w:rFonts w:ascii="Times New Roman" w:hAnsi="Times New Roman"/>
        </w:rPr>
        <w:t>Florida A&amp;M University in Tallahassee Florida, receiving a degree in Communications. Mr. Trapp has more</w:t>
      </w:r>
      <w:r>
        <w:rPr>
          <w:rFonts w:ascii="Times New Roman" w:hAnsi="Times New Roman"/>
        </w:rPr>
        <w:t xml:space="preserve"> </w:t>
      </w:r>
      <w:r w:rsidRPr="00A16867">
        <w:rPr>
          <w:rFonts w:ascii="Times New Roman" w:hAnsi="Times New Roman"/>
        </w:rPr>
        <w:t>than 10 years of managerial experience, including small and large contracts with the United States Patent</w:t>
      </w:r>
      <w:r>
        <w:rPr>
          <w:rFonts w:ascii="Times New Roman" w:hAnsi="Times New Roman"/>
        </w:rPr>
        <w:t xml:space="preserve"> </w:t>
      </w:r>
      <w:r w:rsidRPr="00A16867">
        <w:rPr>
          <w:rFonts w:ascii="Times New Roman" w:hAnsi="Times New Roman"/>
        </w:rPr>
        <w:t>Office (USPTO), Department of Transportation (DOT), to include the Federal Aviation Administration</w:t>
      </w:r>
      <w:r>
        <w:rPr>
          <w:rFonts w:ascii="Times New Roman" w:hAnsi="Times New Roman"/>
        </w:rPr>
        <w:t xml:space="preserve"> </w:t>
      </w:r>
      <w:r w:rsidRPr="00A16867">
        <w:rPr>
          <w:rFonts w:ascii="Times New Roman" w:hAnsi="Times New Roman"/>
        </w:rPr>
        <w:t>(FAA) and the Volpe Center. Mr. Trapp’s recent FAA duties included assisting with the day-to-day</w:t>
      </w:r>
      <w:r>
        <w:rPr>
          <w:rFonts w:ascii="Times New Roman" w:hAnsi="Times New Roman"/>
        </w:rPr>
        <w:t xml:space="preserve"> </w:t>
      </w:r>
      <w:r w:rsidRPr="00A16867">
        <w:rPr>
          <w:rFonts w:ascii="Times New Roman" w:hAnsi="Times New Roman"/>
        </w:rPr>
        <w:t>operations and performance of Alaska Satellite Telecommunications Infrastructure (ASTI) Program</w:t>
      </w:r>
      <w:r>
        <w:rPr>
          <w:rFonts w:ascii="Times New Roman" w:hAnsi="Times New Roman"/>
        </w:rPr>
        <w:t xml:space="preserve"> </w:t>
      </w:r>
      <w:r w:rsidRPr="00A16867">
        <w:rPr>
          <w:rFonts w:ascii="Times New Roman" w:hAnsi="Times New Roman"/>
        </w:rPr>
        <w:t>within AJM-3. His responsibilities consist of managing the Corporate Work Plan (CWP) and</w:t>
      </w:r>
      <w:r>
        <w:rPr>
          <w:rFonts w:ascii="Times New Roman" w:hAnsi="Times New Roman"/>
        </w:rPr>
        <w:t xml:space="preserve"> </w:t>
      </w:r>
      <w:r w:rsidRPr="00A16867">
        <w:rPr>
          <w:rFonts w:ascii="Times New Roman" w:hAnsi="Times New Roman"/>
        </w:rPr>
        <w:t>Implementation Schedule/Waterfall. Mr. Trapp recently managed and assisted on the Operational</w:t>
      </w:r>
      <w:r>
        <w:rPr>
          <w:rFonts w:ascii="Times New Roman" w:hAnsi="Times New Roman"/>
        </w:rPr>
        <w:t xml:space="preserve"> </w:t>
      </w:r>
      <w:r w:rsidRPr="00A16867">
        <w:rPr>
          <w:rFonts w:ascii="Times New Roman" w:hAnsi="Times New Roman"/>
        </w:rPr>
        <w:t>Analysis and Reporting System (OARS) Program ensuring the completion of the Joint Resources Council</w:t>
      </w:r>
      <w:r>
        <w:rPr>
          <w:rFonts w:ascii="Times New Roman" w:hAnsi="Times New Roman"/>
        </w:rPr>
        <w:t xml:space="preserve"> </w:t>
      </w:r>
      <w:r w:rsidRPr="00A16867">
        <w:rPr>
          <w:rFonts w:ascii="Times New Roman" w:hAnsi="Times New Roman"/>
        </w:rPr>
        <w:t>(JRC) artifacts to reach upcoming Initial Investment Decision (IID). Mr. Trapp has proven expertise in the Resource Program Document (RPD) development as well</w:t>
      </w:r>
      <w:r>
        <w:rPr>
          <w:rFonts w:ascii="Times New Roman" w:hAnsi="Times New Roman"/>
        </w:rPr>
        <w:t xml:space="preserve"> </w:t>
      </w:r>
      <w:r w:rsidRPr="00A16867">
        <w:rPr>
          <w:rFonts w:ascii="Times New Roman" w:hAnsi="Times New Roman"/>
        </w:rPr>
        <w:t>as assisting in managing funds within the program. Mr. Trapp has extensive training in Building a</w:t>
      </w:r>
      <w:r>
        <w:rPr>
          <w:rFonts w:ascii="Times New Roman" w:hAnsi="Times New Roman"/>
        </w:rPr>
        <w:t xml:space="preserve"> </w:t>
      </w:r>
      <w:r w:rsidRPr="00A16867">
        <w:rPr>
          <w:rFonts w:ascii="Times New Roman" w:hAnsi="Times New Roman"/>
        </w:rPr>
        <w:t>Winning Sales Team, Management Development I and II, Diversity within the Workplace, Establishing</w:t>
      </w:r>
      <w:r>
        <w:rPr>
          <w:rFonts w:ascii="Times New Roman" w:hAnsi="Times New Roman"/>
        </w:rPr>
        <w:t xml:space="preserve"> </w:t>
      </w:r>
      <w:r w:rsidRPr="00A16867">
        <w:rPr>
          <w:rFonts w:ascii="Times New Roman" w:hAnsi="Times New Roman"/>
        </w:rPr>
        <w:t>Customer Relations, Emotional Intelligence, Making Sound Decisions, Coaching Peers/Co-Workers.</w:t>
      </w:r>
    </w:p>
    <w:p w14:paraId="66D96D63" w14:textId="77777777" w:rsidR="00A16867" w:rsidRPr="00A16867" w:rsidRDefault="00A16867" w:rsidP="00CB0557">
      <w:pPr>
        <w:rPr>
          <w:rFonts w:ascii="Times New Roman" w:hAnsi="Times New Roman"/>
        </w:rPr>
      </w:pPr>
    </w:p>
    <w:p w14:paraId="223CA0FD" w14:textId="639440E2" w:rsidR="009A133C" w:rsidRDefault="0076600D" w:rsidP="00CB0557">
      <w:pPr>
        <w:rPr>
          <w:rFonts w:ascii="Times New Roman" w:hAnsi="Times New Roman"/>
          <w:b/>
          <w:u w:val="single"/>
        </w:rPr>
      </w:pPr>
      <w:r w:rsidRPr="00D85084">
        <w:rPr>
          <w:rFonts w:ascii="Times New Roman" w:hAnsi="Times New Roman"/>
          <w:b/>
          <w:u w:val="single"/>
        </w:rPr>
        <w:t xml:space="preserve">EDUCATION:  </w:t>
      </w:r>
    </w:p>
    <w:p w14:paraId="1C8C231F" w14:textId="77777777" w:rsidR="00A16867" w:rsidRPr="00A16867" w:rsidRDefault="00A16867" w:rsidP="00A16867">
      <w:pPr>
        <w:rPr>
          <w:rFonts w:ascii="Times New Roman" w:hAnsi="Times New Roman"/>
          <w:bCs/>
        </w:rPr>
      </w:pPr>
      <w:r w:rsidRPr="00A16867">
        <w:rPr>
          <w:rFonts w:ascii="Times New Roman" w:hAnsi="Times New Roman"/>
          <w:bCs/>
        </w:rPr>
        <w:t>Florida A&amp;M University, Tallahassee, FL – August 1998 – June 2005</w:t>
      </w:r>
    </w:p>
    <w:p w14:paraId="6756EE73" w14:textId="3C2B6B26" w:rsidR="000B4BA3" w:rsidRDefault="00A16867" w:rsidP="00A16867">
      <w:pPr>
        <w:rPr>
          <w:rFonts w:ascii="Times New Roman" w:hAnsi="Times New Roman"/>
        </w:rPr>
      </w:pPr>
      <w:r w:rsidRPr="00A16867">
        <w:rPr>
          <w:rFonts w:ascii="Times New Roman" w:hAnsi="Times New Roman"/>
          <w:bCs/>
        </w:rPr>
        <w:t>Bachelor of Science, Communication (Graphic Desi</w:t>
      </w:r>
      <w:r>
        <w:rPr>
          <w:rFonts w:ascii="Times New Roman" w:hAnsi="Times New Roman"/>
          <w:bCs/>
        </w:rPr>
        <w:t>gn)</w:t>
      </w:r>
    </w:p>
    <w:p w14:paraId="46A8ACD3" w14:textId="77777777" w:rsidR="00D85084" w:rsidRDefault="00D85084" w:rsidP="00CB0557">
      <w:pPr>
        <w:rPr>
          <w:rFonts w:ascii="Times New Roman" w:hAnsi="Times New Roman"/>
        </w:rPr>
      </w:pPr>
    </w:p>
    <w:p w14:paraId="1113D754" w14:textId="498A1A1C" w:rsidR="00737EAE" w:rsidRDefault="00D85084" w:rsidP="00CB0557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RELEVANT E</w:t>
      </w:r>
      <w:r w:rsidR="000B484C" w:rsidRPr="0076600D">
        <w:rPr>
          <w:rFonts w:ascii="Times New Roman" w:hAnsi="Times New Roman"/>
          <w:b/>
          <w:u w:val="single"/>
        </w:rPr>
        <w:t>XPERIENCE:</w:t>
      </w:r>
    </w:p>
    <w:p w14:paraId="39E8C9BC" w14:textId="77777777" w:rsidR="00EA73A1" w:rsidRDefault="00EA73A1" w:rsidP="00CB0557">
      <w:pPr>
        <w:rPr>
          <w:rFonts w:ascii="Times New Roman" w:hAnsi="Times New Roman"/>
          <w:b/>
          <w:iCs/>
        </w:rPr>
      </w:pPr>
    </w:p>
    <w:p w14:paraId="487A8230" w14:textId="6AF292E6" w:rsidR="00EA73A1" w:rsidRDefault="00A16867" w:rsidP="00CB0557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Senior Consultant</w:t>
      </w:r>
    </w:p>
    <w:p w14:paraId="68439783" w14:textId="2B6002C4" w:rsidR="00EA73A1" w:rsidRDefault="00EA73A1" w:rsidP="00CB0557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 xml:space="preserve">Cobec Consulting, Inc., </w:t>
      </w:r>
    </w:p>
    <w:p w14:paraId="1D56E46F" w14:textId="6BBD9732" w:rsidR="00EA73A1" w:rsidRPr="00EA73A1" w:rsidRDefault="00A16867" w:rsidP="00CB0557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Jan 2018 - Present</w:t>
      </w:r>
    </w:p>
    <w:p w14:paraId="422493D4" w14:textId="77777777" w:rsidR="00E46BD9" w:rsidRDefault="00E46BD9" w:rsidP="00CB0557">
      <w:pPr>
        <w:rPr>
          <w:rFonts w:ascii="Times New Roman" w:hAnsi="Times New Roman"/>
          <w:b/>
          <w:i/>
        </w:rPr>
      </w:pPr>
    </w:p>
    <w:p w14:paraId="006BC79B" w14:textId="64B9BD18" w:rsidR="00A16867" w:rsidRPr="00A16867" w:rsidRDefault="00A16867" w:rsidP="00A16867">
      <w:pPr>
        <w:rPr>
          <w:rFonts w:ascii="Times New Roman" w:hAnsi="Times New Roman"/>
          <w:bCs/>
          <w:iCs/>
        </w:rPr>
      </w:pPr>
      <w:r w:rsidRPr="00A16867">
        <w:rPr>
          <w:rFonts w:ascii="Times New Roman" w:hAnsi="Times New Roman"/>
          <w:bCs/>
          <w:iCs/>
        </w:rPr>
        <w:t>As a Senior Consultant, currently provides support to Program Manager in AJM-234 under the Operational Analysis and Reporting Program</w:t>
      </w:r>
      <w:r w:rsidR="00161361">
        <w:rPr>
          <w:rFonts w:ascii="Times New Roman" w:hAnsi="Times New Roman"/>
          <w:bCs/>
          <w:iCs/>
        </w:rPr>
        <w:t xml:space="preserve"> </w:t>
      </w:r>
      <w:r w:rsidRPr="00A16867">
        <w:rPr>
          <w:rFonts w:ascii="Times New Roman" w:hAnsi="Times New Roman"/>
          <w:bCs/>
          <w:iCs/>
        </w:rPr>
        <w:t>(OARS) Federal Aviation Administration (FAA) Program Management Office (PMO).</w:t>
      </w:r>
    </w:p>
    <w:p w14:paraId="6510EBEE" w14:textId="77777777" w:rsidR="00A16867" w:rsidRDefault="00A16867" w:rsidP="00A16867">
      <w:pPr>
        <w:rPr>
          <w:rFonts w:ascii="Times New Roman" w:hAnsi="Times New Roman"/>
          <w:bCs/>
          <w:iCs/>
        </w:rPr>
      </w:pPr>
    </w:p>
    <w:p w14:paraId="41D5467F" w14:textId="4276DD34" w:rsidR="00A16867" w:rsidRPr="00A16867" w:rsidRDefault="00A16867" w:rsidP="00A16867">
      <w:pPr>
        <w:rPr>
          <w:rFonts w:ascii="Times New Roman" w:hAnsi="Times New Roman"/>
          <w:bCs/>
          <w:iCs/>
        </w:rPr>
      </w:pPr>
      <w:r w:rsidRPr="00A16867">
        <w:rPr>
          <w:rFonts w:ascii="Times New Roman" w:hAnsi="Times New Roman"/>
          <w:bCs/>
          <w:iCs/>
        </w:rPr>
        <w:t>Major duties and responsibilities include:</w:t>
      </w:r>
    </w:p>
    <w:p w14:paraId="2DFE5107" w14:textId="77777777" w:rsidR="00A16867" w:rsidRPr="00A16867" w:rsidRDefault="00A16867" w:rsidP="00A16867">
      <w:pPr>
        <w:rPr>
          <w:rFonts w:ascii="Times New Roman" w:hAnsi="Times New Roman"/>
          <w:bCs/>
          <w:iCs/>
        </w:rPr>
      </w:pPr>
      <w:r w:rsidRPr="00A16867">
        <w:rPr>
          <w:rFonts w:ascii="Times New Roman" w:hAnsi="Times New Roman"/>
          <w:bCs/>
          <w:iCs/>
        </w:rPr>
        <w:t>• Close working relationship between the Program Manager and Cobec’s FAA Director, reporting and preparing weekly and monthly status updates.</w:t>
      </w:r>
    </w:p>
    <w:p w14:paraId="4AA480D8" w14:textId="6D9649D4" w:rsidR="00A16867" w:rsidRPr="00A16867" w:rsidRDefault="00A16867" w:rsidP="00A16867">
      <w:pPr>
        <w:rPr>
          <w:rFonts w:ascii="Times New Roman" w:hAnsi="Times New Roman"/>
          <w:bCs/>
          <w:iCs/>
        </w:rPr>
      </w:pPr>
      <w:r w:rsidRPr="00A16867">
        <w:rPr>
          <w:rFonts w:ascii="Times New Roman" w:hAnsi="Times New Roman"/>
          <w:bCs/>
          <w:iCs/>
        </w:rPr>
        <w:t>• Develops and produce program performance to ensure program milestones and program schedule due dates are properly monitored and</w:t>
      </w:r>
      <w:r w:rsidR="00161361">
        <w:rPr>
          <w:rFonts w:ascii="Times New Roman" w:hAnsi="Times New Roman"/>
          <w:bCs/>
          <w:iCs/>
        </w:rPr>
        <w:t xml:space="preserve"> </w:t>
      </w:r>
      <w:r w:rsidRPr="00A16867">
        <w:rPr>
          <w:rFonts w:ascii="Times New Roman" w:hAnsi="Times New Roman"/>
          <w:bCs/>
          <w:iCs/>
        </w:rPr>
        <w:t>status, using Microsoft Project and Dashboards.</w:t>
      </w:r>
    </w:p>
    <w:p w14:paraId="40C8E5FD" w14:textId="03E5B4B0" w:rsidR="00A16867" w:rsidRPr="00A16867" w:rsidRDefault="00A16867" w:rsidP="00A16867">
      <w:pPr>
        <w:rPr>
          <w:rFonts w:ascii="Times New Roman" w:hAnsi="Times New Roman"/>
          <w:bCs/>
          <w:iCs/>
        </w:rPr>
      </w:pPr>
      <w:r w:rsidRPr="00A16867">
        <w:rPr>
          <w:rFonts w:ascii="Times New Roman" w:hAnsi="Times New Roman"/>
          <w:bCs/>
          <w:iCs/>
        </w:rPr>
        <w:t>• Analyzing and delivering Logistics Support Plan (ILSP), CFO Package, Environment and Occupational Safety and Health (EOSH), Final Program</w:t>
      </w:r>
      <w:r w:rsidR="00161361">
        <w:rPr>
          <w:rFonts w:ascii="Times New Roman" w:hAnsi="Times New Roman"/>
          <w:bCs/>
          <w:iCs/>
        </w:rPr>
        <w:t xml:space="preserve"> </w:t>
      </w:r>
      <w:r w:rsidRPr="00A16867">
        <w:rPr>
          <w:rFonts w:ascii="Times New Roman" w:hAnsi="Times New Roman"/>
          <w:bCs/>
          <w:iCs/>
        </w:rPr>
        <w:t xml:space="preserve">Requirement Document (fPRD), and other AMS Documents to the Joint Resource Council (JRC) for approval prior to </w:t>
      </w:r>
      <w:r w:rsidRPr="00A16867">
        <w:rPr>
          <w:rFonts w:ascii="Times New Roman" w:hAnsi="Times New Roman"/>
          <w:bCs/>
          <w:iCs/>
        </w:rPr>
        <w:lastRenderedPageBreak/>
        <w:t>implementation. Along with</w:t>
      </w:r>
      <w:r w:rsidR="00424B20">
        <w:rPr>
          <w:rFonts w:ascii="Times New Roman" w:hAnsi="Times New Roman"/>
          <w:bCs/>
          <w:iCs/>
        </w:rPr>
        <w:t xml:space="preserve"> </w:t>
      </w:r>
      <w:r w:rsidR="00424B20" w:rsidRPr="00A16867">
        <w:rPr>
          <w:rFonts w:ascii="Times New Roman" w:hAnsi="Times New Roman"/>
          <w:bCs/>
          <w:iCs/>
        </w:rPr>
        <w:t>the Resource Planning Document (RPD) to the Capital Investment Team (CIT), Business Plan Goals (BP)</w:t>
      </w:r>
    </w:p>
    <w:p w14:paraId="1AAB9054" w14:textId="65787933" w:rsidR="00CB0557" w:rsidRDefault="00A16867" w:rsidP="00A16867">
      <w:pPr>
        <w:rPr>
          <w:rFonts w:ascii="Times New Roman" w:hAnsi="Times New Roman"/>
          <w:bCs/>
          <w:iCs/>
        </w:rPr>
      </w:pPr>
      <w:r w:rsidRPr="00A16867">
        <w:rPr>
          <w:rFonts w:ascii="Times New Roman" w:hAnsi="Times New Roman"/>
          <w:bCs/>
          <w:iCs/>
        </w:rPr>
        <w:t>• Creating and maintaining all program stakeholder/sponsor meeting briefings and tracking/closing all meeting action items.</w:t>
      </w:r>
    </w:p>
    <w:p w14:paraId="1A1F78D2" w14:textId="77777777" w:rsidR="00A16867" w:rsidRDefault="00A16867" w:rsidP="00A16867">
      <w:pPr>
        <w:rPr>
          <w:rFonts w:ascii="Times New Roman" w:hAnsi="Times New Roman"/>
          <w:bCs/>
          <w:iCs/>
        </w:rPr>
      </w:pPr>
    </w:p>
    <w:p w14:paraId="59CE74DD" w14:textId="36E213D4" w:rsidR="00A16867" w:rsidRPr="00A16867" w:rsidRDefault="00A16867" w:rsidP="00A16867">
      <w:pPr>
        <w:rPr>
          <w:rFonts w:ascii="Times New Roman" w:hAnsi="Times New Roman"/>
          <w:b/>
          <w:iCs/>
        </w:rPr>
      </w:pPr>
      <w:r w:rsidRPr="00A16867">
        <w:rPr>
          <w:rFonts w:ascii="Times New Roman" w:hAnsi="Times New Roman"/>
          <w:b/>
          <w:iCs/>
        </w:rPr>
        <w:t>Program Management III</w:t>
      </w:r>
    </w:p>
    <w:p w14:paraId="330F9C8F" w14:textId="14B96633" w:rsidR="00A16867" w:rsidRPr="00A16867" w:rsidRDefault="00A16867" w:rsidP="00A16867">
      <w:pPr>
        <w:rPr>
          <w:rFonts w:ascii="Times New Roman" w:hAnsi="Times New Roman"/>
          <w:b/>
          <w:iCs/>
        </w:rPr>
      </w:pPr>
      <w:r w:rsidRPr="00A16867">
        <w:rPr>
          <w:rFonts w:ascii="Times New Roman" w:hAnsi="Times New Roman"/>
          <w:b/>
          <w:iCs/>
        </w:rPr>
        <w:t>Engility Corporation</w:t>
      </w:r>
    </w:p>
    <w:p w14:paraId="27926F12" w14:textId="446ACABC" w:rsidR="00A16867" w:rsidRDefault="00A16867" w:rsidP="00A16867">
      <w:pPr>
        <w:rPr>
          <w:rFonts w:ascii="Times New Roman" w:hAnsi="Times New Roman"/>
          <w:b/>
          <w:iCs/>
        </w:rPr>
      </w:pPr>
      <w:r w:rsidRPr="00A16867">
        <w:rPr>
          <w:rFonts w:ascii="Times New Roman" w:hAnsi="Times New Roman"/>
          <w:b/>
          <w:iCs/>
        </w:rPr>
        <w:t>Oct 2014-Jan 2018</w:t>
      </w:r>
    </w:p>
    <w:p w14:paraId="4FF05BD9" w14:textId="53006D98" w:rsidR="00A16867" w:rsidRDefault="00A16867" w:rsidP="00A16867">
      <w:pPr>
        <w:rPr>
          <w:rFonts w:ascii="Times New Roman" w:hAnsi="Times New Roman"/>
          <w:b/>
          <w:iCs/>
        </w:rPr>
      </w:pPr>
    </w:p>
    <w:p w14:paraId="6CFBFB79" w14:textId="0606805B" w:rsidR="00A16867" w:rsidRPr="00A16867" w:rsidRDefault="00A16867" w:rsidP="00A16867">
      <w:pPr>
        <w:rPr>
          <w:rFonts w:ascii="Times New Roman" w:hAnsi="Times New Roman"/>
          <w:bCs/>
          <w:iCs/>
        </w:rPr>
      </w:pPr>
      <w:r w:rsidRPr="00A16867">
        <w:rPr>
          <w:rFonts w:ascii="Times New Roman" w:hAnsi="Times New Roman"/>
          <w:bCs/>
          <w:iCs/>
        </w:rPr>
        <w:t>Initially hired as a Program Analyst and progressed to Program Analyst II and finally to Program Management III. Was instrumental in completing</w:t>
      </w:r>
      <w:r>
        <w:rPr>
          <w:rFonts w:ascii="Times New Roman" w:hAnsi="Times New Roman"/>
          <w:bCs/>
          <w:iCs/>
        </w:rPr>
        <w:t xml:space="preserve"> </w:t>
      </w:r>
      <w:r w:rsidRPr="00A16867">
        <w:rPr>
          <w:rFonts w:ascii="Times New Roman" w:hAnsi="Times New Roman"/>
          <w:bCs/>
          <w:iCs/>
        </w:rPr>
        <w:t>the Resource Planning Document (RPD) and creating briefings for the Capital Investment Team (CIT) and program stakeholders and sponsors.</w:t>
      </w:r>
      <w:r>
        <w:rPr>
          <w:rFonts w:ascii="Times New Roman" w:hAnsi="Times New Roman"/>
          <w:bCs/>
          <w:iCs/>
        </w:rPr>
        <w:t xml:space="preserve"> </w:t>
      </w:r>
      <w:r w:rsidRPr="00A16867">
        <w:rPr>
          <w:rFonts w:ascii="Times New Roman" w:hAnsi="Times New Roman"/>
          <w:bCs/>
          <w:iCs/>
        </w:rPr>
        <w:t>The RPD describes estimated funding for a program.</w:t>
      </w:r>
    </w:p>
    <w:p w14:paraId="5E8D5652" w14:textId="77777777" w:rsidR="00A16867" w:rsidRDefault="00A16867" w:rsidP="00A16867">
      <w:pPr>
        <w:rPr>
          <w:rFonts w:ascii="Times New Roman" w:hAnsi="Times New Roman"/>
          <w:bCs/>
          <w:iCs/>
        </w:rPr>
      </w:pPr>
    </w:p>
    <w:p w14:paraId="19EB3B48" w14:textId="6F357362" w:rsidR="00A16867" w:rsidRPr="00A16867" w:rsidRDefault="00A16867" w:rsidP="00A16867">
      <w:pPr>
        <w:rPr>
          <w:rFonts w:ascii="Times New Roman" w:hAnsi="Times New Roman"/>
          <w:bCs/>
          <w:iCs/>
        </w:rPr>
      </w:pPr>
      <w:r w:rsidRPr="00A16867">
        <w:rPr>
          <w:rFonts w:ascii="Times New Roman" w:hAnsi="Times New Roman"/>
          <w:bCs/>
          <w:iCs/>
        </w:rPr>
        <w:t>Major duties and responsibilities include:</w:t>
      </w:r>
    </w:p>
    <w:p w14:paraId="7C957870" w14:textId="68246D25" w:rsidR="00A16867" w:rsidRPr="00A16867" w:rsidRDefault="00A16867" w:rsidP="00A16867">
      <w:pPr>
        <w:rPr>
          <w:rFonts w:ascii="Times New Roman" w:hAnsi="Times New Roman"/>
          <w:bCs/>
          <w:iCs/>
        </w:rPr>
      </w:pPr>
      <w:r w:rsidRPr="00A16867">
        <w:rPr>
          <w:rFonts w:ascii="Times New Roman" w:hAnsi="Times New Roman"/>
          <w:bCs/>
          <w:iCs/>
        </w:rPr>
        <w:t>• Providing support to Program Implementation Lead in AJM-3113 under the Alaska Satellite Telecommunications Infrastructure (ASTI) Federal</w:t>
      </w:r>
      <w:r>
        <w:rPr>
          <w:rFonts w:ascii="Times New Roman" w:hAnsi="Times New Roman"/>
          <w:bCs/>
          <w:iCs/>
        </w:rPr>
        <w:t xml:space="preserve"> </w:t>
      </w:r>
      <w:r w:rsidRPr="00A16867">
        <w:rPr>
          <w:rFonts w:ascii="Times New Roman" w:hAnsi="Times New Roman"/>
          <w:bCs/>
          <w:iCs/>
        </w:rPr>
        <w:t>Aviation Administration (FAA) Program Management Office (PMO). Defining project requirements by identifying project milestones, phases and</w:t>
      </w:r>
      <w:r>
        <w:rPr>
          <w:rFonts w:ascii="Times New Roman" w:hAnsi="Times New Roman"/>
          <w:bCs/>
          <w:iCs/>
        </w:rPr>
        <w:t xml:space="preserve"> </w:t>
      </w:r>
      <w:r w:rsidRPr="00A16867">
        <w:rPr>
          <w:rFonts w:ascii="Times New Roman" w:hAnsi="Times New Roman"/>
          <w:bCs/>
          <w:iCs/>
        </w:rPr>
        <w:t>elements. Developed artifacts and analyzes program performance to ensure program milestones and implementation waterfall due dates are</w:t>
      </w:r>
      <w:r>
        <w:rPr>
          <w:rFonts w:ascii="Times New Roman" w:hAnsi="Times New Roman"/>
          <w:bCs/>
          <w:iCs/>
        </w:rPr>
        <w:t xml:space="preserve"> </w:t>
      </w:r>
      <w:r w:rsidRPr="00A16867">
        <w:rPr>
          <w:rFonts w:ascii="Times New Roman" w:hAnsi="Times New Roman"/>
          <w:bCs/>
          <w:iCs/>
        </w:rPr>
        <w:t>properly monitored and status. Supported the WBS Implementation Scheduling Team. Provided support to the logistics of the delivery of</w:t>
      </w:r>
    </w:p>
    <w:p w14:paraId="0D3A6E4E" w14:textId="77777777" w:rsidR="00A16867" w:rsidRPr="00A16867" w:rsidRDefault="00A16867" w:rsidP="00A16867">
      <w:pPr>
        <w:rPr>
          <w:rFonts w:ascii="Times New Roman" w:hAnsi="Times New Roman"/>
          <w:bCs/>
          <w:iCs/>
        </w:rPr>
      </w:pPr>
      <w:r w:rsidRPr="00A16867">
        <w:rPr>
          <w:rFonts w:ascii="Times New Roman" w:hAnsi="Times New Roman"/>
          <w:bCs/>
          <w:iCs/>
        </w:rPr>
        <w:t>Implementation supplies and equipment to the Implementation Team in Alaska.</w:t>
      </w:r>
    </w:p>
    <w:p w14:paraId="2B90BE10" w14:textId="725B0D1B" w:rsidR="00A16867" w:rsidRPr="00A16867" w:rsidRDefault="00A16867" w:rsidP="00A16867">
      <w:pPr>
        <w:rPr>
          <w:rFonts w:ascii="Times New Roman" w:hAnsi="Times New Roman"/>
          <w:bCs/>
          <w:iCs/>
        </w:rPr>
      </w:pPr>
      <w:r w:rsidRPr="00A16867">
        <w:rPr>
          <w:rFonts w:ascii="Times New Roman" w:hAnsi="Times New Roman"/>
          <w:bCs/>
          <w:iCs/>
        </w:rPr>
        <w:t>• Visiting Alaska to work with the Implementation Team to get an on-site look at progress and of the state of the program and report findings</w:t>
      </w:r>
      <w:r w:rsidR="00161361">
        <w:rPr>
          <w:rFonts w:ascii="Times New Roman" w:hAnsi="Times New Roman"/>
          <w:bCs/>
          <w:iCs/>
        </w:rPr>
        <w:t xml:space="preserve"> </w:t>
      </w:r>
      <w:r w:rsidRPr="00A16867">
        <w:rPr>
          <w:rFonts w:ascii="Times New Roman" w:hAnsi="Times New Roman"/>
          <w:bCs/>
          <w:iCs/>
        </w:rPr>
        <w:t>to the PMO.</w:t>
      </w:r>
    </w:p>
    <w:p w14:paraId="6AD82821" w14:textId="77777777" w:rsidR="00A16867" w:rsidRPr="00A16867" w:rsidRDefault="00A16867" w:rsidP="00A16867">
      <w:pPr>
        <w:rPr>
          <w:rFonts w:ascii="Times New Roman" w:hAnsi="Times New Roman"/>
          <w:bCs/>
          <w:iCs/>
        </w:rPr>
      </w:pPr>
      <w:r w:rsidRPr="00A16867">
        <w:rPr>
          <w:rFonts w:ascii="Times New Roman" w:hAnsi="Times New Roman"/>
          <w:bCs/>
          <w:iCs/>
        </w:rPr>
        <w:t>• Protecting operations by keeping information confidential.</w:t>
      </w:r>
    </w:p>
    <w:p w14:paraId="67498F12" w14:textId="2D12C4BF" w:rsidR="00A16867" w:rsidRPr="00A16867" w:rsidRDefault="00A16867" w:rsidP="00A16867">
      <w:pPr>
        <w:rPr>
          <w:rFonts w:ascii="Times New Roman" w:hAnsi="Times New Roman"/>
          <w:bCs/>
          <w:iCs/>
        </w:rPr>
      </w:pPr>
      <w:r w:rsidRPr="00A16867">
        <w:rPr>
          <w:rFonts w:ascii="Times New Roman" w:hAnsi="Times New Roman"/>
          <w:bCs/>
          <w:iCs/>
        </w:rPr>
        <w:t>• Supporting the Program Manager in AJM-2 under the Operational Analysis and Reporting Program (OARS). This consisted of analyzing and</w:t>
      </w:r>
      <w:r w:rsidR="00161361">
        <w:rPr>
          <w:rFonts w:ascii="Times New Roman" w:hAnsi="Times New Roman"/>
          <w:bCs/>
          <w:iCs/>
        </w:rPr>
        <w:t xml:space="preserve"> </w:t>
      </w:r>
      <w:r w:rsidRPr="00A16867">
        <w:rPr>
          <w:rFonts w:ascii="Times New Roman" w:hAnsi="Times New Roman"/>
          <w:bCs/>
          <w:iCs/>
        </w:rPr>
        <w:t>delivering artifacts to the Joint Resource</w:t>
      </w:r>
      <w:r w:rsidR="00161361">
        <w:rPr>
          <w:rFonts w:ascii="Times New Roman" w:hAnsi="Times New Roman"/>
          <w:bCs/>
          <w:iCs/>
        </w:rPr>
        <w:t xml:space="preserve"> </w:t>
      </w:r>
      <w:r w:rsidRPr="00A16867">
        <w:rPr>
          <w:rFonts w:ascii="Times New Roman" w:hAnsi="Times New Roman"/>
          <w:bCs/>
          <w:iCs/>
        </w:rPr>
        <w:t>Council (JRC) for approval prior to implementation.</w:t>
      </w:r>
    </w:p>
    <w:p w14:paraId="5BBFF11E" w14:textId="24A2ED26" w:rsidR="00A16867" w:rsidRPr="00A16867" w:rsidRDefault="00A16867" w:rsidP="00A16867">
      <w:pPr>
        <w:rPr>
          <w:rFonts w:ascii="Times New Roman" w:hAnsi="Times New Roman"/>
          <w:bCs/>
          <w:iCs/>
        </w:rPr>
      </w:pPr>
      <w:r w:rsidRPr="00A16867">
        <w:rPr>
          <w:rFonts w:ascii="Times New Roman" w:hAnsi="Times New Roman"/>
          <w:bCs/>
          <w:iCs/>
        </w:rPr>
        <w:t>• Arranging project requirements in programming sequence by analyzing requirements, preparing a workflow chart and diagram using</w:t>
      </w:r>
      <w:r w:rsidR="00161361">
        <w:rPr>
          <w:rFonts w:ascii="Times New Roman" w:hAnsi="Times New Roman"/>
          <w:bCs/>
          <w:iCs/>
        </w:rPr>
        <w:t xml:space="preserve"> </w:t>
      </w:r>
      <w:r w:rsidRPr="00A16867">
        <w:rPr>
          <w:rFonts w:ascii="Times New Roman" w:hAnsi="Times New Roman"/>
          <w:bCs/>
          <w:iCs/>
        </w:rPr>
        <w:t>knowledge of computer capabilities subject matter, programming language, and logic. Developed technical reports by collecting, analyzing,</w:t>
      </w:r>
    </w:p>
    <w:p w14:paraId="6D91E7AF" w14:textId="77777777" w:rsidR="00A16867" w:rsidRPr="00A16867" w:rsidRDefault="00A16867" w:rsidP="00A16867">
      <w:pPr>
        <w:rPr>
          <w:rFonts w:ascii="Times New Roman" w:hAnsi="Times New Roman"/>
          <w:bCs/>
          <w:iCs/>
        </w:rPr>
      </w:pPr>
      <w:r w:rsidRPr="00A16867">
        <w:rPr>
          <w:rFonts w:ascii="Times New Roman" w:hAnsi="Times New Roman"/>
          <w:bCs/>
          <w:iCs/>
        </w:rPr>
        <w:t>and summarizing information and trends.</w:t>
      </w:r>
    </w:p>
    <w:p w14:paraId="6028386D" w14:textId="1B7FCD6A" w:rsidR="00A16867" w:rsidRPr="00A16867" w:rsidRDefault="00A16867" w:rsidP="00A16867">
      <w:pPr>
        <w:rPr>
          <w:rFonts w:ascii="Times New Roman" w:hAnsi="Times New Roman"/>
          <w:bCs/>
          <w:iCs/>
        </w:rPr>
      </w:pPr>
      <w:r w:rsidRPr="00A16867">
        <w:rPr>
          <w:rFonts w:ascii="Times New Roman" w:hAnsi="Times New Roman"/>
          <w:bCs/>
          <w:iCs/>
        </w:rPr>
        <w:t>• Close working relationship between various business units, stakeholders, technology teams, subject matter experts, support teams and end</w:t>
      </w:r>
      <w:r w:rsidR="00161361">
        <w:rPr>
          <w:rFonts w:ascii="Times New Roman" w:hAnsi="Times New Roman"/>
          <w:bCs/>
          <w:iCs/>
        </w:rPr>
        <w:t xml:space="preserve"> </w:t>
      </w:r>
      <w:r w:rsidRPr="00A16867">
        <w:rPr>
          <w:rFonts w:ascii="Times New Roman" w:hAnsi="Times New Roman"/>
          <w:bCs/>
          <w:iCs/>
        </w:rPr>
        <w:t>users.</w:t>
      </w:r>
      <w:r w:rsidR="00161361">
        <w:rPr>
          <w:rFonts w:ascii="Times New Roman" w:hAnsi="Times New Roman"/>
          <w:bCs/>
          <w:iCs/>
        </w:rPr>
        <w:t xml:space="preserve"> </w:t>
      </w:r>
      <w:r w:rsidRPr="00A16867">
        <w:rPr>
          <w:rFonts w:ascii="Times New Roman" w:hAnsi="Times New Roman"/>
          <w:bCs/>
          <w:iCs/>
        </w:rPr>
        <w:t>Support</w:t>
      </w:r>
      <w:r w:rsidR="00161361">
        <w:rPr>
          <w:rFonts w:ascii="Times New Roman" w:hAnsi="Times New Roman"/>
          <w:bCs/>
          <w:iCs/>
        </w:rPr>
        <w:t>ed</w:t>
      </w:r>
      <w:r w:rsidRPr="00A16867">
        <w:rPr>
          <w:rFonts w:ascii="Times New Roman" w:hAnsi="Times New Roman"/>
          <w:bCs/>
          <w:iCs/>
        </w:rPr>
        <w:t xml:space="preserve"> daily/weekly team meetings, teleconferences, site visits, etc.</w:t>
      </w:r>
    </w:p>
    <w:p w14:paraId="52795149" w14:textId="163BA360" w:rsidR="00A16867" w:rsidRDefault="00A16867" w:rsidP="00A16867">
      <w:pPr>
        <w:rPr>
          <w:rFonts w:ascii="Times New Roman" w:hAnsi="Times New Roman"/>
          <w:bCs/>
          <w:iCs/>
        </w:rPr>
      </w:pPr>
      <w:r w:rsidRPr="00A16867">
        <w:rPr>
          <w:rFonts w:ascii="Times New Roman" w:hAnsi="Times New Roman"/>
          <w:bCs/>
          <w:iCs/>
        </w:rPr>
        <w:t>• Performing programmatic tasks in support of the (FAA) (PMO) Deputy Director, AJM-3 Enterprise Services. Responsible for reviewing, tracking,</w:t>
      </w:r>
      <w:r w:rsidR="00161361">
        <w:rPr>
          <w:rFonts w:ascii="Times New Roman" w:hAnsi="Times New Roman"/>
          <w:bCs/>
          <w:iCs/>
        </w:rPr>
        <w:t xml:space="preserve"> </w:t>
      </w:r>
      <w:r w:rsidRPr="00A16867">
        <w:rPr>
          <w:rFonts w:ascii="Times New Roman" w:hAnsi="Times New Roman"/>
          <w:bCs/>
          <w:iCs/>
        </w:rPr>
        <w:t>and delivering artifacts for JRC approval prior to implementation which allowed programs to meet or exceed programmatic milestones.</w:t>
      </w:r>
      <w:r w:rsidR="00161361">
        <w:rPr>
          <w:rFonts w:ascii="Times New Roman" w:hAnsi="Times New Roman"/>
          <w:bCs/>
          <w:iCs/>
        </w:rPr>
        <w:t xml:space="preserve"> </w:t>
      </w:r>
      <w:r w:rsidRPr="00A16867">
        <w:rPr>
          <w:rFonts w:ascii="Times New Roman" w:hAnsi="Times New Roman"/>
          <w:bCs/>
          <w:iCs/>
        </w:rPr>
        <w:t>Creating program briefings including program status, risk reporting, financial reports and technical reports, summarizing information and trends.</w:t>
      </w:r>
    </w:p>
    <w:p w14:paraId="08F75333" w14:textId="133F7D48" w:rsidR="00161361" w:rsidRDefault="00161361" w:rsidP="00A16867">
      <w:pPr>
        <w:rPr>
          <w:rFonts w:ascii="Times New Roman" w:hAnsi="Times New Roman"/>
          <w:bCs/>
          <w:iCs/>
        </w:rPr>
      </w:pPr>
    </w:p>
    <w:p w14:paraId="254031D4" w14:textId="77777777" w:rsidR="00161361" w:rsidRDefault="00161361" w:rsidP="00A16867">
      <w:pPr>
        <w:rPr>
          <w:rFonts w:ascii="Times New Roman" w:hAnsi="Times New Roman"/>
          <w:bCs/>
          <w:iCs/>
        </w:rPr>
      </w:pPr>
    </w:p>
    <w:p w14:paraId="36959838" w14:textId="77777777" w:rsidR="00424B20" w:rsidRDefault="00424B20" w:rsidP="00161361">
      <w:pPr>
        <w:rPr>
          <w:rFonts w:ascii="Times New Roman" w:hAnsi="Times New Roman"/>
          <w:b/>
          <w:u w:val="single"/>
        </w:rPr>
      </w:pPr>
    </w:p>
    <w:p w14:paraId="4E6AE21C" w14:textId="77777777" w:rsidR="00424B20" w:rsidRDefault="00424B20" w:rsidP="00161361">
      <w:pPr>
        <w:rPr>
          <w:rFonts w:ascii="Times New Roman" w:hAnsi="Times New Roman"/>
          <w:b/>
          <w:u w:val="single"/>
        </w:rPr>
      </w:pPr>
    </w:p>
    <w:p w14:paraId="159F52B4" w14:textId="23FD7B2B" w:rsidR="00161361" w:rsidRDefault="00161361" w:rsidP="00161361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lastRenderedPageBreak/>
        <w:t>RELEVANT E</w:t>
      </w:r>
      <w:r w:rsidRPr="0076600D">
        <w:rPr>
          <w:rFonts w:ascii="Times New Roman" w:hAnsi="Times New Roman"/>
          <w:b/>
          <w:u w:val="single"/>
        </w:rPr>
        <w:t>XPERIENCE:</w:t>
      </w:r>
    </w:p>
    <w:p w14:paraId="1C34936B" w14:textId="77777777" w:rsidR="00161361" w:rsidRDefault="00161361" w:rsidP="00161361">
      <w:pPr>
        <w:rPr>
          <w:rFonts w:ascii="Times New Roman" w:hAnsi="Times New Roman"/>
          <w:b/>
          <w:iCs/>
        </w:rPr>
      </w:pPr>
    </w:p>
    <w:p w14:paraId="2808230D" w14:textId="7E52BDAE" w:rsidR="00161361" w:rsidRDefault="00161361" w:rsidP="0016136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Program Manager</w:t>
      </w:r>
    </w:p>
    <w:p w14:paraId="5B355F85" w14:textId="1BF8DB8A" w:rsidR="00161361" w:rsidRDefault="00161361" w:rsidP="0016136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DigiDoc/Document Mangers</w:t>
      </w:r>
    </w:p>
    <w:p w14:paraId="299E5B31" w14:textId="15DA7A7E" w:rsidR="00161361" w:rsidRPr="00EA73A1" w:rsidRDefault="00161361" w:rsidP="0016136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May 2011 – Sept 2013</w:t>
      </w:r>
    </w:p>
    <w:p w14:paraId="004FA056" w14:textId="7999EFDD" w:rsidR="00161361" w:rsidRDefault="00161361" w:rsidP="00A16867">
      <w:pPr>
        <w:rPr>
          <w:rFonts w:ascii="Times New Roman" w:hAnsi="Times New Roman"/>
          <w:bCs/>
          <w:iCs/>
        </w:rPr>
      </w:pPr>
    </w:p>
    <w:p w14:paraId="0E01C9C9" w14:textId="1423146A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 xml:space="preserve">As the Program Manager and leader of an eight </w:t>
      </w:r>
      <w:bookmarkStart w:id="0" w:name="_GoBack"/>
      <w:bookmarkEnd w:id="0"/>
      <w:r w:rsidRPr="00161361">
        <w:rPr>
          <w:rFonts w:ascii="Times New Roman" w:hAnsi="Times New Roman"/>
          <w:bCs/>
          <w:iCs/>
        </w:rPr>
        <w:t>person staff provided high quality program management support to United States Patent</w:t>
      </w:r>
      <w:r>
        <w:rPr>
          <w:rFonts w:ascii="Times New Roman" w:hAnsi="Times New Roman"/>
          <w:bCs/>
          <w:iCs/>
        </w:rPr>
        <w:t xml:space="preserve"> </w:t>
      </w:r>
      <w:r w:rsidRPr="00161361">
        <w:rPr>
          <w:rFonts w:ascii="Times New Roman" w:hAnsi="Times New Roman"/>
          <w:bCs/>
          <w:iCs/>
        </w:rPr>
        <w:t>and Trademark Office (USPTO). Served as the principal liaison to clients.</w:t>
      </w:r>
    </w:p>
    <w:p w14:paraId="510CAE51" w14:textId="77777777" w:rsidR="00161361" w:rsidRDefault="00161361" w:rsidP="00161361">
      <w:pPr>
        <w:rPr>
          <w:rFonts w:ascii="Times New Roman" w:hAnsi="Times New Roman"/>
          <w:bCs/>
          <w:iCs/>
        </w:rPr>
      </w:pPr>
    </w:p>
    <w:p w14:paraId="75A6DA1D" w14:textId="43E98F2E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Major duties and responsibilities include:</w:t>
      </w:r>
    </w:p>
    <w:p w14:paraId="1D0A9049" w14:textId="77777777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• Producing monthly reports submitted to COTR</w:t>
      </w:r>
    </w:p>
    <w:p w14:paraId="394DFCD6" w14:textId="77777777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• Reviewing and approving monthly invoices</w:t>
      </w:r>
    </w:p>
    <w:p w14:paraId="7FE9800B" w14:textId="7226A4F6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• Approving timesheets and management of on-site staff</w:t>
      </w:r>
    </w:p>
    <w:p w14:paraId="3BE23230" w14:textId="71326395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 xml:space="preserve">• Oversight of product delivery to </w:t>
      </w:r>
      <w:r w:rsidR="00D768AC">
        <w:rPr>
          <w:rFonts w:ascii="Times New Roman" w:hAnsi="Times New Roman"/>
          <w:bCs/>
          <w:iCs/>
        </w:rPr>
        <w:t>Contracting Officer Technical Representative (</w:t>
      </w:r>
      <w:r w:rsidRPr="00161361">
        <w:rPr>
          <w:rFonts w:ascii="Times New Roman" w:hAnsi="Times New Roman"/>
          <w:bCs/>
          <w:iCs/>
        </w:rPr>
        <w:t>COTR</w:t>
      </w:r>
      <w:r w:rsidR="00D768AC">
        <w:rPr>
          <w:rFonts w:ascii="Times New Roman" w:hAnsi="Times New Roman"/>
          <w:bCs/>
          <w:iCs/>
        </w:rPr>
        <w:t>)</w:t>
      </w:r>
      <w:r w:rsidRPr="00161361">
        <w:rPr>
          <w:rFonts w:ascii="Times New Roman" w:hAnsi="Times New Roman"/>
          <w:bCs/>
          <w:iCs/>
        </w:rPr>
        <w:t xml:space="preserve"> including management of the team’s quality assurance program.</w:t>
      </w:r>
    </w:p>
    <w:p w14:paraId="6FAC2F94" w14:textId="77777777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• Leading staff recruiting efforts</w:t>
      </w:r>
    </w:p>
    <w:p w14:paraId="2193E50D" w14:textId="4F93559F" w:rsid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• Managing subcontractors and marketing and proposal activities.</w:t>
      </w:r>
    </w:p>
    <w:p w14:paraId="62489019" w14:textId="14CCF909" w:rsidR="00161361" w:rsidRDefault="00161361" w:rsidP="00161361">
      <w:pPr>
        <w:rPr>
          <w:rFonts w:ascii="Times New Roman" w:hAnsi="Times New Roman"/>
          <w:bCs/>
          <w:iCs/>
        </w:rPr>
      </w:pPr>
    </w:p>
    <w:p w14:paraId="10655265" w14:textId="659A254D" w:rsidR="00161361" w:rsidRDefault="00161361" w:rsidP="0016136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Marketing Specialist</w:t>
      </w:r>
    </w:p>
    <w:p w14:paraId="1A16A770" w14:textId="73AB6BB5" w:rsidR="00161361" w:rsidRDefault="00161361" w:rsidP="0016136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Cultura Med</w:t>
      </w:r>
    </w:p>
    <w:p w14:paraId="722236BF" w14:textId="17E563AD" w:rsidR="00161361" w:rsidRPr="00EA73A1" w:rsidRDefault="00161361" w:rsidP="0016136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Apr 2009 – Apr 2011</w:t>
      </w:r>
    </w:p>
    <w:p w14:paraId="167A7B9B" w14:textId="562D8FAE" w:rsidR="00161361" w:rsidRDefault="00161361" w:rsidP="00161361">
      <w:pPr>
        <w:rPr>
          <w:rFonts w:ascii="Times New Roman" w:hAnsi="Times New Roman"/>
          <w:bCs/>
          <w:iCs/>
        </w:rPr>
      </w:pPr>
    </w:p>
    <w:p w14:paraId="53D5A203" w14:textId="38477C21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Created designs that engage, attract and sell. Developed creative project strategies, including advertisements, corporate identity, packaging,</w:t>
      </w:r>
      <w:r>
        <w:rPr>
          <w:rFonts w:ascii="Times New Roman" w:hAnsi="Times New Roman"/>
          <w:bCs/>
          <w:iCs/>
        </w:rPr>
        <w:t xml:space="preserve"> </w:t>
      </w:r>
      <w:r w:rsidRPr="00161361">
        <w:rPr>
          <w:rFonts w:ascii="Times New Roman" w:hAnsi="Times New Roman"/>
          <w:bCs/>
          <w:iCs/>
        </w:rPr>
        <w:t>presentations, websites, promotional displays and signage.</w:t>
      </w:r>
    </w:p>
    <w:p w14:paraId="1029A96A" w14:textId="77777777" w:rsidR="00161361" w:rsidRDefault="00161361" w:rsidP="00161361">
      <w:pPr>
        <w:rPr>
          <w:rFonts w:ascii="Times New Roman" w:hAnsi="Times New Roman"/>
          <w:bCs/>
          <w:iCs/>
        </w:rPr>
      </w:pPr>
    </w:p>
    <w:p w14:paraId="45B52A27" w14:textId="2971DCA0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Major duties and responsibilities include:</w:t>
      </w:r>
    </w:p>
    <w:p w14:paraId="521EE492" w14:textId="77777777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• Analyzing and ensuring marketing strategies were properly aligned with programmatic/client objectives.</w:t>
      </w:r>
    </w:p>
    <w:p w14:paraId="06339D0B" w14:textId="77777777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• Developing and conducting market strategy and research programs, including logo, business cards, window advertising, and radio commercials.</w:t>
      </w:r>
    </w:p>
    <w:p w14:paraId="2CEDEA04" w14:textId="2954FF55" w:rsid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• Producing invoices and internal payroll.</w:t>
      </w:r>
    </w:p>
    <w:p w14:paraId="3CD41FB8" w14:textId="30D1A665" w:rsidR="00161361" w:rsidRDefault="00161361" w:rsidP="00161361">
      <w:pPr>
        <w:rPr>
          <w:rFonts w:ascii="Times New Roman" w:hAnsi="Times New Roman"/>
          <w:bCs/>
          <w:iCs/>
        </w:rPr>
      </w:pPr>
    </w:p>
    <w:p w14:paraId="6E359D62" w14:textId="25AB9F4C" w:rsidR="00161361" w:rsidRDefault="00161361" w:rsidP="0016136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Assistant Branch Manager</w:t>
      </w:r>
    </w:p>
    <w:p w14:paraId="19E3ACAB" w14:textId="2A08E096" w:rsidR="00161361" w:rsidRDefault="00161361" w:rsidP="0016136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Chevy Chase Bank</w:t>
      </w:r>
    </w:p>
    <w:p w14:paraId="4E63DD88" w14:textId="3C25CF8D" w:rsidR="00161361" w:rsidRDefault="00161361" w:rsidP="0016136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Sept 2007 – Feb 2009</w:t>
      </w:r>
    </w:p>
    <w:p w14:paraId="11981C62" w14:textId="13858C02" w:rsidR="00161361" w:rsidRDefault="00161361" w:rsidP="00161361">
      <w:pPr>
        <w:rPr>
          <w:rFonts w:ascii="Times New Roman" w:hAnsi="Times New Roman"/>
          <w:b/>
          <w:iCs/>
        </w:rPr>
      </w:pPr>
    </w:p>
    <w:p w14:paraId="71F3A987" w14:textId="3E2025A5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As Assistant Branch Manager, ultimate responsibility was to implement the region’s human resource strategy program. As such was instrumental in</w:t>
      </w:r>
      <w:r>
        <w:rPr>
          <w:rFonts w:ascii="Times New Roman" w:hAnsi="Times New Roman"/>
          <w:bCs/>
          <w:iCs/>
        </w:rPr>
        <w:t xml:space="preserve"> </w:t>
      </w:r>
      <w:r w:rsidRPr="00161361">
        <w:rPr>
          <w:rFonts w:ascii="Times New Roman" w:hAnsi="Times New Roman"/>
          <w:bCs/>
          <w:iCs/>
        </w:rPr>
        <w:t>building and maintaining an effective and efficient sales team.</w:t>
      </w:r>
    </w:p>
    <w:p w14:paraId="63E9E731" w14:textId="77777777" w:rsidR="00161361" w:rsidRDefault="00161361" w:rsidP="00161361">
      <w:pPr>
        <w:rPr>
          <w:rFonts w:ascii="Times New Roman" w:hAnsi="Times New Roman"/>
          <w:bCs/>
          <w:iCs/>
        </w:rPr>
      </w:pPr>
    </w:p>
    <w:p w14:paraId="2BBB81FA" w14:textId="00F5772F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Major duties and responsibilities include:</w:t>
      </w:r>
    </w:p>
    <w:p w14:paraId="537616E1" w14:textId="77777777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lastRenderedPageBreak/>
        <w:t>• Management of the financial and compliance standards program where he analyzed and reported sales, service, credit controls, financial and</w:t>
      </w:r>
    </w:p>
    <w:p w14:paraId="7458A561" w14:textId="77777777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compliance standards, and operational performance of the branch.</w:t>
      </w:r>
    </w:p>
    <w:p w14:paraId="07CD6CCF" w14:textId="77777777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• Assisting in meeting or exceeding branch goals by monitoring weekly/monthly financial and related business metrics, cultivating and strengthening</w:t>
      </w:r>
    </w:p>
    <w:p w14:paraId="6ED3EA55" w14:textId="77777777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existing client relationships, developing new and profitable client relationships, and minimizing customer attrition.</w:t>
      </w:r>
    </w:p>
    <w:p w14:paraId="52D1B45E" w14:textId="77777777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• Developing and maintaining profitable partnerships with other lines of business, such as Human Resources, Branch Business Managers, other</w:t>
      </w:r>
    </w:p>
    <w:p w14:paraId="52014CCB" w14:textId="77777777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Assistant Branch Managers, Relationship Bankers, etc.</w:t>
      </w:r>
    </w:p>
    <w:p w14:paraId="16EBEF00" w14:textId="77777777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• Directly managing platform staff, including career development, performance management and recognition.</w:t>
      </w:r>
    </w:p>
    <w:p w14:paraId="743C9203" w14:textId="77777777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• Managing day-to-day sales efforts in the branch, including frequent, active GROWTH coaching of Relationship Bankers.</w:t>
      </w:r>
    </w:p>
    <w:p w14:paraId="52BA7413" w14:textId="77777777" w:rsidR="00161361" w:rsidRPr="00161361" w:rsidRDefault="00161361" w:rsidP="00161361">
      <w:pPr>
        <w:rPr>
          <w:rFonts w:ascii="Times New Roman" w:hAnsi="Times New Roman"/>
          <w:bCs/>
          <w:iCs/>
        </w:rPr>
      </w:pPr>
      <w:r w:rsidRPr="00161361">
        <w:rPr>
          <w:rFonts w:ascii="Times New Roman" w:hAnsi="Times New Roman"/>
          <w:bCs/>
          <w:iCs/>
        </w:rPr>
        <w:t>• Monthly deliverables included sales volumes and revenue targets in branch as agreed with District Manager.</w:t>
      </w:r>
    </w:p>
    <w:p w14:paraId="0558E93E" w14:textId="5603E7D3" w:rsidR="00161361" w:rsidRPr="00EA73A1" w:rsidRDefault="00161361" w:rsidP="00161361">
      <w:pPr>
        <w:rPr>
          <w:rFonts w:ascii="Times New Roman" w:hAnsi="Times New Roman"/>
          <w:b/>
          <w:iCs/>
        </w:rPr>
      </w:pPr>
      <w:r w:rsidRPr="00161361">
        <w:rPr>
          <w:rFonts w:ascii="Times New Roman" w:hAnsi="Times New Roman"/>
          <w:bCs/>
          <w:iCs/>
        </w:rPr>
        <w:t>• Overseeing quality service program.</w:t>
      </w:r>
    </w:p>
    <w:p w14:paraId="75E92E48" w14:textId="77777777" w:rsidR="00161361" w:rsidRPr="00A16867" w:rsidRDefault="00161361" w:rsidP="00161361">
      <w:pPr>
        <w:rPr>
          <w:rFonts w:ascii="Times New Roman" w:hAnsi="Times New Roman"/>
          <w:bCs/>
          <w:iCs/>
        </w:rPr>
      </w:pPr>
    </w:p>
    <w:p w14:paraId="7D2E63A8" w14:textId="42CC9738" w:rsidR="0076600D" w:rsidRPr="00EA73A1" w:rsidRDefault="0076600D" w:rsidP="00CB0557">
      <w:pPr>
        <w:rPr>
          <w:rFonts w:ascii="Times New Roman" w:hAnsi="Times New Roman"/>
          <w:b/>
          <w:u w:val="single"/>
        </w:rPr>
      </w:pPr>
      <w:r w:rsidRPr="0076600D">
        <w:rPr>
          <w:rFonts w:ascii="Times New Roman" w:hAnsi="Times New Roman"/>
          <w:b/>
          <w:u w:val="single"/>
        </w:rPr>
        <w:t>CERTIFICATIONS/TRAINING:</w:t>
      </w:r>
    </w:p>
    <w:p w14:paraId="7B796070" w14:textId="77777777" w:rsidR="00A16867" w:rsidRPr="00A16867" w:rsidRDefault="00A16867" w:rsidP="00A16867">
      <w:pPr>
        <w:rPr>
          <w:rFonts w:ascii="Times New Roman" w:hAnsi="Times New Roman"/>
        </w:rPr>
      </w:pPr>
      <w:r w:rsidRPr="00A16867">
        <w:rPr>
          <w:rFonts w:ascii="Times New Roman" w:hAnsi="Times New Roman"/>
        </w:rPr>
        <w:t>Building a Winning Sales Team</w:t>
      </w:r>
    </w:p>
    <w:p w14:paraId="7A75A61D" w14:textId="77777777" w:rsidR="00A16867" w:rsidRPr="00A16867" w:rsidRDefault="00A16867" w:rsidP="00A16867">
      <w:pPr>
        <w:rPr>
          <w:rFonts w:ascii="Times New Roman" w:hAnsi="Times New Roman"/>
        </w:rPr>
      </w:pPr>
      <w:r w:rsidRPr="00A16867">
        <w:rPr>
          <w:rFonts w:ascii="Times New Roman" w:hAnsi="Times New Roman"/>
        </w:rPr>
        <w:t>• Management Development I and II</w:t>
      </w:r>
    </w:p>
    <w:p w14:paraId="0E72A970" w14:textId="77777777" w:rsidR="00A16867" w:rsidRPr="00A16867" w:rsidRDefault="00A16867" w:rsidP="00A16867">
      <w:pPr>
        <w:rPr>
          <w:rFonts w:ascii="Times New Roman" w:hAnsi="Times New Roman"/>
        </w:rPr>
      </w:pPr>
      <w:r w:rsidRPr="00A16867">
        <w:rPr>
          <w:rFonts w:ascii="Times New Roman" w:hAnsi="Times New Roman"/>
        </w:rPr>
        <w:t>• Diversity within the Workplace</w:t>
      </w:r>
    </w:p>
    <w:p w14:paraId="5FDAEDC0" w14:textId="77777777" w:rsidR="00A16867" w:rsidRPr="00A16867" w:rsidRDefault="00A16867" w:rsidP="00A16867">
      <w:pPr>
        <w:rPr>
          <w:rFonts w:ascii="Times New Roman" w:hAnsi="Times New Roman"/>
        </w:rPr>
      </w:pPr>
      <w:r w:rsidRPr="00A16867">
        <w:rPr>
          <w:rFonts w:ascii="Times New Roman" w:hAnsi="Times New Roman"/>
        </w:rPr>
        <w:t>• Establishing Customer Relations</w:t>
      </w:r>
    </w:p>
    <w:p w14:paraId="6CDFC433" w14:textId="77777777" w:rsidR="00A16867" w:rsidRPr="00A16867" w:rsidRDefault="00A16867" w:rsidP="00A16867">
      <w:pPr>
        <w:rPr>
          <w:rFonts w:ascii="Times New Roman" w:hAnsi="Times New Roman"/>
        </w:rPr>
      </w:pPr>
      <w:r w:rsidRPr="00A16867">
        <w:rPr>
          <w:rFonts w:ascii="Times New Roman" w:hAnsi="Times New Roman"/>
        </w:rPr>
        <w:t>• Emotional Intelligence</w:t>
      </w:r>
    </w:p>
    <w:p w14:paraId="5F76D67B" w14:textId="77777777" w:rsidR="00A16867" w:rsidRPr="00A16867" w:rsidRDefault="00A16867" w:rsidP="00A16867">
      <w:pPr>
        <w:rPr>
          <w:rFonts w:ascii="Times New Roman" w:hAnsi="Times New Roman"/>
        </w:rPr>
      </w:pPr>
      <w:r w:rsidRPr="00A16867">
        <w:rPr>
          <w:rFonts w:ascii="Times New Roman" w:hAnsi="Times New Roman"/>
        </w:rPr>
        <w:t>• Making Sound Decisions</w:t>
      </w:r>
    </w:p>
    <w:p w14:paraId="766E3DD9" w14:textId="6FF0454D" w:rsidR="00A16867" w:rsidRPr="00A16867" w:rsidRDefault="00A16867" w:rsidP="00A16867">
      <w:pPr>
        <w:rPr>
          <w:rFonts w:ascii="Times New Roman" w:hAnsi="Times New Roman"/>
        </w:rPr>
      </w:pPr>
      <w:r w:rsidRPr="00A16867">
        <w:rPr>
          <w:rFonts w:ascii="Times New Roman" w:hAnsi="Times New Roman"/>
        </w:rPr>
        <w:t>• Coaching Peers/Co-Workers</w:t>
      </w:r>
    </w:p>
    <w:p w14:paraId="05A6C042" w14:textId="5ADA3851" w:rsidR="0093770A" w:rsidRDefault="00A16867" w:rsidP="00A16867">
      <w:pPr>
        <w:rPr>
          <w:rFonts w:ascii="Times New Roman" w:hAnsi="Times New Roman"/>
        </w:rPr>
      </w:pPr>
      <w:r w:rsidRPr="00A16867">
        <w:rPr>
          <w:rFonts w:ascii="Times New Roman" w:hAnsi="Times New Roman"/>
        </w:rPr>
        <w:t>• Adobe Creative Suite/Auto CAD/Visio</w:t>
      </w:r>
    </w:p>
    <w:p w14:paraId="75EE2A8A" w14:textId="77777777" w:rsidR="00A16867" w:rsidRDefault="00A16867" w:rsidP="00CB0557">
      <w:pPr>
        <w:rPr>
          <w:rFonts w:ascii="Times New Roman" w:hAnsi="Times New Roman"/>
          <w:b/>
          <w:u w:val="single"/>
        </w:rPr>
      </w:pPr>
    </w:p>
    <w:p w14:paraId="692A5833" w14:textId="5A4DCE3F" w:rsidR="0093770A" w:rsidRDefault="00EA73A1" w:rsidP="00CB0557">
      <w:pPr>
        <w:rPr>
          <w:rFonts w:ascii="Times New Roman" w:hAnsi="Times New Roman"/>
        </w:rPr>
      </w:pPr>
      <w:r w:rsidRPr="0076600D">
        <w:rPr>
          <w:rFonts w:ascii="Times New Roman" w:hAnsi="Times New Roman"/>
          <w:b/>
          <w:u w:val="single"/>
        </w:rPr>
        <w:t>PROFESSIONAL</w:t>
      </w:r>
      <w:r w:rsidR="00CB0557">
        <w:rPr>
          <w:rFonts w:ascii="Times New Roman" w:hAnsi="Times New Roman"/>
          <w:b/>
          <w:u w:val="single"/>
        </w:rPr>
        <w:t xml:space="preserve"> MEMBERSHIPS</w:t>
      </w:r>
      <w:r w:rsidR="003C3FBF">
        <w:rPr>
          <w:rFonts w:ascii="Times New Roman" w:hAnsi="Times New Roman"/>
          <w:b/>
          <w:u w:val="single"/>
        </w:rPr>
        <w:t>:</w:t>
      </w:r>
    </w:p>
    <w:p w14:paraId="72EEB8B0" w14:textId="77777777" w:rsidR="00A16867" w:rsidRPr="00A16867" w:rsidRDefault="00A16867" w:rsidP="00A16867">
      <w:pPr>
        <w:rPr>
          <w:rFonts w:ascii="Times New Roman" w:hAnsi="Times New Roman"/>
        </w:rPr>
      </w:pPr>
      <w:r w:rsidRPr="00A16867">
        <w:rPr>
          <w:rFonts w:ascii="Times New Roman" w:hAnsi="Times New Roman"/>
        </w:rPr>
        <w:t>Kappa Alpha Psi Fraternity, Incorporated • International Free &amp; A. M. Masons, Incorporated</w:t>
      </w:r>
    </w:p>
    <w:p w14:paraId="3FAE4D5B" w14:textId="3905340E" w:rsidR="00CB0557" w:rsidRDefault="00A16867" w:rsidP="00A16867">
      <w:r w:rsidRPr="00A16867">
        <w:rPr>
          <w:rFonts w:ascii="Times New Roman" w:hAnsi="Times New Roman"/>
        </w:rPr>
        <w:t>Florida Agricultural &amp; Mechanical University Alumni Association • Horton’s Kids, Washington, DC • Shiloh Baptist Church of Washington</w:t>
      </w:r>
    </w:p>
    <w:p w14:paraId="115A2462" w14:textId="77777777" w:rsidR="00A16867" w:rsidRDefault="00A16867" w:rsidP="00CB0557">
      <w:pPr>
        <w:rPr>
          <w:rFonts w:ascii="Times New Roman" w:hAnsi="Times New Roman"/>
          <w:b/>
          <w:u w:val="single"/>
        </w:rPr>
      </w:pPr>
    </w:p>
    <w:p w14:paraId="1E1B73BD" w14:textId="17AADFD8" w:rsidR="00CB0557" w:rsidRDefault="00CB0557" w:rsidP="00CB0557">
      <w:pPr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SECURITY CLEARANCE</w:t>
      </w:r>
      <w:r w:rsidR="003C3FBF">
        <w:rPr>
          <w:rFonts w:ascii="Times New Roman" w:hAnsi="Times New Roman"/>
          <w:b/>
          <w:u w:val="single"/>
        </w:rPr>
        <w:t>:</w:t>
      </w:r>
      <w:r>
        <w:rPr>
          <w:rFonts w:ascii="Times New Roman" w:hAnsi="Times New Roman"/>
          <w:b/>
          <w:u w:val="single"/>
        </w:rPr>
        <w:t xml:space="preserve"> </w:t>
      </w:r>
    </w:p>
    <w:p w14:paraId="1E33E770" w14:textId="6392CE09" w:rsidR="00CB0557" w:rsidRDefault="00CB0557" w:rsidP="00CB0557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</w:rPr>
        <w:t xml:space="preserve">US Public Trust </w:t>
      </w:r>
    </w:p>
    <w:p w14:paraId="3875E693" w14:textId="77777777" w:rsidR="00CB0557" w:rsidRDefault="00CB0557" w:rsidP="00CB0557"/>
    <w:sectPr w:rsidR="00CB055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A0C7DC" w14:textId="77777777" w:rsidR="001D2FF4" w:rsidRDefault="001D2FF4" w:rsidP="00FB7BE6">
      <w:r>
        <w:separator/>
      </w:r>
    </w:p>
  </w:endnote>
  <w:endnote w:type="continuationSeparator" w:id="0">
    <w:p w14:paraId="351F0BFB" w14:textId="77777777" w:rsidR="001D2FF4" w:rsidRDefault="001D2FF4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B7121A" w14:textId="59F7BE75" w:rsidR="00FB7BE6" w:rsidRPr="008966C3" w:rsidRDefault="000F1085" w:rsidP="00FB7BE6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="00FB7BE6" w:rsidRPr="008966C3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="00FB7BE6" w:rsidRPr="008966C3">
      <w:rPr>
        <w:rFonts w:ascii="Helvetica" w:hAnsi="Helvetica"/>
        <w:noProof/>
        <w:color w:val="06121C"/>
        <w:sz w:val="17"/>
      </w:rPr>
      <w:t xml:space="preserve">•     </w:t>
    </w:r>
    <w:r w:rsidR="00FB7BE6" w:rsidRPr="008966C3">
      <w:rPr>
        <w:rFonts w:ascii="Helvetica" w:hAnsi="Helvetica"/>
        <w:b/>
        <w:noProof/>
        <w:color w:val="06121C"/>
        <w:sz w:val="17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FDC95C" w14:textId="77777777" w:rsidR="001D2FF4" w:rsidRDefault="001D2FF4" w:rsidP="00FB7BE6">
      <w:r>
        <w:separator/>
      </w:r>
    </w:p>
  </w:footnote>
  <w:footnote w:type="continuationSeparator" w:id="0">
    <w:p w14:paraId="0B391D08" w14:textId="77777777" w:rsidR="001D2FF4" w:rsidRDefault="001D2FF4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D33B92" w14:textId="77777777" w:rsidR="00FB7BE6" w:rsidRDefault="00FB7BE6">
    <w:pPr>
      <w:pStyle w:val="Header"/>
    </w:pPr>
    <w:r>
      <w:rPr>
        <w:noProof/>
      </w:rPr>
      <w:drawing>
        <wp:inline distT="0" distB="0" distL="0" distR="0" wp14:anchorId="46977489" wp14:editId="3B5E7354">
          <wp:extent cx="1828800" cy="924732"/>
          <wp:effectExtent l="0" t="0" r="0" b="0"/>
          <wp:docPr id="1" name="Picture 0" descr="Cobe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be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711" cy="92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"/>
  </w:num>
  <w:num w:numId="3">
    <w:abstractNumId w:val="2"/>
  </w:num>
  <w:num w:numId="4">
    <w:abstractNumId w:val="23"/>
  </w:num>
  <w:num w:numId="5">
    <w:abstractNumId w:val="0"/>
  </w:num>
  <w:num w:numId="6">
    <w:abstractNumId w:val="14"/>
  </w:num>
  <w:num w:numId="7">
    <w:abstractNumId w:val="12"/>
  </w:num>
  <w:num w:numId="8">
    <w:abstractNumId w:val="22"/>
  </w:num>
  <w:num w:numId="9">
    <w:abstractNumId w:val="1"/>
  </w:num>
  <w:num w:numId="10">
    <w:abstractNumId w:val="20"/>
  </w:num>
  <w:num w:numId="11">
    <w:abstractNumId w:val="19"/>
  </w:num>
  <w:num w:numId="12">
    <w:abstractNumId w:val="10"/>
  </w:num>
  <w:num w:numId="13">
    <w:abstractNumId w:val="4"/>
  </w:num>
  <w:num w:numId="14">
    <w:abstractNumId w:val="6"/>
  </w:num>
  <w:num w:numId="15">
    <w:abstractNumId w:val="11"/>
  </w:num>
  <w:num w:numId="16">
    <w:abstractNumId w:val="21"/>
  </w:num>
  <w:num w:numId="17">
    <w:abstractNumId w:val="24"/>
  </w:num>
  <w:num w:numId="18">
    <w:abstractNumId w:val="15"/>
  </w:num>
  <w:num w:numId="19">
    <w:abstractNumId w:val="8"/>
  </w:num>
  <w:num w:numId="20">
    <w:abstractNumId w:val="7"/>
  </w:num>
  <w:num w:numId="21">
    <w:abstractNumId w:val="13"/>
  </w:num>
  <w:num w:numId="22">
    <w:abstractNumId w:val="5"/>
  </w:num>
  <w:num w:numId="23">
    <w:abstractNumId w:val="9"/>
  </w:num>
  <w:num w:numId="24">
    <w:abstractNumId w:val="17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971DB"/>
    <w:rsid w:val="000B484C"/>
    <w:rsid w:val="000B4BA3"/>
    <w:rsid w:val="000B4D19"/>
    <w:rsid w:val="000F1085"/>
    <w:rsid w:val="00106FC2"/>
    <w:rsid w:val="00161361"/>
    <w:rsid w:val="001D061D"/>
    <w:rsid w:val="001D2FF4"/>
    <w:rsid w:val="001E79DA"/>
    <w:rsid w:val="002214B1"/>
    <w:rsid w:val="00226F5A"/>
    <w:rsid w:val="00264DCC"/>
    <w:rsid w:val="002A46EC"/>
    <w:rsid w:val="002D1A1E"/>
    <w:rsid w:val="00325333"/>
    <w:rsid w:val="0036311B"/>
    <w:rsid w:val="0036345A"/>
    <w:rsid w:val="003C3FBF"/>
    <w:rsid w:val="00412785"/>
    <w:rsid w:val="00424B20"/>
    <w:rsid w:val="004740AC"/>
    <w:rsid w:val="004C3B3B"/>
    <w:rsid w:val="004D0F3F"/>
    <w:rsid w:val="00577BEA"/>
    <w:rsid w:val="005B3F20"/>
    <w:rsid w:val="00610F5A"/>
    <w:rsid w:val="006560DB"/>
    <w:rsid w:val="00656F65"/>
    <w:rsid w:val="00664954"/>
    <w:rsid w:val="0067782B"/>
    <w:rsid w:val="00716DDC"/>
    <w:rsid w:val="00737EAE"/>
    <w:rsid w:val="0076600D"/>
    <w:rsid w:val="007C2301"/>
    <w:rsid w:val="00807750"/>
    <w:rsid w:val="008858AE"/>
    <w:rsid w:val="0093770A"/>
    <w:rsid w:val="009A133C"/>
    <w:rsid w:val="009A2AE1"/>
    <w:rsid w:val="009B4545"/>
    <w:rsid w:val="00A05B8D"/>
    <w:rsid w:val="00A16867"/>
    <w:rsid w:val="00A945C0"/>
    <w:rsid w:val="00B425BB"/>
    <w:rsid w:val="00B6455B"/>
    <w:rsid w:val="00B6526A"/>
    <w:rsid w:val="00B93749"/>
    <w:rsid w:val="00BB0E94"/>
    <w:rsid w:val="00C12A49"/>
    <w:rsid w:val="00C85743"/>
    <w:rsid w:val="00CA3266"/>
    <w:rsid w:val="00CB0557"/>
    <w:rsid w:val="00D34833"/>
    <w:rsid w:val="00D703A8"/>
    <w:rsid w:val="00D768AC"/>
    <w:rsid w:val="00D85084"/>
    <w:rsid w:val="00DD04FE"/>
    <w:rsid w:val="00E46BD9"/>
    <w:rsid w:val="00E803C3"/>
    <w:rsid w:val="00E83439"/>
    <w:rsid w:val="00E87242"/>
    <w:rsid w:val="00EA73A1"/>
    <w:rsid w:val="00EB68BC"/>
    <w:rsid w:val="00ED7D3E"/>
    <w:rsid w:val="00F11EFF"/>
    <w:rsid w:val="00F178F4"/>
    <w:rsid w:val="00F17EC7"/>
    <w:rsid w:val="00F52065"/>
    <w:rsid w:val="00F6496A"/>
    <w:rsid w:val="00F66C98"/>
    <w:rsid w:val="00FB16E6"/>
    <w:rsid w:val="00FB7BE6"/>
    <w:rsid w:val="00FE035D"/>
    <w:rsid w:val="00FF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C36AE95-5EBC-41EC-B109-7C916669CC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F12C39-8C3F-44D3-96E0-6E00050110DB}"/>
</file>

<file path=customXml/itemProps3.xml><?xml version="1.0" encoding="utf-8"?>
<ds:datastoreItem xmlns:ds="http://schemas.openxmlformats.org/officeDocument/2006/customXml" ds:itemID="{111F12F7-4ECE-433B-90C6-E9BDAB36D7C9}"/>
</file>

<file path=customXml/itemProps4.xml><?xml version="1.0" encoding="utf-8"?>
<ds:datastoreItem xmlns:ds="http://schemas.openxmlformats.org/officeDocument/2006/customXml" ds:itemID="{D5595A24-06D9-4D14-A0AB-52E6180D521E}"/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Letterhead.dotx</Template>
  <TotalTime>4</TotalTime>
  <Pages>4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Stu Dornfeld</cp:lastModifiedBy>
  <cp:revision>3</cp:revision>
  <cp:lastPrinted>2014-02-04T19:23:00Z</cp:lastPrinted>
  <dcterms:created xsi:type="dcterms:W3CDTF">2019-10-07T15:53:00Z</dcterms:created>
  <dcterms:modified xsi:type="dcterms:W3CDTF">2019-11-24T20:25:00Z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101900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