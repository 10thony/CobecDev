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D71A6" w14:textId="6FFB229F" w:rsidR="000B484C" w:rsidRPr="00EA73A1" w:rsidRDefault="00185EC4" w:rsidP="00CB055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Lowell Hought</w:t>
      </w:r>
    </w:p>
    <w:p w14:paraId="3C4D7E81" w14:textId="25C2D80C" w:rsidR="00A945C0" w:rsidRDefault="00000000" w:rsidP="00CB0557">
      <w:pPr>
        <w:widowControl w:val="0"/>
        <w:rPr>
          <w:rFonts w:ascii="Times New Roman" w:hAnsi="Times New Roman"/>
        </w:rPr>
      </w:pPr>
      <w:hyperlink r:id="rId8" w:history="1">
        <w:r w:rsidR="00185EC4" w:rsidRPr="00242E45">
          <w:rPr>
            <w:rStyle w:val="Hyperlink"/>
            <w:rFonts w:ascii="Times New Roman" w:hAnsi="Times New Roman"/>
          </w:rPr>
          <w:t>Lowell.Hought@gmail.com</w:t>
        </w:r>
      </w:hyperlink>
    </w:p>
    <w:p w14:paraId="49AFA3A5" w14:textId="14832B7A" w:rsidR="00185EC4" w:rsidRDefault="00000000" w:rsidP="00CB0557">
      <w:pPr>
        <w:widowControl w:val="0"/>
        <w:rPr>
          <w:rFonts w:ascii="Times New Roman" w:hAnsi="Times New Roman"/>
        </w:rPr>
      </w:pPr>
      <w:hyperlink r:id="rId9" w:history="1">
        <w:r w:rsidR="00CC6532" w:rsidRPr="00242E45">
          <w:rPr>
            <w:rStyle w:val="Hyperlink"/>
            <w:rFonts w:ascii="Times New Roman" w:hAnsi="Times New Roman"/>
          </w:rPr>
          <w:t>LHought@cobec.com</w:t>
        </w:r>
      </w:hyperlink>
    </w:p>
    <w:p w14:paraId="618E33B5" w14:textId="2AB7E5D9" w:rsidR="001E79DA" w:rsidRPr="00EA73A1" w:rsidRDefault="00185EC4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651-494-2174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Pr="007C130D" w:rsidRDefault="000B4D19" w:rsidP="00CB0557">
      <w:pPr>
        <w:rPr>
          <w:rFonts w:ascii="Times New Roman" w:hAnsi="Times New Roman"/>
        </w:rPr>
      </w:pPr>
      <w:r w:rsidRPr="007C130D">
        <w:rPr>
          <w:rFonts w:ascii="Times New Roman" w:hAnsi="Times New Roman"/>
          <w:b/>
        </w:rPr>
        <w:t>PROFESSIONAL SUMMARY</w:t>
      </w:r>
      <w:r w:rsidRPr="007C130D">
        <w:rPr>
          <w:rFonts w:ascii="Times New Roman" w:hAnsi="Times New Roman"/>
        </w:rPr>
        <w:t>:</w:t>
      </w:r>
    </w:p>
    <w:p w14:paraId="50DF9E2F" w14:textId="1092CA77" w:rsidR="000B4D19" w:rsidRPr="00760F18" w:rsidRDefault="00C04061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Mr. </w:t>
      </w:r>
      <w:r w:rsidR="007C130D" w:rsidRPr="00760F18">
        <w:rPr>
          <w:rFonts w:ascii="Times New Roman" w:hAnsi="Times New Roman"/>
        </w:rPr>
        <w:t>Lowell Hought</w:t>
      </w:r>
      <w:r w:rsidR="00760F18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is</w:t>
      </w:r>
      <w:r w:rsidR="000B4D19" w:rsidRPr="00760F18">
        <w:rPr>
          <w:rFonts w:ascii="Times New Roman" w:hAnsi="Times New Roman"/>
        </w:rPr>
        <w:t xml:space="preserve"> an accomplished</w:t>
      </w:r>
      <w:r w:rsidR="009A133C" w:rsidRPr="00760F18">
        <w:rPr>
          <w:rFonts w:ascii="Times New Roman" w:hAnsi="Times New Roman"/>
        </w:rPr>
        <w:t xml:space="preserve"> professional</w:t>
      </w:r>
      <w:r w:rsidR="000B4D19" w:rsidRPr="00760F18">
        <w:rPr>
          <w:rFonts w:ascii="Times New Roman" w:hAnsi="Times New Roman"/>
        </w:rPr>
        <w:t xml:space="preserve"> with over</w:t>
      </w:r>
      <w:r w:rsidR="00EA73A1" w:rsidRPr="00760F18">
        <w:rPr>
          <w:rFonts w:ascii="Times New Roman" w:hAnsi="Times New Roman"/>
        </w:rPr>
        <w:t xml:space="preserve"> </w:t>
      </w:r>
      <w:r w:rsidR="007C130D" w:rsidRPr="00760F18">
        <w:rPr>
          <w:rFonts w:ascii="Times New Roman" w:hAnsi="Times New Roman"/>
        </w:rPr>
        <w:t>30</w:t>
      </w:r>
      <w:r w:rsidR="000B4D19" w:rsidRPr="00760F18">
        <w:rPr>
          <w:rFonts w:ascii="Times New Roman" w:hAnsi="Times New Roman"/>
        </w:rPr>
        <w:t xml:space="preserve"> years of experience working with the Federal Aviation Administration (FAA)</w:t>
      </w:r>
      <w:r w:rsidR="007C130D" w:rsidRPr="00760F18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He</w:t>
      </w:r>
      <w:r w:rsidR="00760F1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</w:t>
      </w:r>
      <w:r w:rsidR="00760F18">
        <w:rPr>
          <w:rFonts w:ascii="Times New Roman" w:hAnsi="Times New Roman"/>
        </w:rPr>
        <w:t xml:space="preserve"> received numerous awards and recognition throughout </w:t>
      </w:r>
      <w:r>
        <w:rPr>
          <w:rFonts w:ascii="Times New Roman" w:hAnsi="Times New Roman"/>
        </w:rPr>
        <w:t>his</w:t>
      </w:r>
      <w:r w:rsidR="00760F18">
        <w:rPr>
          <w:rFonts w:ascii="Times New Roman" w:hAnsi="Times New Roman"/>
        </w:rPr>
        <w:t xml:space="preserve"> career for making contributions that exceeded the expectations of whatever role </w:t>
      </w:r>
      <w:r>
        <w:rPr>
          <w:rFonts w:ascii="Times New Roman" w:hAnsi="Times New Roman"/>
        </w:rPr>
        <w:t>he</w:t>
      </w:r>
      <w:r w:rsidR="00760F18">
        <w:rPr>
          <w:rFonts w:ascii="Times New Roman" w:hAnsi="Times New Roman"/>
        </w:rPr>
        <w:t xml:space="preserve"> served in. Many of those contributions had an impact beyond the scope of </w:t>
      </w:r>
      <w:r>
        <w:rPr>
          <w:rFonts w:ascii="Times New Roman" w:hAnsi="Times New Roman"/>
        </w:rPr>
        <w:t>Lowell’s</w:t>
      </w:r>
      <w:r w:rsidR="00760F18">
        <w:rPr>
          <w:rFonts w:ascii="Times New Roman" w:hAnsi="Times New Roman"/>
        </w:rPr>
        <w:t xml:space="preserve"> role. </w:t>
      </w:r>
      <w:r>
        <w:rPr>
          <w:rFonts w:ascii="Times New Roman" w:hAnsi="Times New Roman"/>
        </w:rPr>
        <w:t>Lowell’s</w:t>
      </w:r>
      <w:r w:rsidR="00760F18">
        <w:rPr>
          <w:rFonts w:ascii="Times New Roman" w:hAnsi="Times New Roman"/>
        </w:rPr>
        <w:t xml:space="preserve"> focus was always to evaluate the service we provide and analyze ways in which we could improve our efficiency and service delivery while maintaining the highest level of safety.</w:t>
      </w:r>
    </w:p>
    <w:p w14:paraId="09854709" w14:textId="77777777" w:rsidR="000B4D19" w:rsidRPr="007C130D" w:rsidRDefault="000B4D19" w:rsidP="00CB0557">
      <w:pPr>
        <w:rPr>
          <w:rFonts w:ascii="Times New Roman" w:hAnsi="Times New Roman"/>
          <w:b/>
          <w:u w:val="single"/>
        </w:rPr>
      </w:pPr>
    </w:p>
    <w:p w14:paraId="223CA0FD" w14:textId="639440E2" w:rsidR="009A133C" w:rsidRPr="007C130D" w:rsidRDefault="0076600D" w:rsidP="00CB0557">
      <w:pPr>
        <w:rPr>
          <w:rFonts w:ascii="Times New Roman" w:hAnsi="Times New Roman"/>
          <w:b/>
          <w:u w:val="single"/>
        </w:rPr>
      </w:pPr>
      <w:r w:rsidRPr="007C130D">
        <w:rPr>
          <w:rFonts w:ascii="Times New Roman" w:hAnsi="Times New Roman"/>
          <w:b/>
          <w:u w:val="single"/>
        </w:rPr>
        <w:t xml:space="preserve">EDUCATION:  </w:t>
      </w:r>
    </w:p>
    <w:p w14:paraId="12B049B5" w14:textId="6A715B39" w:rsidR="008858AE" w:rsidRPr="007C130D" w:rsidRDefault="00CC6532" w:rsidP="00CB0557">
      <w:pPr>
        <w:rPr>
          <w:rFonts w:ascii="Times New Roman" w:hAnsi="Times New Roman"/>
          <w:bCs/>
        </w:rPr>
      </w:pPr>
      <w:r w:rsidRPr="007C130D">
        <w:rPr>
          <w:rFonts w:ascii="Times New Roman" w:hAnsi="Times New Roman"/>
          <w:bCs/>
        </w:rPr>
        <w:t>Breckenridge High School, Breckenridge, MN</w:t>
      </w:r>
    </w:p>
    <w:p w14:paraId="46A8ACD3" w14:textId="77777777" w:rsidR="00D85084" w:rsidRPr="007C130D" w:rsidRDefault="00D85084" w:rsidP="00CB0557">
      <w:pPr>
        <w:rPr>
          <w:rFonts w:ascii="Times New Roman" w:hAnsi="Times New Roman"/>
        </w:rPr>
      </w:pPr>
    </w:p>
    <w:p w14:paraId="1113D754" w14:textId="371DC0B9" w:rsidR="00737EAE" w:rsidRDefault="00D85084" w:rsidP="00CB0557">
      <w:pPr>
        <w:rPr>
          <w:rFonts w:ascii="Times New Roman" w:hAnsi="Times New Roman"/>
          <w:b/>
          <w:u w:val="single"/>
        </w:rPr>
      </w:pPr>
      <w:r w:rsidRPr="007C130D">
        <w:rPr>
          <w:rFonts w:ascii="Times New Roman" w:hAnsi="Times New Roman"/>
          <w:b/>
          <w:u w:val="single"/>
        </w:rPr>
        <w:t>RELEVANT E</w:t>
      </w:r>
      <w:r w:rsidR="000B484C" w:rsidRPr="007C130D">
        <w:rPr>
          <w:rFonts w:ascii="Times New Roman" w:hAnsi="Times New Roman"/>
          <w:b/>
          <w:u w:val="single"/>
        </w:rPr>
        <w:t>XPERIENCE:</w:t>
      </w:r>
    </w:p>
    <w:p w14:paraId="0B773A06" w14:textId="77F9B039" w:rsidR="008F67D4" w:rsidRDefault="008F67D4" w:rsidP="00CB0557">
      <w:pPr>
        <w:rPr>
          <w:rFonts w:ascii="Times New Roman" w:hAnsi="Times New Roman"/>
          <w:b/>
          <w:u w:val="single"/>
        </w:rPr>
      </w:pPr>
    </w:p>
    <w:p w14:paraId="2B1F31CF" w14:textId="7E3EA0A6" w:rsidR="008F67D4" w:rsidRPr="007C130D" w:rsidRDefault="008F67D4" w:rsidP="008F67D4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Computer System Engineer</w:t>
      </w:r>
    </w:p>
    <w:p w14:paraId="66C6A9A3" w14:textId="4A7C931A" w:rsidR="008F67D4" w:rsidRPr="007C130D" w:rsidRDefault="008F67D4" w:rsidP="008F67D4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Cobec</w:t>
      </w:r>
      <w:r w:rsidR="00342D7E">
        <w:rPr>
          <w:rFonts w:ascii="Times New Roman" w:hAnsi="Times New Roman"/>
          <w:b/>
          <w:iCs/>
        </w:rPr>
        <w:t xml:space="preserve"> Consulting</w:t>
      </w:r>
    </w:p>
    <w:p w14:paraId="6E66D171" w14:textId="5BF96C83" w:rsidR="008F67D4" w:rsidRDefault="008F67D4" w:rsidP="008F67D4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Nov</w:t>
      </w:r>
      <w:r w:rsidRPr="007C130D">
        <w:rPr>
          <w:rFonts w:ascii="Times New Roman" w:hAnsi="Times New Roman"/>
          <w:b/>
          <w:iCs/>
        </w:rPr>
        <w:t xml:space="preserve"> 202</w:t>
      </w:r>
      <w:r>
        <w:rPr>
          <w:rFonts w:ascii="Times New Roman" w:hAnsi="Times New Roman"/>
          <w:b/>
          <w:iCs/>
        </w:rPr>
        <w:t>1</w:t>
      </w:r>
      <w:r w:rsidRPr="007C130D">
        <w:rPr>
          <w:rFonts w:ascii="Times New Roman" w:hAnsi="Times New Roman"/>
          <w:b/>
          <w:iCs/>
        </w:rPr>
        <w:t xml:space="preserve"> to </w:t>
      </w:r>
      <w:r>
        <w:rPr>
          <w:rFonts w:ascii="Times New Roman" w:hAnsi="Times New Roman"/>
          <w:b/>
          <w:iCs/>
        </w:rPr>
        <w:t>Present</w:t>
      </w:r>
    </w:p>
    <w:p w14:paraId="0AC4B33D" w14:textId="5A4B3564" w:rsidR="008F67D4" w:rsidRPr="008F67D4" w:rsidRDefault="008F67D4" w:rsidP="008F67D4">
      <w:pPr>
        <w:pStyle w:val="ListParagraph"/>
        <w:numPr>
          <w:ilvl w:val="0"/>
          <w:numId w:val="35"/>
        </w:numPr>
        <w:rPr>
          <w:rFonts w:ascii="Times New Roman" w:hAnsi="Times New Roman"/>
          <w:bCs/>
          <w:iCs/>
        </w:rPr>
      </w:pPr>
      <w:r w:rsidRPr="008F67D4">
        <w:rPr>
          <w:rFonts w:ascii="Times New Roman" w:hAnsi="Times New Roman"/>
          <w:bCs/>
          <w:iCs/>
        </w:rPr>
        <w:t xml:space="preserve">Maintain the FAA National Training Database (NTD) and prepare for integration with other FAA systems.  Includes creating database schemas, tables, and procedures, </w:t>
      </w:r>
      <w:proofErr w:type="gramStart"/>
      <w:r w:rsidRPr="008F67D4">
        <w:rPr>
          <w:rFonts w:ascii="Times New Roman" w:hAnsi="Times New Roman"/>
          <w:bCs/>
          <w:iCs/>
        </w:rPr>
        <w:t>developing</w:t>
      </w:r>
      <w:proofErr w:type="gramEnd"/>
      <w:r w:rsidRPr="008F67D4">
        <w:rPr>
          <w:rFonts w:ascii="Times New Roman" w:hAnsi="Times New Roman"/>
          <w:bCs/>
          <w:iCs/>
        </w:rPr>
        <w:t xml:space="preserve"> and implementing strategy to harmonize legacy data, and writing code for NTD website.</w:t>
      </w:r>
    </w:p>
    <w:p w14:paraId="40EA75D1" w14:textId="60D2D21F" w:rsidR="008F67D4" w:rsidRPr="007C130D" w:rsidRDefault="008F67D4" w:rsidP="00CB0557">
      <w:pPr>
        <w:rPr>
          <w:rFonts w:ascii="Times New Roman" w:hAnsi="Times New Roman"/>
          <w:b/>
          <w:u w:val="single"/>
        </w:rPr>
      </w:pPr>
    </w:p>
    <w:p w14:paraId="487A8230" w14:textId="1BB2DEE0" w:rsidR="00EA73A1" w:rsidRPr="007C130D" w:rsidRDefault="00CC6532" w:rsidP="00CB0557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Senior Subject Matter Expert</w:t>
      </w:r>
    </w:p>
    <w:p w14:paraId="68439783" w14:textId="45D17C18" w:rsidR="00EA73A1" w:rsidRPr="007C130D" w:rsidRDefault="00CC6532" w:rsidP="00CB0557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The Computer Merchant</w:t>
      </w:r>
    </w:p>
    <w:p w14:paraId="1D56E46F" w14:textId="3E434E40" w:rsidR="00EA73A1" w:rsidRPr="007C130D" w:rsidRDefault="00CC6532" w:rsidP="00CB0557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Jan 2020 to </w:t>
      </w:r>
      <w:r w:rsidR="008F67D4">
        <w:rPr>
          <w:rFonts w:ascii="Times New Roman" w:hAnsi="Times New Roman"/>
          <w:b/>
          <w:iCs/>
        </w:rPr>
        <w:t>Nov 2021</w:t>
      </w:r>
    </w:p>
    <w:p w14:paraId="3DD21BBB" w14:textId="45F0699B" w:rsidR="00CB0557" w:rsidRPr="007C130D" w:rsidRDefault="00CC6532" w:rsidP="000320E1">
      <w:pPr>
        <w:pStyle w:val="ListParagraph"/>
        <w:numPr>
          <w:ilvl w:val="0"/>
          <w:numId w:val="28"/>
        </w:numPr>
        <w:rPr>
          <w:rFonts w:ascii="Times New Roman" w:hAnsi="Times New Roman"/>
          <w:bCs/>
          <w:iCs/>
        </w:rPr>
      </w:pPr>
      <w:r w:rsidRPr="007C130D">
        <w:rPr>
          <w:rFonts w:ascii="Times New Roman" w:hAnsi="Times New Roman"/>
          <w:bCs/>
          <w:iCs/>
        </w:rPr>
        <w:t>Evaluate available data, develop strategy to work it into a format that allows recreation of flight events, write code to process the data, and develop negotiation strategies based upon result.</w:t>
      </w:r>
    </w:p>
    <w:p w14:paraId="33104882" w14:textId="12BA7DF8" w:rsidR="00CC6532" w:rsidRPr="007C130D" w:rsidRDefault="00CC6532" w:rsidP="00CB0557">
      <w:pPr>
        <w:rPr>
          <w:rFonts w:ascii="Times New Roman" w:hAnsi="Times New Roman"/>
          <w:bCs/>
          <w:iCs/>
        </w:rPr>
      </w:pPr>
    </w:p>
    <w:p w14:paraId="17BE28CB" w14:textId="6898019B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General Manager</w:t>
      </w:r>
    </w:p>
    <w:p w14:paraId="752FA9C4" w14:textId="642688B3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Federal Aviation Administration, Kansas City District</w:t>
      </w:r>
    </w:p>
    <w:p w14:paraId="4090C2FB" w14:textId="2B11F216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Sep 2018 to Nov 2019</w:t>
      </w:r>
    </w:p>
    <w:p w14:paraId="197A4FC0" w14:textId="77777777" w:rsidR="00CC6532" w:rsidRPr="007C130D" w:rsidRDefault="00CC6532" w:rsidP="00CC6532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Served as General Manager for combined Terminal and Enroute organizational structure.</w:t>
      </w:r>
    </w:p>
    <w:p w14:paraId="365B1985" w14:textId="0E4CE7FE" w:rsidR="00C20ACE" w:rsidRDefault="00C20ACE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C20ACE">
        <w:rPr>
          <w:rFonts w:ascii="Times New Roman" w:hAnsi="Times New Roman"/>
        </w:rPr>
        <w:t xml:space="preserve">Provide support to </w:t>
      </w:r>
      <w:r>
        <w:rPr>
          <w:rFonts w:ascii="Times New Roman" w:hAnsi="Times New Roman"/>
        </w:rPr>
        <w:t xml:space="preserve">Kansas City </w:t>
      </w:r>
      <w:r w:rsidRPr="00C20ACE">
        <w:rPr>
          <w:rFonts w:ascii="Times New Roman" w:hAnsi="Times New Roman"/>
        </w:rPr>
        <w:t>Air Traffic Control Centers</w:t>
      </w:r>
      <w:r>
        <w:rPr>
          <w:rFonts w:ascii="Times New Roman" w:hAnsi="Times New Roman"/>
        </w:rPr>
        <w:t xml:space="preserve"> (ZKC)</w:t>
      </w:r>
      <w:r w:rsidRPr="00C20ACE">
        <w:rPr>
          <w:rFonts w:ascii="Times New Roman" w:hAnsi="Times New Roman"/>
        </w:rPr>
        <w:t xml:space="preserve">, </w:t>
      </w:r>
      <w:r w:rsidR="00D23CD0">
        <w:rPr>
          <w:rFonts w:ascii="Times New Roman" w:hAnsi="Times New Roman"/>
        </w:rPr>
        <w:t>Kansas City International Tower/TRACON (MCI), Kansas City Downtown Tower (MKC), Wichita Tower/TRACON (ICT), Springfield MO Tower/TRACON (SGF), Springfield IL Tower/TRACON (SPI), St. Louis Gateway TRACON (T75), St. Louis Tower (STL), East St. Louis Tower (CPS), Spirit of St. Louis Tower (SUS), Tulsa Tower/TRACON (TUL), and Tulsa Riverside Tower (RVS).</w:t>
      </w:r>
    </w:p>
    <w:p w14:paraId="04523C1D" w14:textId="5058A759" w:rsidR="00CC6532" w:rsidRPr="007C130D" w:rsidRDefault="00757EBC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Provide support to Headquarters by w</w:t>
      </w:r>
      <w:r w:rsidR="00CC6532" w:rsidRPr="007C130D">
        <w:rPr>
          <w:rFonts w:ascii="Times New Roman" w:hAnsi="Times New Roman"/>
        </w:rPr>
        <w:t>ork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with data analysts and Human Resources specialists on transition to new alignment.</w:t>
      </w:r>
    </w:p>
    <w:p w14:paraId="61D8E353" w14:textId="6DA50F80" w:rsidR="00CC6532" w:rsidRPr="007C130D" w:rsidRDefault="00757EBC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</w:t>
      </w:r>
      <w:r w:rsidR="00CC6532" w:rsidRPr="007C130D">
        <w:rPr>
          <w:rFonts w:ascii="Times New Roman" w:hAnsi="Times New Roman"/>
        </w:rPr>
        <w:t>erv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as manager of the National Validation Team, the group responsible for facility pay level changes and issues.</w:t>
      </w:r>
    </w:p>
    <w:p w14:paraId="5895C93B" w14:textId="060E83B2" w:rsidR="00CC6532" w:rsidRPr="007C130D" w:rsidRDefault="00757EBC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Provide support to Headquarters by leading team </w:t>
      </w:r>
      <w:r w:rsidR="00CC6532" w:rsidRPr="007C130D">
        <w:rPr>
          <w:rFonts w:ascii="Times New Roman" w:hAnsi="Times New Roman"/>
        </w:rPr>
        <w:t>to</w:t>
      </w:r>
      <w:r>
        <w:rPr>
          <w:rFonts w:ascii="Times New Roman" w:hAnsi="Times New Roman"/>
        </w:rPr>
        <w:t xml:space="preserve"> resolve</w:t>
      </w:r>
      <w:r w:rsidR="00CC6532" w:rsidRPr="007C130D">
        <w:rPr>
          <w:rFonts w:ascii="Times New Roman" w:hAnsi="Times New Roman"/>
        </w:rPr>
        <w:t xml:space="preserve"> 12-year-old facility pay level dispute.</w:t>
      </w:r>
    </w:p>
    <w:p w14:paraId="4ADDAE9B" w14:textId="2912F77B" w:rsidR="00CC6532" w:rsidRPr="007C130D" w:rsidRDefault="00CC6532" w:rsidP="00CC6532">
      <w:pPr>
        <w:rPr>
          <w:rFonts w:ascii="Times New Roman" w:hAnsi="Times New Roman"/>
          <w:bCs/>
          <w:iCs/>
        </w:rPr>
      </w:pPr>
    </w:p>
    <w:p w14:paraId="4DDD99DF" w14:textId="77777777" w:rsidR="006148F2" w:rsidRDefault="006148F2" w:rsidP="00CC6532">
      <w:pPr>
        <w:rPr>
          <w:rFonts w:ascii="Times New Roman" w:hAnsi="Times New Roman"/>
          <w:b/>
          <w:iCs/>
        </w:rPr>
      </w:pPr>
    </w:p>
    <w:p w14:paraId="08BBAA06" w14:textId="3A619D55" w:rsidR="00CC6532" w:rsidRPr="007C130D" w:rsidRDefault="006148F2" w:rsidP="00CC6532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</w:t>
      </w:r>
      <w:r w:rsidR="00CC6532" w:rsidRPr="007C130D">
        <w:rPr>
          <w:rFonts w:ascii="Times New Roman" w:hAnsi="Times New Roman"/>
          <w:b/>
          <w:iCs/>
        </w:rPr>
        <w:t>ir Traffic Manager</w:t>
      </w:r>
    </w:p>
    <w:p w14:paraId="22764D32" w14:textId="77777777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Federal Aviation Administration, Kansas City ARTCC</w:t>
      </w:r>
    </w:p>
    <w:p w14:paraId="2F7C46AA" w14:textId="77777777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Jan 2015 to Sep 2018</w:t>
      </w:r>
    </w:p>
    <w:p w14:paraId="3D0A89FA" w14:textId="61305A62" w:rsidR="00CC6532" w:rsidRPr="007C130D" w:rsidRDefault="00E84C53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</w:t>
      </w:r>
      <w:r w:rsidR="00CC6532" w:rsidRPr="007C130D">
        <w:rPr>
          <w:rFonts w:ascii="Times New Roman" w:hAnsi="Times New Roman"/>
        </w:rPr>
        <w:t>erv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on National Team to realign Terminal and Enroute organizational structure</w:t>
      </w:r>
      <w:r w:rsidR="00AA6001">
        <w:rPr>
          <w:rFonts w:ascii="Times New Roman" w:hAnsi="Times New Roman"/>
        </w:rPr>
        <w:t>.</w:t>
      </w:r>
    </w:p>
    <w:p w14:paraId="585C11C3" w14:textId="5777AB92" w:rsidR="00CC6532" w:rsidRPr="007C130D" w:rsidRDefault="00CC6532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Served as acting General Manager of prototype District combining Terminal and Enroute facilities while still serving as Air Traffic Manager of ZKC</w:t>
      </w:r>
      <w:r w:rsidR="00E84C53">
        <w:rPr>
          <w:rFonts w:ascii="Times New Roman" w:hAnsi="Times New Roman"/>
        </w:rPr>
        <w:t xml:space="preserve">, providing </w:t>
      </w:r>
      <w:r w:rsidR="00B803CF">
        <w:rPr>
          <w:rFonts w:ascii="Times New Roman" w:hAnsi="Times New Roman"/>
        </w:rPr>
        <w:t xml:space="preserve">support to Kansas City </w:t>
      </w:r>
      <w:r w:rsidR="00B803CF" w:rsidRPr="00C20ACE">
        <w:rPr>
          <w:rFonts w:ascii="Times New Roman" w:hAnsi="Times New Roman"/>
        </w:rPr>
        <w:t>Air Traffic Control Centers</w:t>
      </w:r>
      <w:r w:rsidR="00B803CF">
        <w:rPr>
          <w:rFonts w:ascii="Times New Roman" w:hAnsi="Times New Roman"/>
        </w:rPr>
        <w:t xml:space="preserve"> (ZKC)</w:t>
      </w:r>
      <w:r w:rsidR="00B803CF" w:rsidRPr="00C20ACE">
        <w:rPr>
          <w:rFonts w:ascii="Times New Roman" w:hAnsi="Times New Roman"/>
        </w:rPr>
        <w:t xml:space="preserve">, </w:t>
      </w:r>
      <w:r w:rsidR="00B803CF">
        <w:rPr>
          <w:rFonts w:ascii="Times New Roman" w:hAnsi="Times New Roman"/>
        </w:rPr>
        <w:t xml:space="preserve">Kansas City International Tower/TRACON (MCI), </w:t>
      </w:r>
      <w:r w:rsidR="00FF25BA">
        <w:rPr>
          <w:rFonts w:ascii="Times New Roman" w:hAnsi="Times New Roman"/>
        </w:rPr>
        <w:t xml:space="preserve">Kansas City Downtown Tower (MKC),  </w:t>
      </w:r>
      <w:r w:rsidR="00B803CF">
        <w:rPr>
          <w:rFonts w:ascii="Times New Roman" w:hAnsi="Times New Roman"/>
        </w:rPr>
        <w:t xml:space="preserve">Wichita Tower/TRACON (ICT), Oklahoma City Tower/TRACON (OKC), Little Rock Tower/TRACON (LIT), Fort Smith Tower/TRACON (FSM), Springfield MO Tower/TRACON (SGF), Springfield IL Tower/TRACON (SPI), </w:t>
      </w:r>
      <w:r w:rsidR="00FF25BA">
        <w:rPr>
          <w:rFonts w:ascii="Times New Roman" w:hAnsi="Times New Roman"/>
        </w:rPr>
        <w:t>Champaign IL Tower (CMI)</w:t>
      </w:r>
      <w:r w:rsidR="00FF25BA" w:rsidRPr="00C20ACE">
        <w:rPr>
          <w:rFonts w:ascii="Times New Roman" w:hAnsi="Times New Roman"/>
        </w:rPr>
        <w:t xml:space="preserve">, </w:t>
      </w:r>
      <w:r w:rsidR="00FF25BA">
        <w:rPr>
          <w:rFonts w:ascii="Times New Roman" w:hAnsi="Times New Roman"/>
        </w:rPr>
        <w:t xml:space="preserve"> Peoria Tower/TRACON (PIA), St. Louis Gateway TRACON (T75), </w:t>
      </w:r>
      <w:r w:rsidR="00B803CF">
        <w:rPr>
          <w:rFonts w:ascii="Times New Roman" w:hAnsi="Times New Roman"/>
        </w:rPr>
        <w:t xml:space="preserve">St. Louis Tower (STL), East St. Louis Tower (CPS), </w:t>
      </w:r>
      <w:r w:rsidR="00FF25BA">
        <w:rPr>
          <w:rFonts w:ascii="Times New Roman" w:hAnsi="Times New Roman"/>
        </w:rPr>
        <w:t xml:space="preserve">Spirit of St. Louis Tower (SUS), </w:t>
      </w:r>
      <w:r w:rsidR="00B803CF">
        <w:rPr>
          <w:rFonts w:ascii="Times New Roman" w:hAnsi="Times New Roman"/>
        </w:rPr>
        <w:t xml:space="preserve">Tulsa Tower/TRACON (TUL), </w:t>
      </w:r>
      <w:r w:rsidR="00FF25BA">
        <w:rPr>
          <w:rFonts w:ascii="Times New Roman" w:hAnsi="Times New Roman"/>
        </w:rPr>
        <w:t>and Tulsa Riverside Tower (RVS)</w:t>
      </w:r>
      <w:r w:rsidR="00D23CD0">
        <w:rPr>
          <w:rFonts w:ascii="Times New Roman" w:hAnsi="Times New Roman"/>
        </w:rPr>
        <w:t>.</w:t>
      </w:r>
      <w:r w:rsidR="00B803CF">
        <w:rPr>
          <w:rFonts w:ascii="Times New Roman" w:hAnsi="Times New Roman"/>
        </w:rPr>
        <w:t xml:space="preserve"> </w:t>
      </w:r>
    </w:p>
    <w:p w14:paraId="5F224CCA" w14:textId="56EEE136" w:rsidR="00CC6532" w:rsidRPr="007C130D" w:rsidRDefault="00B803CF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c</w:t>
      </w:r>
      <w:r w:rsidR="00CC6532" w:rsidRPr="007C130D">
        <w:rPr>
          <w:rFonts w:ascii="Times New Roman" w:hAnsi="Times New Roman"/>
        </w:rPr>
        <w:t>ontinu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to </w:t>
      </w:r>
      <w:r w:rsidR="000571C0">
        <w:rPr>
          <w:rFonts w:ascii="Times New Roman" w:hAnsi="Times New Roman"/>
        </w:rPr>
        <w:t xml:space="preserve">develop and </w:t>
      </w:r>
      <w:r w:rsidR="00CC6532" w:rsidRPr="007C130D">
        <w:rPr>
          <w:rFonts w:ascii="Times New Roman" w:hAnsi="Times New Roman"/>
        </w:rPr>
        <w:t>maintain the National Training Database (NTD)</w:t>
      </w:r>
      <w:r w:rsidR="00AA6001">
        <w:rPr>
          <w:rFonts w:ascii="Times New Roman" w:hAnsi="Times New Roman"/>
        </w:rPr>
        <w:t>.</w:t>
      </w:r>
    </w:p>
    <w:p w14:paraId="41E8D140" w14:textId="088AB88B" w:rsidR="00CC6532" w:rsidRPr="007C130D" w:rsidRDefault="00B803CF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serving</w:t>
      </w:r>
      <w:r w:rsidR="00CC6532" w:rsidRPr="007C130D">
        <w:rPr>
          <w:rFonts w:ascii="Times New Roman" w:hAnsi="Times New Roman"/>
        </w:rPr>
        <w:t xml:space="preserve"> as management lead on team that resolved 12-year-old facility pay level dispute for one Enroute facility</w:t>
      </w:r>
      <w:r>
        <w:rPr>
          <w:rFonts w:ascii="Times New Roman" w:hAnsi="Times New Roman"/>
        </w:rPr>
        <w:t xml:space="preserve"> (ZMA</w:t>
      </w:r>
      <w:proofErr w:type="gramStart"/>
      <w:r>
        <w:rPr>
          <w:rFonts w:ascii="Times New Roman" w:hAnsi="Times New Roman"/>
        </w:rPr>
        <w:t>)</w:t>
      </w:r>
      <w:r w:rsidR="00CC6532" w:rsidRPr="007C130D">
        <w:rPr>
          <w:rFonts w:ascii="Times New Roman" w:hAnsi="Times New Roman"/>
        </w:rPr>
        <w:t>, and</w:t>
      </w:r>
      <w:proofErr w:type="gramEnd"/>
      <w:r w:rsidR="00CC6532" w:rsidRPr="007C130D">
        <w:rPr>
          <w:rFonts w:ascii="Times New Roman" w:hAnsi="Times New Roman"/>
        </w:rPr>
        <w:t xml:space="preserve"> began work on a second facility</w:t>
      </w:r>
      <w:r>
        <w:rPr>
          <w:rFonts w:ascii="Times New Roman" w:hAnsi="Times New Roman"/>
        </w:rPr>
        <w:t xml:space="preserve"> (ZHU)</w:t>
      </w:r>
      <w:r w:rsidR="00AA6001">
        <w:rPr>
          <w:rFonts w:ascii="Times New Roman" w:hAnsi="Times New Roman"/>
        </w:rPr>
        <w:t>.</w:t>
      </w:r>
      <w:r w:rsidR="00CC6532" w:rsidRPr="007C130D">
        <w:rPr>
          <w:rFonts w:ascii="Times New Roman" w:hAnsi="Times New Roman"/>
        </w:rPr>
        <w:t xml:space="preserve"> </w:t>
      </w:r>
    </w:p>
    <w:p w14:paraId="177F454C" w14:textId="089242EA" w:rsidR="00CC6532" w:rsidRPr="007C130D" w:rsidRDefault="00CC6532" w:rsidP="00CB0557">
      <w:pPr>
        <w:rPr>
          <w:rFonts w:ascii="Times New Roman" w:hAnsi="Times New Roman"/>
          <w:bCs/>
          <w:iCs/>
        </w:rPr>
      </w:pPr>
    </w:p>
    <w:p w14:paraId="40240FE7" w14:textId="55DA009D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Executive Office</w:t>
      </w:r>
    </w:p>
    <w:p w14:paraId="4282DDDF" w14:textId="77777777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Federal Aviation Administration, Kansas City ARTCC</w:t>
      </w:r>
    </w:p>
    <w:p w14:paraId="31867C65" w14:textId="68E604EE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Jun 2012 to Jan 2015</w:t>
      </w:r>
    </w:p>
    <w:p w14:paraId="739B9EF2" w14:textId="48698BB9" w:rsidR="00CC6532" w:rsidRPr="00CC6532" w:rsidRDefault="00CC6532" w:rsidP="000320E1">
      <w:pPr>
        <w:numPr>
          <w:ilvl w:val="0"/>
          <w:numId w:val="27"/>
        </w:numPr>
        <w:tabs>
          <w:tab w:val="clear" w:pos="360"/>
          <w:tab w:val="num" w:pos="810"/>
        </w:tabs>
        <w:spacing w:after="240"/>
        <w:ind w:left="810"/>
        <w:contextualSpacing/>
        <w:rPr>
          <w:rFonts w:ascii="Times New Roman" w:hAnsi="Times New Roman"/>
        </w:rPr>
      </w:pPr>
      <w:r w:rsidRPr="00CC6532">
        <w:rPr>
          <w:rFonts w:ascii="Times New Roman" w:hAnsi="Times New Roman"/>
        </w:rPr>
        <w:t xml:space="preserve">Responsible for </w:t>
      </w:r>
      <w:r w:rsidRPr="007C130D">
        <w:rPr>
          <w:rFonts w:ascii="Times New Roman" w:hAnsi="Times New Roman"/>
        </w:rPr>
        <w:t>six</w:t>
      </w:r>
      <w:r w:rsidRPr="00CC6532">
        <w:rPr>
          <w:rFonts w:ascii="Times New Roman" w:hAnsi="Times New Roman"/>
        </w:rPr>
        <w:t xml:space="preserve"> </w:t>
      </w:r>
      <w:r w:rsidR="007C130D">
        <w:rPr>
          <w:rFonts w:ascii="Times New Roman" w:hAnsi="Times New Roman"/>
        </w:rPr>
        <w:t>Air Traffic Control (</w:t>
      </w:r>
      <w:r w:rsidRPr="00CC6532">
        <w:rPr>
          <w:rFonts w:ascii="Times New Roman" w:hAnsi="Times New Roman"/>
        </w:rPr>
        <w:t>ATC</w:t>
      </w:r>
      <w:r w:rsidR="007C130D">
        <w:rPr>
          <w:rFonts w:ascii="Times New Roman" w:hAnsi="Times New Roman"/>
        </w:rPr>
        <w:t>)</w:t>
      </w:r>
      <w:r w:rsidRPr="00CC6532">
        <w:rPr>
          <w:rFonts w:ascii="Times New Roman" w:hAnsi="Times New Roman"/>
        </w:rPr>
        <w:t xml:space="preserve"> Operational areas and the Traffic Management </w:t>
      </w:r>
      <w:r w:rsidR="007C130D">
        <w:rPr>
          <w:rFonts w:ascii="Times New Roman" w:hAnsi="Times New Roman"/>
        </w:rPr>
        <w:t>U</w:t>
      </w:r>
      <w:r w:rsidRPr="00CC6532">
        <w:rPr>
          <w:rFonts w:ascii="Times New Roman" w:hAnsi="Times New Roman"/>
        </w:rPr>
        <w:t>nit</w:t>
      </w:r>
      <w:r w:rsidR="007C130D">
        <w:rPr>
          <w:rFonts w:ascii="Times New Roman" w:hAnsi="Times New Roman"/>
        </w:rPr>
        <w:t xml:space="preserve"> (TMU)</w:t>
      </w:r>
      <w:r w:rsidRPr="00CC6532">
        <w:rPr>
          <w:rFonts w:ascii="Times New Roman" w:hAnsi="Times New Roman"/>
        </w:rPr>
        <w:t>.</w:t>
      </w:r>
    </w:p>
    <w:p w14:paraId="64CAD5EF" w14:textId="77777777" w:rsidR="000571C0" w:rsidRDefault="00CC6532" w:rsidP="000571C0">
      <w:pPr>
        <w:numPr>
          <w:ilvl w:val="0"/>
          <w:numId w:val="27"/>
        </w:numPr>
        <w:tabs>
          <w:tab w:val="clear" w:pos="360"/>
          <w:tab w:val="num" w:pos="810"/>
        </w:tabs>
        <w:spacing w:before="100" w:beforeAutospacing="1" w:after="100" w:afterAutospacing="1"/>
        <w:ind w:left="810"/>
        <w:contextualSpacing/>
        <w:rPr>
          <w:rFonts w:ascii="Times New Roman" w:hAnsi="Times New Roman"/>
        </w:rPr>
      </w:pPr>
      <w:r w:rsidRPr="00CC6532">
        <w:rPr>
          <w:rFonts w:ascii="Times New Roman" w:hAnsi="Times New Roman"/>
        </w:rPr>
        <w:t xml:space="preserve">Negotiated local </w:t>
      </w:r>
      <w:r w:rsidR="007C130D" w:rsidRPr="007C130D">
        <w:rPr>
          <w:rFonts w:ascii="Times New Roman" w:hAnsi="Times New Roman"/>
        </w:rPr>
        <w:t>Memorandum</w:t>
      </w:r>
      <w:r w:rsidR="007C130D">
        <w:rPr>
          <w:rFonts w:ascii="Times New Roman" w:hAnsi="Times New Roman"/>
        </w:rPr>
        <w:t>s</w:t>
      </w:r>
      <w:r w:rsidR="007C130D" w:rsidRPr="007C130D">
        <w:rPr>
          <w:rFonts w:ascii="Times New Roman" w:hAnsi="Times New Roman"/>
        </w:rPr>
        <w:t xml:space="preserve"> of Understanding </w:t>
      </w:r>
      <w:r w:rsidR="007C130D">
        <w:rPr>
          <w:rFonts w:ascii="Times New Roman" w:hAnsi="Times New Roman"/>
        </w:rPr>
        <w:t>(</w:t>
      </w:r>
      <w:r w:rsidRPr="00CC6532">
        <w:rPr>
          <w:rFonts w:ascii="Times New Roman" w:hAnsi="Times New Roman"/>
        </w:rPr>
        <w:t>MOUs</w:t>
      </w:r>
      <w:r w:rsidR="007C130D">
        <w:rPr>
          <w:rFonts w:ascii="Times New Roman" w:hAnsi="Times New Roman"/>
        </w:rPr>
        <w:t>)</w:t>
      </w:r>
      <w:r w:rsidRPr="00CC6532">
        <w:rPr>
          <w:rFonts w:ascii="Times New Roman" w:hAnsi="Times New Roman"/>
        </w:rPr>
        <w:t xml:space="preserve"> and impact of furloughs</w:t>
      </w:r>
      <w:r w:rsidR="00AA6001">
        <w:rPr>
          <w:rFonts w:ascii="Times New Roman" w:hAnsi="Times New Roman"/>
        </w:rPr>
        <w:t>.</w:t>
      </w:r>
    </w:p>
    <w:p w14:paraId="6DDAEBA4" w14:textId="3E7BBF6B" w:rsidR="000571C0" w:rsidRDefault="00CC6532" w:rsidP="000571C0">
      <w:pPr>
        <w:numPr>
          <w:ilvl w:val="0"/>
          <w:numId w:val="27"/>
        </w:numPr>
        <w:tabs>
          <w:tab w:val="clear" w:pos="360"/>
          <w:tab w:val="num" w:pos="810"/>
        </w:tabs>
        <w:spacing w:before="100" w:beforeAutospacing="1" w:after="100" w:afterAutospacing="1"/>
        <w:ind w:left="810"/>
        <w:contextualSpacing/>
        <w:rPr>
          <w:rFonts w:ascii="Times New Roman" w:hAnsi="Times New Roman"/>
        </w:rPr>
      </w:pPr>
      <w:r w:rsidRPr="000571C0">
        <w:rPr>
          <w:rFonts w:ascii="Times New Roman" w:hAnsi="Times New Roman"/>
        </w:rPr>
        <w:t xml:space="preserve">Developed </w:t>
      </w:r>
      <w:r w:rsidR="000571C0">
        <w:rPr>
          <w:rFonts w:ascii="Times New Roman" w:hAnsi="Times New Roman"/>
        </w:rPr>
        <w:t xml:space="preserve">and implemented </w:t>
      </w:r>
      <w:r w:rsidRPr="000571C0">
        <w:rPr>
          <w:rFonts w:ascii="Times New Roman" w:hAnsi="Times New Roman"/>
        </w:rPr>
        <w:t>strategies for declining staffing levels of supervisors and controllers</w:t>
      </w:r>
      <w:r w:rsidR="00AA6001" w:rsidRPr="000571C0">
        <w:rPr>
          <w:rFonts w:ascii="Times New Roman" w:hAnsi="Times New Roman"/>
        </w:rPr>
        <w:t>.</w:t>
      </w:r>
    </w:p>
    <w:p w14:paraId="1AB78BCB" w14:textId="1064D7FA" w:rsidR="000571C0" w:rsidRPr="00312787" w:rsidRDefault="000571C0" w:rsidP="00312787">
      <w:pPr>
        <w:numPr>
          <w:ilvl w:val="0"/>
          <w:numId w:val="27"/>
        </w:numPr>
        <w:tabs>
          <w:tab w:val="clear" w:pos="360"/>
          <w:tab w:val="num" w:pos="810"/>
        </w:tabs>
        <w:spacing w:before="100" w:beforeAutospacing="1" w:after="100" w:afterAutospacing="1"/>
        <w:ind w:left="810"/>
        <w:contextualSpacing/>
        <w:rPr>
          <w:rFonts w:ascii="Times New Roman" w:hAnsi="Times New Roman"/>
        </w:rPr>
      </w:pPr>
      <w:r w:rsidRPr="000571C0">
        <w:rPr>
          <w:rFonts w:ascii="Times New Roman" w:hAnsi="Times New Roman"/>
        </w:rPr>
        <w:t>Provide support to Headquarters by continuing to develop and maintain the National Training Database (NTD).</w:t>
      </w:r>
    </w:p>
    <w:p w14:paraId="7C93167A" w14:textId="31D2470C" w:rsidR="00CC6532" w:rsidRPr="007C130D" w:rsidRDefault="00CC6532" w:rsidP="00CB0557">
      <w:pPr>
        <w:rPr>
          <w:rFonts w:ascii="Times New Roman" w:hAnsi="Times New Roman"/>
          <w:b/>
          <w:u w:val="single"/>
        </w:rPr>
      </w:pPr>
    </w:p>
    <w:p w14:paraId="66327A9F" w14:textId="4D2792F9" w:rsidR="00CC6532" w:rsidRPr="007C130D" w:rsidRDefault="002E144E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Senior Advisor</w:t>
      </w:r>
    </w:p>
    <w:p w14:paraId="39971E8C" w14:textId="016B01CB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2E144E" w:rsidRPr="007C130D">
        <w:rPr>
          <w:rFonts w:ascii="Times New Roman" w:hAnsi="Times New Roman"/>
          <w:b/>
          <w:iCs/>
        </w:rPr>
        <w:t xml:space="preserve">Central Service Area (CSA) </w:t>
      </w:r>
    </w:p>
    <w:p w14:paraId="757BB334" w14:textId="4F180BDF" w:rsidR="00CC6532" w:rsidRPr="007C130D" w:rsidRDefault="002E144E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Apr 2012 to Jun 2012</w:t>
      </w:r>
    </w:p>
    <w:p w14:paraId="61757122" w14:textId="57103BA7" w:rsidR="002E144E" w:rsidRDefault="002E144E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Served as Senior Adviser to the Director of Central En Route and Oceanic Services</w:t>
      </w:r>
      <w:r w:rsidR="00D23CD0">
        <w:rPr>
          <w:rFonts w:ascii="Times New Roman" w:hAnsi="Times New Roman"/>
        </w:rPr>
        <w:t xml:space="preserve">, providing support to Central Service Area as well as eight En Route Air Traffic Control </w:t>
      </w:r>
      <w:r w:rsidR="00D23CD0">
        <w:rPr>
          <w:rFonts w:ascii="Times New Roman" w:hAnsi="Times New Roman"/>
        </w:rPr>
        <w:lastRenderedPageBreak/>
        <w:t>Centers: Chicago ARTCC, Cleveland ARTCC, Indianapolis ARTCC, Minneapolis ARTCC, Kansas City ARTCC, Fort Worth ARTCC, Albuquerque ARTCC, and Houston ARTCC.</w:t>
      </w:r>
    </w:p>
    <w:p w14:paraId="24CD5222" w14:textId="72275C6D" w:rsidR="006D0A14" w:rsidRPr="007C130D" w:rsidRDefault="006D0A14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Provided support to Headquarters by </w:t>
      </w:r>
      <w:r w:rsidR="002C104F">
        <w:rPr>
          <w:rFonts w:ascii="Times New Roman" w:hAnsi="Times New Roman"/>
        </w:rPr>
        <w:t xml:space="preserve">analyzing costs, budgets, number of people involved and implementation schedules of ERAM and then </w:t>
      </w:r>
      <w:r>
        <w:rPr>
          <w:rFonts w:ascii="Times New Roman" w:hAnsi="Times New Roman"/>
        </w:rPr>
        <w:t>developing and implementing equitable recognition strategy for</w:t>
      </w:r>
      <w:r w:rsidR="002C104F">
        <w:rPr>
          <w:rFonts w:ascii="Times New Roman" w:hAnsi="Times New Roman"/>
        </w:rPr>
        <w:t xml:space="preserve"> those involved with successful deployment.  </w:t>
      </w:r>
    </w:p>
    <w:p w14:paraId="05818C21" w14:textId="55E98A61" w:rsidR="00BA7C69" w:rsidRPr="007C130D" w:rsidRDefault="00BA7C69" w:rsidP="00BA7C69">
      <w:pPr>
        <w:rPr>
          <w:rFonts w:ascii="Times New Roman" w:hAnsi="Times New Roman"/>
        </w:rPr>
      </w:pPr>
    </w:p>
    <w:p w14:paraId="7AA87554" w14:textId="43377726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Staff Manager</w:t>
      </w:r>
    </w:p>
    <w:p w14:paraId="2BAA1386" w14:textId="4385489B" w:rsidR="00BA7C69" w:rsidRPr="007C130D" w:rsidRDefault="00BA7C69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3B75F1" w:rsidRPr="007C130D">
        <w:rPr>
          <w:rFonts w:ascii="Times New Roman" w:hAnsi="Times New Roman"/>
          <w:b/>
          <w:iCs/>
        </w:rPr>
        <w:t>Minneapolis ARTCC</w:t>
      </w:r>
      <w:r w:rsidRPr="007C130D">
        <w:rPr>
          <w:rFonts w:ascii="Times New Roman" w:hAnsi="Times New Roman"/>
          <w:b/>
          <w:iCs/>
        </w:rPr>
        <w:t xml:space="preserve"> </w:t>
      </w:r>
    </w:p>
    <w:p w14:paraId="36BBC6D5" w14:textId="4500F092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Aug 2009 to Apr 2012</w:t>
      </w:r>
    </w:p>
    <w:p w14:paraId="1E062648" w14:textId="77777777" w:rsidR="003B75F1" w:rsidRPr="007C130D" w:rsidRDefault="003B75F1" w:rsidP="003B75F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Facility operational oversight and management of facility administrative services and support to operations.</w:t>
      </w:r>
    </w:p>
    <w:p w14:paraId="6CF768B4" w14:textId="38B138FF" w:rsidR="003B75F1" w:rsidRPr="007C130D" w:rsidRDefault="003B75F1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Facility leadership role in implementation of 2009 Collective Bargaining Agreement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A78A558" w14:textId="01E45287" w:rsidR="003B75F1" w:rsidRPr="007C130D" w:rsidRDefault="003B75F1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Negotiated local MOUs and impact of policy statements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316C06CC" w14:textId="26C5914F" w:rsidR="003B75F1" w:rsidRPr="007C130D" w:rsidRDefault="00F62393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serving on n</w:t>
      </w:r>
      <w:r w:rsidR="003B75F1" w:rsidRPr="007C130D">
        <w:rPr>
          <w:rFonts w:ascii="Times New Roman" w:hAnsi="Times New Roman"/>
        </w:rPr>
        <w:t xml:space="preserve">ational staffing workgroup with Air Traffic Manager from </w:t>
      </w:r>
      <w:r w:rsidR="007C130D">
        <w:rPr>
          <w:rFonts w:ascii="Times New Roman" w:hAnsi="Times New Roman"/>
        </w:rPr>
        <w:t>Eastern Service Area (</w:t>
      </w:r>
      <w:r w:rsidR="003B75F1" w:rsidRPr="007C130D">
        <w:rPr>
          <w:rFonts w:ascii="Times New Roman" w:hAnsi="Times New Roman"/>
        </w:rPr>
        <w:t>ESA</w:t>
      </w:r>
      <w:r w:rsidR="007C130D">
        <w:rPr>
          <w:rFonts w:ascii="Times New Roman" w:hAnsi="Times New Roman"/>
        </w:rPr>
        <w:t>)</w:t>
      </w:r>
      <w:r w:rsidR="003B75F1" w:rsidRPr="007C130D">
        <w:rPr>
          <w:rFonts w:ascii="Times New Roman" w:hAnsi="Times New Roman"/>
        </w:rPr>
        <w:t xml:space="preserve"> and </w:t>
      </w:r>
      <w:r w:rsidR="007C130D">
        <w:rPr>
          <w:rFonts w:ascii="Times New Roman" w:hAnsi="Times New Roman"/>
        </w:rPr>
        <w:t>Western Service Area (</w:t>
      </w:r>
      <w:r w:rsidR="003B75F1" w:rsidRPr="007C130D">
        <w:rPr>
          <w:rFonts w:ascii="Times New Roman" w:hAnsi="Times New Roman"/>
        </w:rPr>
        <w:t>WSA</w:t>
      </w:r>
      <w:r w:rsidR="007C130D">
        <w:rPr>
          <w:rFonts w:ascii="Times New Roman" w:hAnsi="Times New Roman"/>
        </w:rPr>
        <w:t>)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Analyzed cost of staffing strategies for non-operational personnel and developed strategy to address in</w:t>
      </w:r>
      <w:r w:rsidR="000571C0">
        <w:rPr>
          <w:rFonts w:ascii="Times New Roman" w:hAnsi="Times New Roman"/>
        </w:rPr>
        <w:t>equities while remaining within budget.</w:t>
      </w:r>
    </w:p>
    <w:p w14:paraId="184D942F" w14:textId="50DBA4E1" w:rsidR="003B75F1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</w:t>
      </w:r>
      <w:r w:rsidR="003B75F1" w:rsidRPr="007C130D">
        <w:rPr>
          <w:rFonts w:ascii="Times New Roman" w:hAnsi="Times New Roman"/>
        </w:rPr>
        <w:t xml:space="preserve">upported </w:t>
      </w:r>
      <w:r>
        <w:rPr>
          <w:rFonts w:ascii="Times New Roman" w:hAnsi="Times New Roman"/>
        </w:rPr>
        <w:t>to Headquarters and Central Service Area</w:t>
      </w:r>
      <w:r w:rsidR="003B75F1" w:rsidRPr="007C130D">
        <w:rPr>
          <w:rFonts w:ascii="Times New Roman" w:hAnsi="Times New Roman"/>
        </w:rPr>
        <w:t xml:space="preserve"> Director in development of strategy to offset </w:t>
      </w:r>
      <w:r w:rsidR="00AA6001">
        <w:rPr>
          <w:rFonts w:ascii="Times New Roman" w:hAnsi="Times New Roman"/>
        </w:rPr>
        <w:t>A</w:t>
      </w:r>
      <w:r w:rsidR="007C130D" w:rsidRPr="007C130D">
        <w:rPr>
          <w:rFonts w:ascii="Times New Roman" w:hAnsi="Times New Roman"/>
        </w:rPr>
        <w:t xml:space="preserve">ir Traffic Control Optimum Training Solution </w:t>
      </w:r>
      <w:r w:rsidR="007C130D">
        <w:rPr>
          <w:rFonts w:ascii="Times New Roman" w:hAnsi="Times New Roman"/>
        </w:rPr>
        <w:t>(</w:t>
      </w:r>
      <w:r w:rsidR="003B75F1" w:rsidRPr="007C130D">
        <w:rPr>
          <w:rFonts w:ascii="Times New Roman" w:hAnsi="Times New Roman"/>
        </w:rPr>
        <w:t>ATCOTS</w:t>
      </w:r>
      <w:r w:rsidR="007C130D">
        <w:rPr>
          <w:rFonts w:ascii="Times New Roman" w:hAnsi="Times New Roman"/>
        </w:rPr>
        <w:t>)</w:t>
      </w:r>
      <w:r w:rsidR="003B75F1" w:rsidRPr="007C130D">
        <w:rPr>
          <w:rFonts w:ascii="Times New Roman" w:hAnsi="Times New Roman"/>
        </w:rPr>
        <w:t xml:space="preserve"> cuts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Analyzed contract costs and distribution of funds, </w:t>
      </w:r>
      <w:proofErr w:type="gramStart"/>
      <w:r>
        <w:rPr>
          <w:rFonts w:ascii="Times New Roman" w:hAnsi="Times New Roman"/>
        </w:rPr>
        <w:t>developed</w:t>
      </w:r>
      <w:proofErr w:type="gramEnd"/>
      <w:r>
        <w:rPr>
          <w:rFonts w:ascii="Times New Roman" w:hAnsi="Times New Roman"/>
        </w:rPr>
        <w:t xml:space="preserve"> and implemented a plan, measured and monitored progress, and made adjustments that balanced distribution inequities while remaining within budget.</w:t>
      </w:r>
    </w:p>
    <w:p w14:paraId="733A7AE8" w14:textId="2C1A0EB5" w:rsidR="003B75F1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Central Service Area Director and Headquarters by c</w:t>
      </w:r>
      <w:r w:rsidR="003B75F1" w:rsidRPr="007C130D">
        <w:rPr>
          <w:rFonts w:ascii="Times New Roman" w:hAnsi="Times New Roman"/>
        </w:rPr>
        <w:t>ollaborat</w:t>
      </w:r>
      <w:r>
        <w:rPr>
          <w:rFonts w:ascii="Times New Roman" w:hAnsi="Times New Roman"/>
        </w:rPr>
        <w:t>ing with</w:t>
      </w:r>
      <w:r w:rsidR="003B75F1" w:rsidRPr="007C130D">
        <w:rPr>
          <w:rFonts w:ascii="Times New Roman" w:hAnsi="Times New Roman"/>
        </w:rPr>
        <w:t xml:space="preserve"> national</w:t>
      </w:r>
      <w:r>
        <w:rPr>
          <w:rFonts w:ascii="Times New Roman" w:hAnsi="Times New Roman"/>
        </w:rPr>
        <w:t xml:space="preserve"> leadership </w:t>
      </w:r>
      <w:r w:rsidR="003B75F1" w:rsidRPr="007C130D">
        <w:rPr>
          <w:rFonts w:ascii="Times New Roman" w:hAnsi="Times New Roman"/>
        </w:rPr>
        <w:t>to foster change in new hire distribution process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</w:p>
    <w:p w14:paraId="6227E862" w14:textId="4FCEC0DF" w:rsidR="003B75F1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Provided support to Headquarters by </w:t>
      </w:r>
      <w:r w:rsidR="003B75F1" w:rsidRPr="007C130D">
        <w:rPr>
          <w:rFonts w:ascii="Times New Roman" w:hAnsi="Times New Roman"/>
        </w:rPr>
        <w:t>negotiat</w:t>
      </w:r>
      <w:r>
        <w:rPr>
          <w:rFonts w:ascii="Times New Roman" w:hAnsi="Times New Roman"/>
        </w:rPr>
        <w:t>ing</w:t>
      </w:r>
      <w:r w:rsidR="003B75F1" w:rsidRPr="007C130D">
        <w:rPr>
          <w:rFonts w:ascii="Times New Roman" w:hAnsi="Times New Roman"/>
        </w:rPr>
        <w:t xml:space="preserve"> on implementation of </w:t>
      </w:r>
      <w:r w:rsidR="007C130D" w:rsidRPr="007C130D">
        <w:rPr>
          <w:rFonts w:ascii="Times New Roman" w:hAnsi="Times New Roman"/>
        </w:rPr>
        <w:t xml:space="preserve">En Route Automation Modernization </w:t>
      </w:r>
      <w:r w:rsidR="007C130D">
        <w:rPr>
          <w:rFonts w:ascii="Times New Roman" w:hAnsi="Times New Roman"/>
        </w:rPr>
        <w:t>(</w:t>
      </w:r>
      <w:r w:rsidR="003B75F1" w:rsidRPr="007C130D">
        <w:rPr>
          <w:rFonts w:ascii="Times New Roman" w:hAnsi="Times New Roman"/>
        </w:rPr>
        <w:t>ERAM</w:t>
      </w:r>
      <w:r w:rsidR="007C130D">
        <w:rPr>
          <w:rFonts w:ascii="Times New Roman" w:hAnsi="Times New Roman"/>
        </w:rPr>
        <w:t>)</w:t>
      </w:r>
      <w:r w:rsidR="003B75F1" w:rsidRPr="007C130D">
        <w:rPr>
          <w:rFonts w:ascii="Times New Roman" w:hAnsi="Times New Roman"/>
        </w:rPr>
        <w:t xml:space="preserve"> MOU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</w:p>
    <w:p w14:paraId="7B6E9482" w14:textId="700F9E5D" w:rsidR="00BA7C69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Headquarters by c</w:t>
      </w:r>
      <w:r w:rsidR="003B75F1" w:rsidRPr="007C130D">
        <w:rPr>
          <w:rFonts w:ascii="Times New Roman" w:hAnsi="Times New Roman"/>
        </w:rPr>
        <w:t>ollaborative development and delivery of training on ERAM training delay policy</w:t>
      </w:r>
      <w:r w:rsidR="00AA6001">
        <w:rPr>
          <w:rFonts w:ascii="Times New Roman" w:hAnsi="Times New Roman"/>
        </w:rPr>
        <w:t>.</w:t>
      </w:r>
    </w:p>
    <w:p w14:paraId="58D9E774" w14:textId="4591EF13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Operations Manager</w:t>
      </w:r>
    </w:p>
    <w:p w14:paraId="3A913EF5" w14:textId="36F78EB8" w:rsidR="00BA7C69" w:rsidRPr="007C130D" w:rsidRDefault="00BA7C69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3B75F1" w:rsidRPr="007C130D">
        <w:rPr>
          <w:rFonts w:ascii="Times New Roman" w:hAnsi="Times New Roman"/>
          <w:b/>
          <w:iCs/>
        </w:rPr>
        <w:t>Minneapolis ARTCC</w:t>
      </w:r>
      <w:r w:rsidRPr="007C130D">
        <w:rPr>
          <w:rFonts w:ascii="Times New Roman" w:hAnsi="Times New Roman"/>
          <w:b/>
          <w:iCs/>
        </w:rPr>
        <w:t xml:space="preserve"> </w:t>
      </w:r>
    </w:p>
    <w:p w14:paraId="71291378" w14:textId="75F46CD4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Mar 2003 to Aug 2009</w:t>
      </w:r>
    </w:p>
    <w:p w14:paraId="30ACE2CA" w14:textId="77777777" w:rsidR="003B75F1" w:rsidRPr="007C130D" w:rsidRDefault="003B75F1" w:rsidP="003B75F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Facility operational oversight and management of an operational area.</w:t>
      </w:r>
    </w:p>
    <w:p w14:paraId="73851FE5" w14:textId="5F90A2AA" w:rsidR="003B75F1" w:rsidRPr="007C130D" w:rsidRDefault="003B75F1" w:rsidP="003B75F1">
      <w:pPr>
        <w:numPr>
          <w:ilvl w:val="0"/>
          <w:numId w:val="26"/>
        </w:numPr>
        <w:spacing w:before="100" w:beforeAutospacing="1" w:after="100" w:afterAutospacing="1"/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Recognized need, developed, and deployed local administrative information system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55257D17" w14:textId="15A63430" w:rsidR="003B75F1" w:rsidRPr="007C130D" w:rsidRDefault="002C104F" w:rsidP="003B75F1">
      <w:pPr>
        <w:numPr>
          <w:ilvl w:val="0"/>
          <w:numId w:val="26"/>
        </w:numPr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Headquarters and all operational Air Traffic Control facilities by d</w:t>
      </w:r>
      <w:r w:rsidR="003B75F1" w:rsidRPr="007C130D">
        <w:rPr>
          <w:rFonts w:ascii="Times New Roman" w:hAnsi="Times New Roman"/>
        </w:rPr>
        <w:t>evelop</w:t>
      </w:r>
      <w:r>
        <w:rPr>
          <w:rFonts w:ascii="Times New Roman" w:hAnsi="Times New Roman"/>
        </w:rPr>
        <w:t xml:space="preserve">ing staffing analysis tool - </w:t>
      </w:r>
      <w:r w:rsidRPr="007C130D">
        <w:rPr>
          <w:rFonts w:ascii="Times New Roman" w:hAnsi="Times New Roman"/>
        </w:rPr>
        <w:t xml:space="preserve">Staffing </w:t>
      </w:r>
      <w:proofErr w:type="gramStart"/>
      <w:r w:rsidRPr="007C130D">
        <w:rPr>
          <w:rFonts w:ascii="Times New Roman" w:hAnsi="Times New Roman"/>
        </w:rPr>
        <w:t>To</w:t>
      </w:r>
      <w:proofErr w:type="gramEnd"/>
      <w:r w:rsidRPr="007C130D">
        <w:rPr>
          <w:rFonts w:ascii="Times New Roman" w:hAnsi="Times New Roman"/>
        </w:rPr>
        <w:t xml:space="preserve"> Traffic (STT)</w:t>
      </w:r>
      <w:r>
        <w:rPr>
          <w:rFonts w:ascii="Times New Roman" w:hAnsi="Times New Roman"/>
        </w:rPr>
        <w:t xml:space="preserve"> -</w:t>
      </w:r>
      <w:r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comparing available resources and resources used to actual traffic demand,</w:t>
      </w:r>
      <w:r w:rsidR="003B75F1" w:rsidRPr="007C130D">
        <w:rPr>
          <w:rFonts w:ascii="Times New Roman" w:hAnsi="Times New Roman"/>
        </w:rPr>
        <w:t xml:space="preserve"> and helped nationally deploy </w:t>
      </w:r>
      <w:r>
        <w:rPr>
          <w:rFonts w:ascii="Times New Roman" w:hAnsi="Times New Roman"/>
        </w:rPr>
        <w:t>the STT</w:t>
      </w:r>
      <w:r w:rsidR="003B75F1" w:rsidRPr="007C130D">
        <w:rPr>
          <w:rFonts w:ascii="Times New Roman" w:hAnsi="Times New Roman"/>
        </w:rPr>
        <w:t xml:space="preserve"> application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</w:p>
    <w:p w14:paraId="1A3CC096" w14:textId="554F8EAC" w:rsidR="003B75F1" w:rsidRPr="007C130D" w:rsidRDefault="002C104F" w:rsidP="003B75F1">
      <w:pPr>
        <w:numPr>
          <w:ilvl w:val="0"/>
          <w:numId w:val="26"/>
        </w:numPr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Headquarters by serving as the n</w:t>
      </w:r>
      <w:r w:rsidR="003B75F1" w:rsidRPr="007C130D">
        <w:rPr>
          <w:rFonts w:ascii="Times New Roman" w:hAnsi="Times New Roman"/>
        </w:rPr>
        <w:t>ational En Route focal for implementation of ART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Analyzed issues associated with national deployment and developed process to resolve labor issues associated with program deployment.</w:t>
      </w:r>
    </w:p>
    <w:p w14:paraId="1DE25CC8" w14:textId="56F57378" w:rsidR="003B75F1" w:rsidRPr="007C130D" w:rsidRDefault="003B75F1" w:rsidP="003B75F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lastRenderedPageBreak/>
        <w:t>Facility labor lead for implementation of 2006 controller contract</w:t>
      </w:r>
      <w:r w:rsidR="00AA6001">
        <w:rPr>
          <w:rFonts w:ascii="Times New Roman" w:hAnsi="Times New Roman"/>
        </w:rPr>
        <w:t>.</w:t>
      </w:r>
    </w:p>
    <w:p w14:paraId="3F074E0A" w14:textId="1649AF40" w:rsidR="00BA7C69" w:rsidRPr="007C130D" w:rsidRDefault="00BA7C69" w:rsidP="00BA7C69">
      <w:pPr>
        <w:rPr>
          <w:rFonts w:ascii="Times New Roman" w:hAnsi="Times New Roman"/>
        </w:rPr>
      </w:pPr>
    </w:p>
    <w:p w14:paraId="409588DF" w14:textId="77777777" w:rsidR="006148F2" w:rsidRDefault="006148F2" w:rsidP="00BA7C69">
      <w:pPr>
        <w:rPr>
          <w:rFonts w:ascii="Times New Roman" w:hAnsi="Times New Roman"/>
          <w:b/>
          <w:iCs/>
        </w:rPr>
      </w:pPr>
    </w:p>
    <w:p w14:paraId="6B851D22" w14:textId="77777777" w:rsidR="006148F2" w:rsidRDefault="006148F2" w:rsidP="00BA7C69">
      <w:pPr>
        <w:rPr>
          <w:rFonts w:ascii="Times New Roman" w:hAnsi="Times New Roman"/>
          <w:b/>
          <w:iCs/>
        </w:rPr>
      </w:pPr>
    </w:p>
    <w:p w14:paraId="05743492" w14:textId="43B0AA61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Supervisor Traffic Management </w:t>
      </w:r>
      <w:r w:rsidR="005D4711" w:rsidRPr="007C130D">
        <w:rPr>
          <w:rFonts w:ascii="Times New Roman" w:hAnsi="Times New Roman"/>
          <w:b/>
          <w:iCs/>
        </w:rPr>
        <w:t>Coordinator</w:t>
      </w:r>
    </w:p>
    <w:p w14:paraId="56116B54" w14:textId="144A4DE7" w:rsidR="00BA7C69" w:rsidRPr="007C130D" w:rsidRDefault="00BA7C69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5D4711" w:rsidRPr="007C130D">
        <w:rPr>
          <w:rFonts w:ascii="Times New Roman" w:hAnsi="Times New Roman"/>
          <w:b/>
          <w:iCs/>
        </w:rPr>
        <w:t>Minneapolis ARTCC</w:t>
      </w:r>
      <w:r w:rsidRPr="007C130D">
        <w:rPr>
          <w:rFonts w:ascii="Times New Roman" w:hAnsi="Times New Roman"/>
          <w:b/>
          <w:iCs/>
        </w:rPr>
        <w:t xml:space="preserve"> </w:t>
      </w:r>
    </w:p>
    <w:p w14:paraId="754F4862" w14:textId="5FAAFB91" w:rsidR="00BA7C69" w:rsidRPr="007C130D" w:rsidRDefault="005D471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Mar 2000 to Mar 2003</w:t>
      </w:r>
    </w:p>
    <w:p w14:paraId="60632963" w14:textId="77777777" w:rsidR="005D4711" w:rsidRPr="007C130D" w:rsidRDefault="005D4711" w:rsidP="005D471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Provided employee and operational supervision in the Traffic Management Unit.</w:t>
      </w:r>
    </w:p>
    <w:p w14:paraId="5737A596" w14:textId="215B9CF6" w:rsidR="005D4711" w:rsidRPr="007C130D" w:rsidRDefault="005D4711" w:rsidP="005D4711">
      <w:pPr>
        <w:numPr>
          <w:ilvl w:val="0"/>
          <w:numId w:val="26"/>
        </w:numPr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Developed additional software functionality where needed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0CD8578B" w14:textId="52A13F17" w:rsidR="005D4711" w:rsidRPr="007C130D" w:rsidRDefault="005D4711" w:rsidP="005D4711">
      <w:pPr>
        <w:numPr>
          <w:ilvl w:val="0"/>
          <w:numId w:val="26"/>
        </w:numPr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Collaborated with neighboring facilities and region to develop information sharing system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9E063D7" w14:textId="0EFE3844" w:rsidR="005D4711" w:rsidRPr="007C130D" w:rsidRDefault="005D4711" w:rsidP="005D4711">
      <w:pPr>
        <w:pStyle w:val="ListParagraph"/>
        <w:numPr>
          <w:ilvl w:val="0"/>
          <w:numId w:val="26"/>
        </w:numPr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 xml:space="preserve">System administrator for </w:t>
      </w:r>
      <w:r w:rsidR="007C130D" w:rsidRPr="007C130D">
        <w:rPr>
          <w:rFonts w:ascii="Times New Roman" w:hAnsi="Times New Roman"/>
        </w:rPr>
        <w:t xml:space="preserve">Enhanced Traffic Management System </w:t>
      </w:r>
      <w:r w:rsidR="007C130D">
        <w:rPr>
          <w:rFonts w:ascii="Times New Roman" w:hAnsi="Times New Roman"/>
        </w:rPr>
        <w:t>(</w:t>
      </w:r>
      <w:r w:rsidRPr="007C130D">
        <w:rPr>
          <w:rFonts w:ascii="Times New Roman" w:hAnsi="Times New Roman"/>
        </w:rPr>
        <w:t>ETMS</w:t>
      </w:r>
      <w:r w:rsidR="007C130D">
        <w:rPr>
          <w:rFonts w:ascii="Times New Roman" w:hAnsi="Times New Roman"/>
        </w:rPr>
        <w:t>)</w:t>
      </w:r>
      <w:r w:rsidR="00AA6001">
        <w:rPr>
          <w:rFonts w:ascii="Times New Roman" w:hAnsi="Times New Roman"/>
        </w:rPr>
        <w:t>.</w:t>
      </w:r>
    </w:p>
    <w:p w14:paraId="198A405C" w14:textId="6623CE98" w:rsidR="00BA7C69" w:rsidRPr="007C130D" w:rsidRDefault="00BA7C69" w:rsidP="00BA7C69">
      <w:pPr>
        <w:rPr>
          <w:rFonts w:ascii="Times New Roman" w:hAnsi="Times New Roman"/>
        </w:rPr>
      </w:pPr>
    </w:p>
    <w:p w14:paraId="6D99C71B" w14:textId="4EA523BF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Supervisor Air Traffic Control Specialist</w:t>
      </w:r>
    </w:p>
    <w:p w14:paraId="3F783A2A" w14:textId="77777777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Minneapolis ARTCC </w:t>
      </w:r>
    </w:p>
    <w:p w14:paraId="025C31B5" w14:textId="49FA2C0C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Sep 1996 – Mar 2000</w:t>
      </w:r>
    </w:p>
    <w:p w14:paraId="0BAA9275" w14:textId="77777777" w:rsidR="005D4711" w:rsidRPr="007C130D" w:rsidRDefault="005D4711" w:rsidP="005D471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Provide employee and operational supervision.</w:t>
      </w:r>
    </w:p>
    <w:p w14:paraId="29C141A3" w14:textId="49C13330" w:rsidR="005D4711" w:rsidRPr="007C130D" w:rsidRDefault="005D4711" w:rsidP="005D4711">
      <w:pPr>
        <w:numPr>
          <w:ilvl w:val="0"/>
          <w:numId w:val="26"/>
        </w:numPr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Administered OADP to poor performing CPC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19A936DE" w14:textId="13D591E8" w:rsidR="005D4711" w:rsidRPr="007C130D" w:rsidRDefault="005D4711" w:rsidP="005D4711">
      <w:pPr>
        <w:pStyle w:val="ListParagraph"/>
        <w:numPr>
          <w:ilvl w:val="0"/>
          <w:numId w:val="26"/>
        </w:numPr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Improved relationships and collaboration between areas and TMU</w:t>
      </w:r>
      <w:r w:rsidR="00AA6001">
        <w:rPr>
          <w:rFonts w:ascii="Times New Roman" w:hAnsi="Times New Roman"/>
        </w:rPr>
        <w:t>.</w:t>
      </w:r>
    </w:p>
    <w:p w14:paraId="22BD6880" w14:textId="575EB79D" w:rsidR="005D4711" w:rsidRPr="007C130D" w:rsidRDefault="005D4711" w:rsidP="00BA7C69">
      <w:pPr>
        <w:rPr>
          <w:rFonts w:ascii="Times New Roman" w:hAnsi="Times New Roman"/>
        </w:rPr>
      </w:pPr>
    </w:p>
    <w:p w14:paraId="3643DCD1" w14:textId="59037D03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Traffic Management Coordinator</w:t>
      </w:r>
    </w:p>
    <w:p w14:paraId="647B0D46" w14:textId="77777777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Minneapolis ARTCC </w:t>
      </w:r>
    </w:p>
    <w:p w14:paraId="5FB91DFB" w14:textId="6915389F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Oct 1994 to Sep 1996</w:t>
      </w:r>
    </w:p>
    <w:p w14:paraId="61CA2BA5" w14:textId="77777777" w:rsidR="005D4711" w:rsidRPr="007C130D" w:rsidRDefault="005D4711" w:rsidP="005D471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Monitor and adjust traffic flows through sectors and to Minneapolis airport.</w:t>
      </w:r>
    </w:p>
    <w:p w14:paraId="23F94B36" w14:textId="034B201E" w:rsidR="005D4711" w:rsidRPr="007C130D" w:rsidRDefault="005D4711" w:rsidP="005D4711">
      <w:pPr>
        <w:numPr>
          <w:ilvl w:val="0"/>
          <w:numId w:val="33"/>
        </w:numPr>
        <w:tabs>
          <w:tab w:val="clear" w:pos="36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 xml:space="preserve">Worked short staffed after </w:t>
      </w:r>
      <w:r w:rsidR="007C130D" w:rsidRPr="007C130D">
        <w:rPr>
          <w:rFonts w:ascii="Times New Roman" w:hAnsi="Times New Roman"/>
        </w:rPr>
        <w:t xml:space="preserve">National Air Traffic Controllers Association </w:t>
      </w:r>
      <w:r w:rsidR="007C130D">
        <w:rPr>
          <w:rFonts w:ascii="Times New Roman" w:hAnsi="Times New Roman"/>
        </w:rPr>
        <w:t>(</w:t>
      </w:r>
      <w:r w:rsidRPr="007C130D">
        <w:rPr>
          <w:rFonts w:ascii="Times New Roman" w:hAnsi="Times New Roman"/>
        </w:rPr>
        <w:t>NATCA</w:t>
      </w:r>
      <w:r w:rsidR="007C130D">
        <w:rPr>
          <w:rFonts w:ascii="Times New Roman" w:hAnsi="Times New Roman"/>
        </w:rPr>
        <w:t>)</w:t>
      </w:r>
      <w:r w:rsidRPr="007C130D">
        <w:rPr>
          <w:rFonts w:ascii="Times New Roman" w:hAnsi="Times New Roman"/>
        </w:rPr>
        <w:t xml:space="preserve"> seniority policy caused most others to return to area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2DC70A2B" w14:textId="741BC02A" w:rsidR="005D4711" w:rsidRPr="007C130D" w:rsidRDefault="005D4711" w:rsidP="005D4711">
      <w:pPr>
        <w:numPr>
          <w:ilvl w:val="0"/>
          <w:numId w:val="33"/>
        </w:numPr>
        <w:tabs>
          <w:tab w:val="clear" w:pos="36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Purchased software and supplies from personal funds to install first TSD displays in areas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47DDEC43" w14:textId="67A7FDF9" w:rsidR="005D4711" w:rsidRPr="007C130D" w:rsidRDefault="005D4711" w:rsidP="005D4711">
      <w:pPr>
        <w:numPr>
          <w:ilvl w:val="0"/>
          <w:numId w:val="33"/>
        </w:numPr>
        <w:tabs>
          <w:tab w:val="clear" w:pos="36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Learned to code and built software programs that TSD did not yet provide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BEE9778" w14:textId="4CBE06D6" w:rsidR="003307EC" w:rsidRPr="007C130D" w:rsidRDefault="003307EC" w:rsidP="003307EC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Air Traffic Control Specialist</w:t>
      </w:r>
    </w:p>
    <w:p w14:paraId="3B35D838" w14:textId="77777777" w:rsidR="003307EC" w:rsidRPr="007C130D" w:rsidRDefault="003307EC" w:rsidP="003307EC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Minneapolis ARTCC </w:t>
      </w:r>
    </w:p>
    <w:p w14:paraId="1BB4BF7A" w14:textId="33995927" w:rsidR="003307EC" w:rsidRPr="007C130D" w:rsidRDefault="003307EC" w:rsidP="003307EC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Mar 1988 to Oct 1994</w:t>
      </w:r>
    </w:p>
    <w:p w14:paraId="005CA8AA" w14:textId="77777777" w:rsidR="003307EC" w:rsidRPr="007C130D" w:rsidRDefault="003307EC" w:rsidP="003307EC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Provide air traffic control services at Minneapolis Air Route Traffic Control Center.</w:t>
      </w:r>
    </w:p>
    <w:p w14:paraId="7DBF38FA" w14:textId="32C72DD2" w:rsidR="003307EC" w:rsidRPr="007C130D" w:rsidRDefault="003307EC" w:rsidP="003307EC">
      <w:pPr>
        <w:numPr>
          <w:ilvl w:val="0"/>
          <w:numId w:val="33"/>
        </w:numPr>
        <w:tabs>
          <w:tab w:val="clear" w:pos="360"/>
          <w:tab w:val="num" w:pos="72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Completed training in under 26 months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2BF9CA01" w14:textId="1E35AE81" w:rsidR="003307EC" w:rsidRPr="007C130D" w:rsidRDefault="003307EC" w:rsidP="003307EC">
      <w:pPr>
        <w:numPr>
          <w:ilvl w:val="0"/>
          <w:numId w:val="33"/>
        </w:numPr>
        <w:tabs>
          <w:tab w:val="clear" w:pos="360"/>
          <w:tab w:val="num" w:pos="72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Mentored new hires at the request of the training department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B60EC78" w14:textId="0C743CD8" w:rsidR="003307EC" w:rsidRPr="007C130D" w:rsidRDefault="003307EC" w:rsidP="003307EC">
      <w:pPr>
        <w:numPr>
          <w:ilvl w:val="0"/>
          <w:numId w:val="33"/>
        </w:numPr>
        <w:tabs>
          <w:tab w:val="clear" w:pos="360"/>
          <w:tab w:val="num" w:pos="72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Achieved OJTI status and assigned trainee at minimum eligibility</w:t>
      </w:r>
      <w:r w:rsidR="00AA6001">
        <w:rPr>
          <w:rFonts w:ascii="Times New Roman" w:hAnsi="Times New Roman"/>
        </w:rPr>
        <w:t>.</w:t>
      </w:r>
    </w:p>
    <w:p w14:paraId="7D2E63A8" w14:textId="21C68126" w:rsidR="0076600D" w:rsidRPr="00715BEB" w:rsidRDefault="0076600D" w:rsidP="00CB0557">
      <w:pPr>
        <w:rPr>
          <w:rFonts w:ascii="Times New Roman" w:hAnsi="Times New Roman"/>
          <w:b/>
          <w:u w:val="single"/>
        </w:rPr>
      </w:pPr>
      <w:r w:rsidRPr="00715BEB">
        <w:rPr>
          <w:rFonts w:ascii="Times New Roman" w:hAnsi="Times New Roman"/>
          <w:b/>
          <w:u w:val="single"/>
        </w:rPr>
        <w:t>CERTIFICATIONS/TRAINING:</w:t>
      </w:r>
    </w:p>
    <w:p w14:paraId="77B21399" w14:textId="72A00831" w:rsidR="0076600D" w:rsidRDefault="0076600D" w:rsidP="00CB0557">
      <w:pPr>
        <w:numPr>
          <w:ilvl w:val="0"/>
          <w:numId w:val="1"/>
        </w:numPr>
        <w:rPr>
          <w:rFonts w:ascii="Times New Roman" w:hAnsi="Times New Roman"/>
        </w:rPr>
      </w:pPr>
      <w:r w:rsidRPr="00715BEB">
        <w:rPr>
          <w:rFonts w:ascii="Times New Roman" w:hAnsi="Times New Roman"/>
        </w:rPr>
        <w:t xml:space="preserve">Certified Professional </w:t>
      </w:r>
      <w:r w:rsidR="00715BEB">
        <w:rPr>
          <w:rFonts w:ascii="Times New Roman" w:hAnsi="Times New Roman"/>
        </w:rPr>
        <w:t>Controller, 1990-2012</w:t>
      </w:r>
    </w:p>
    <w:p w14:paraId="31BFB18D" w14:textId="3E707ABA" w:rsidR="00715BEB" w:rsidRPr="00715BEB" w:rsidRDefault="00715BEB" w:rsidP="00CB055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Certified Private Pilot, 1977-present</w:t>
      </w:r>
    </w:p>
    <w:p w14:paraId="05A6C042" w14:textId="77777777" w:rsidR="0093770A" w:rsidRPr="00715BEB" w:rsidRDefault="0093770A" w:rsidP="00CB0557">
      <w:pPr>
        <w:rPr>
          <w:rFonts w:ascii="Times New Roman" w:hAnsi="Times New Roman"/>
        </w:rPr>
      </w:pPr>
    </w:p>
    <w:p w14:paraId="37D411EB" w14:textId="77777777" w:rsidR="00FA1F63" w:rsidRDefault="00FA1F63">
      <w:pPr>
        <w:spacing w:after="200" w:line="276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92A5833" w14:textId="2B780E94" w:rsidR="0093770A" w:rsidRPr="00715BEB" w:rsidRDefault="00EA73A1" w:rsidP="00CB0557">
      <w:pPr>
        <w:rPr>
          <w:rFonts w:ascii="Times New Roman" w:hAnsi="Times New Roman"/>
        </w:rPr>
      </w:pPr>
      <w:r w:rsidRPr="00715BEB">
        <w:rPr>
          <w:rFonts w:ascii="Times New Roman" w:hAnsi="Times New Roman"/>
          <w:b/>
          <w:u w:val="single"/>
        </w:rPr>
        <w:lastRenderedPageBreak/>
        <w:t>PROFESSIONAL</w:t>
      </w:r>
      <w:r w:rsidR="00CB0557" w:rsidRPr="00715BEB">
        <w:rPr>
          <w:rFonts w:ascii="Times New Roman" w:hAnsi="Times New Roman"/>
          <w:b/>
          <w:u w:val="single"/>
        </w:rPr>
        <w:t xml:space="preserve"> MEMBERSHIPS</w:t>
      </w:r>
      <w:r w:rsidR="003C3FBF" w:rsidRPr="00715BEB">
        <w:rPr>
          <w:rFonts w:ascii="Times New Roman" w:hAnsi="Times New Roman"/>
          <w:b/>
          <w:u w:val="single"/>
        </w:rPr>
        <w:t>:</w:t>
      </w:r>
    </w:p>
    <w:p w14:paraId="1DEAB2E5" w14:textId="5D1A1D7F" w:rsidR="002D1A1E" w:rsidRDefault="00715BEB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Aircraft Owners and Pilots Association, 1990-present</w:t>
      </w:r>
    </w:p>
    <w:p w14:paraId="4DEA8B6B" w14:textId="6239E4C3" w:rsidR="00715BEB" w:rsidRPr="00715BEB" w:rsidRDefault="00715BEB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American Bonanza Society, 2015-present</w:t>
      </w:r>
    </w:p>
    <w:p w14:paraId="3FAE4D5B" w14:textId="6B1FA7D1" w:rsidR="00CB0557" w:rsidRPr="00715BEB" w:rsidRDefault="00CB0557" w:rsidP="00CB0557">
      <w:pPr>
        <w:rPr>
          <w:rFonts w:ascii="Times New Roman" w:hAnsi="Times New Roman"/>
        </w:rPr>
      </w:pPr>
    </w:p>
    <w:p w14:paraId="1E1B73BD" w14:textId="4FCD4CD9" w:rsidR="00CB0557" w:rsidRPr="00715BEB" w:rsidRDefault="00CB0557" w:rsidP="00CB0557">
      <w:pPr>
        <w:rPr>
          <w:rFonts w:ascii="Times New Roman" w:hAnsi="Times New Roman"/>
        </w:rPr>
      </w:pPr>
      <w:r w:rsidRPr="00715BEB">
        <w:rPr>
          <w:rFonts w:ascii="Times New Roman" w:hAnsi="Times New Roman"/>
          <w:b/>
          <w:u w:val="single"/>
        </w:rPr>
        <w:t>SECURITY CLEARANCE</w:t>
      </w:r>
      <w:r w:rsidR="003C3FBF" w:rsidRPr="00715BEB">
        <w:rPr>
          <w:rFonts w:ascii="Times New Roman" w:hAnsi="Times New Roman"/>
          <w:b/>
          <w:u w:val="single"/>
        </w:rPr>
        <w:t>:</w:t>
      </w:r>
      <w:r w:rsidRPr="00715BEB">
        <w:rPr>
          <w:rFonts w:ascii="Times New Roman" w:hAnsi="Times New Roman"/>
          <w:b/>
          <w:u w:val="single"/>
        </w:rPr>
        <w:t xml:space="preserve"> </w:t>
      </w:r>
    </w:p>
    <w:p w14:paraId="1E33E770" w14:textId="5FCAC3DF" w:rsidR="00CB0557" w:rsidRPr="00715BEB" w:rsidRDefault="00715BEB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Top Secret</w:t>
      </w:r>
      <w:r w:rsidR="00CB0557" w:rsidRPr="00715BEB">
        <w:rPr>
          <w:rFonts w:ascii="Times New Roman" w:hAnsi="Times New Roman"/>
        </w:rPr>
        <w:t xml:space="preserve"> </w:t>
      </w:r>
    </w:p>
    <w:p w14:paraId="3875E693" w14:textId="77777777" w:rsidR="00CB0557" w:rsidRPr="007C130D" w:rsidRDefault="00CB0557" w:rsidP="00CB0557">
      <w:pPr>
        <w:rPr>
          <w:rFonts w:ascii="Times New Roman" w:hAnsi="Times New Roman"/>
        </w:rPr>
      </w:pPr>
    </w:p>
    <w:sectPr w:rsidR="00CB0557" w:rsidRPr="007C13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C1EE5" w14:textId="77777777" w:rsidR="003C5CB2" w:rsidRDefault="003C5CB2" w:rsidP="00FB7BE6">
      <w:r>
        <w:separator/>
      </w:r>
    </w:p>
  </w:endnote>
  <w:endnote w:type="continuationSeparator" w:id="0">
    <w:p w14:paraId="44E11DEC" w14:textId="77777777" w:rsidR="003C5CB2" w:rsidRDefault="003C5CB2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B3547" w14:textId="77777777" w:rsidR="00DD36C0" w:rsidRDefault="00DD36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43903" w14:textId="77777777" w:rsidR="00DD36C0" w:rsidRDefault="00DD36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E5731" w14:textId="77777777" w:rsidR="003C5CB2" w:rsidRDefault="003C5CB2" w:rsidP="00FB7BE6">
      <w:r>
        <w:separator/>
      </w:r>
    </w:p>
  </w:footnote>
  <w:footnote w:type="continuationSeparator" w:id="0">
    <w:p w14:paraId="2BEE2A3B" w14:textId="77777777" w:rsidR="003C5CB2" w:rsidRDefault="003C5CB2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244A8" w14:textId="77777777" w:rsidR="00DD36C0" w:rsidRDefault="00DD36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2A1EDD78" w:rsidR="00FB7BE6" w:rsidRDefault="00DD36C0">
    <w:pPr>
      <w:pStyle w:val="Header"/>
    </w:pPr>
    <w:r>
      <w:rPr>
        <w:noProof/>
      </w:rPr>
      <w:drawing>
        <wp:inline distT="0" distB="0" distL="0" distR="0" wp14:anchorId="75DC8E5B" wp14:editId="7D230FF8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81FC3" w14:textId="77777777" w:rsidR="00DD36C0" w:rsidRDefault="00DD36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8574F"/>
    <w:multiLevelType w:val="multilevel"/>
    <w:tmpl w:val="849CEA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6C7C"/>
    <w:multiLevelType w:val="multilevel"/>
    <w:tmpl w:val="21D41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873FD"/>
    <w:multiLevelType w:val="hybridMultilevel"/>
    <w:tmpl w:val="E0664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138B4"/>
    <w:multiLevelType w:val="hybridMultilevel"/>
    <w:tmpl w:val="2294D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E724FF"/>
    <w:multiLevelType w:val="multilevel"/>
    <w:tmpl w:val="1DD4B7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20AB1"/>
    <w:multiLevelType w:val="multilevel"/>
    <w:tmpl w:val="A05ED1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C46DD0"/>
    <w:multiLevelType w:val="hybridMultilevel"/>
    <w:tmpl w:val="05223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412175"/>
    <w:multiLevelType w:val="multilevel"/>
    <w:tmpl w:val="A8CE64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94D37"/>
    <w:multiLevelType w:val="multilevel"/>
    <w:tmpl w:val="EDB28F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D79CF"/>
    <w:multiLevelType w:val="multilevel"/>
    <w:tmpl w:val="A8CE64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67139512">
    <w:abstractNumId w:val="24"/>
  </w:num>
  <w:num w:numId="2" w16cid:durableId="1353455241">
    <w:abstractNumId w:val="4"/>
  </w:num>
  <w:num w:numId="3" w16cid:durableId="1960137673">
    <w:abstractNumId w:val="3"/>
  </w:num>
  <w:num w:numId="4" w16cid:durableId="1265649014">
    <w:abstractNumId w:val="32"/>
  </w:num>
  <w:num w:numId="5" w16cid:durableId="1193882786">
    <w:abstractNumId w:val="0"/>
  </w:num>
  <w:num w:numId="6" w16cid:durableId="872617137">
    <w:abstractNumId w:val="20"/>
  </w:num>
  <w:num w:numId="7" w16cid:durableId="1226375443">
    <w:abstractNumId w:val="17"/>
  </w:num>
  <w:num w:numId="8" w16cid:durableId="366443338">
    <w:abstractNumId w:val="31"/>
  </w:num>
  <w:num w:numId="9" w16cid:durableId="895356103">
    <w:abstractNumId w:val="1"/>
  </w:num>
  <w:num w:numId="10" w16cid:durableId="1653750329">
    <w:abstractNumId w:val="26"/>
  </w:num>
  <w:num w:numId="11" w16cid:durableId="1748530322">
    <w:abstractNumId w:val="25"/>
  </w:num>
  <w:num w:numId="12" w16cid:durableId="295069460">
    <w:abstractNumId w:val="14"/>
  </w:num>
  <w:num w:numId="13" w16cid:durableId="1233156191">
    <w:abstractNumId w:val="7"/>
  </w:num>
  <w:num w:numId="14" w16cid:durableId="1703506497">
    <w:abstractNumId w:val="10"/>
  </w:num>
  <w:num w:numId="15" w16cid:durableId="1232618740">
    <w:abstractNumId w:val="15"/>
  </w:num>
  <w:num w:numId="16" w16cid:durableId="520124149">
    <w:abstractNumId w:val="30"/>
  </w:num>
  <w:num w:numId="17" w16cid:durableId="2124222583">
    <w:abstractNumId w:val="33"/>
  </w:num>
  <w:num w:numId="18" w16cid:durableId="1130250333">
    <w:abstractNumId w:val="21"/>
  </w:num>
  <w:num w:numId="19" w16cid:durableId="1071007124">
    <w:abstractNumId w:val="12"/>
  </w:num>
  <w:num w:numId="20" w16cid:durableId="1459958048">
    <w:abstractNumId w:val="11"/>
  </w:num>
  <w:num w:numId="21" w16cid:durableId="2098746845">
    <w:abstractNumId w:val="18"/>
  </w:num>
  <w:num w:numId="22" w16cid:durableId="1581914608">
    <w:abstractNumId w:val="8"/>
  </w:num>
  <w:num w:numId="23" w16cid:durableId="441993590">
    <w:abstractNumId w:val="13"/>
  </w:num>
  <w:num w:numId="24" w16cid:durableId="2086829760">
    <w:abstractNumId w:val="23"/>
  </w:num>
  <w:num w:numId="25" w16cid:durableId="541748923">
    <w:abstractNumId w:val="22"/>
  </w:num>
  <w:num w:numId="26" w16cid:durableId="1462184254">
    <w:abstractNumId w:val="27"/>
  </w:num>
  <w:num w:numId="27" w16cid:durableId="1498229743">
    <w:abstractNumId w:val="28"/>
  </w:num>
  <w:num w:numId="28" w16cid:durableId="282615356">
    <w:abstractNumId w:val="6"/>
  </w:num>
  <w:num w:numId="29" w16cid:durableId="1134710700">
    <w:abstractNumId w:val="34"/>
  </w:num>
  <w:num w:numId="30" w16cid:durableId="1257203796">
    <w:abstractNumId w:val="5"/>
  </w:num>
  <w:num w:numId="31" w16cid:durableId="1553273240">
    <w:abstractNumId w:val="16"/>
  </w:num>
  <w:num w:numId="32" w16cid:durableId="1149636899">
    <w:abstractNumId w:val="19"/>
  </w:num>
  <w:num w:numId="33" w16cid:durableId="1306621061">
    <w:abstractNumId w:val="2"/>
  </w:num>
  <w:num w:numId="34" w16cid:durableId="1542788829">
    <w:abstractNumId w:val="29"/>
  </w:num>
  <w:num w:numId="35" w16cid:durableId="717054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320E1"/>
    <w:rsid w:val="000571C0"/>
    <w:rsid w:val="000971DB"/>
    <w:rsid w:val="000B484C"/>
    <w:rsid w:val="000B4BA3"/>
    <w:rsid w:val="000B4D19"/>
    <w:rsid w:val="000F1085"/>
    <w:rsid w:val="00106FC2"/>
    <w:rsid w:val="00185EC4"/>
    <w:rsid w:val="001C4DC2"/>
    <w:rsid w:val="001D061D"/>
    <w:rsid w:val="001E79DA"/>
    <w:rsid w:val="002214B1"/>
    <w:rsid w:val="00226F5A"/>
    <w:rsid w:val="00264DCC"/>
    <w:rsid w:val="00281CDD"/>
    <w:rsid w:val="002A46EC"/>
    <w:rsid w:val="002C104F"/>
    <w:rsid w:val="002D1A1E"/>
    <w:rsid w:val="002E144E"/>
    <w:rsid w:val="00312787"/>
    <w:rsid w:val="00325333"/>
    <w:rsid w:val="003307EC"/>
    <w:rsid w:val="00342D7E"/>
    <w:rsid w:val="00355D9F"/>
    <w:rsid w:val="0036311B"/>
    <w:rsid w:val="0036345A"/>
    <w:rsid w:val="003B75F1"/>
    <w:rsid w:val="003C3FBF"/>
    <w:rsid w:val="003C5CB2"/>
    <w:rsid w:val="00412785"/>
    <w:rsid w:val="00450C48"/>
    <w:rsid w:val="004740AC"/>
    <w:rsid w:val="004C3B3B"/>
    <w:rsid w:val="004D0F3F"/>
    <w:rsid w:val="00577BEA"/>
    <w:rsid w:val="005B3F20"/>
    <w:rsid w:val="005D4711"/>
    <w:rsid w:val="00610F5A"/>
    <w:rsid w:val="006148F2"/>
    <w:rsid w:val="00620853"/>
    <w:rsid w:val="006560DB"/>
    <w:rsid w:val="00656F65"/>
    <w:rsid w:val="00664954"/>
    <w:rsid w:val="0067782B"/>
    <w:rsid w:val="006D0A14"/>
    <w:rsid w:val="007127F8"/>
    <w:rsid w:val="00715BEB"/>
    <w:rsid w:val="00716DDC"/>
    <w:rsid w:val="00737EAE"/>
    <w:rsid w:val="00757EBC"/>
    <w:rsid w:val="00760F18"/>
    <w:rsid w:val="0076600D"/>
    <w:rsid w:val="007C130D"/>
    <w:rsid w:val="007C2301"/>
    <w:rsid w:val="00807750"/>
    <w:rsid w:val="00825C79"/>
    <w:rsid w:val="008858AE"/>
    <w:rsid w:val="008A4B46"/>
    <w:rsid w:val="008E2773"/>
    <w:rsid w:val="008F67D4"/>
    <w:rsid w:val="0093770A"/>
    <w:rsid w:val="009A133C"/>
    <w:rsid w:val="009A2AE1"/>
    <w:rsid w:val="009A7393"/>
    <w:rsid w:val="009B4545"/>
    <w:rsid w:val="00A028A9"/>
    <w:rsid w:val="00A05B8D"/>
    <w:rsid w:val="00A945C0"/>
    <w:rsid w:val="00AA6001"/>
    <w:rsid w:val="00B545D7"/>
    <w:rsid w:val="00B6455B"/>
    <w:rsid w:val="00B6526A"/>
    <w:rsid w:val="00B803CF"/>
    <w:rsid w:val="00B93749"/>
    <w:rsid w:val="00BA7C69"/>
    <w:rsid w:val="00BB0E94"/>
    <w:rsid w:val="00C04061"/>
    <w:rsid w:val="00C12A49"/>
    <w:rsid w:val="00C20ACE"/>
    <w:rsid w:val="00C57F88"/>
    <w:rsid w:val="00C85743"/>
    <w:rsid w:val="00CA3266"/>
    <w:rsid w:val="00CB0557"/>
    <w:rsid w:val="00CC6532"/>
    <w:rsid w:val="00D23CD0"/>
    <w:rsid w:val="00D34833"/>
    <w:rsid w:val="00D703A8"/>
    <w:rsid w:val="00D85084"/>
    <w:rsid w:val="00DD04FE"/>
    <w:rsid w:val="00DD36C0"/>
    <w:rsid w:val="00E46BD9"/>
    <w:rsid w:val="00E803C3"/>
    <w:rsid w:val="00E83439"/>
    <w:rsid w:val="00E84C53"/>
    <w:rsid w:val="00E87242"/>
    <w:rsid w:val="00EA73A1"/>
    <w:rsid w:val="00EB68BC"/>
    <w:rsid w:val="00ED7D3E"/>
    <w:rsid w:val="00F11EFF"/>
    <w:rsid w:val="00F178F4"/>
    <w:rsid w:val="00F17EC7"/>
    <w:rsid w:val="00F52065"/>
    <w:rsid w:val="00F62393"/>
    <w:rsid w:val="00F6496A"/>
    <w:rsid w:val="00F66C98"/>
    <w:rsid w:val="00FA1F63"/>
    <w:rsid w:val="00FB16E6"/>
    <w:rsid w:val="00FB7BE6"/>
    <w:rsid w:val="00FE035D"/>
    <w:rsid w:val="00FF25BA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85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well.Hought@gmail.com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hyperlink" Target="mailto:LHought@cobec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6EA9F4-2DB6-445C-8348-E7852497691C}"/>
</file>

<file path=customXml/itemProps3.xml><?xml version="1.0" encoding="utf-8"?>
<ds:datastoreItem xmlns:ds="http://schemas.openxmlformats.org/officeDocument/2006/customXml" ds:itemID="{C5528411-5275-49E6-9FC2-393510600778}"/>
</file>

<file path=customXml/itemProps4.xml><?xml version="1.0" encoding="utf-8"?>
<ds:datastoreItem xmlns:ds="http://schemas.openxmlformats.org/officeDocument/2006/customXml" ds:itemID="{A59A4AAD-63C1-4F06-A59C-C7416A9E7C74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Letterhead.dotx</Template>
  <TotalTime>1</TotalTime>
  <Pages>6</Pages>
  <Words>1314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Lowell Hought</cp:lastModifiedBy>
  <cp:revision>4</cp:revision>
  <cp:lastPrinted>2014-02-04T19:23:00Z</cp:lastPrinted>
  <dcterms:created xsi:type="dcterms:W3CDTF">2022-12-09T20:31:00Z</dcterms:created>
  <dcterms:modified xsi:type="dcterms:W3CDTF">2022-12-09T20:33:00Z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93500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