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D71A6" w14:textId="2B5D2FE2" w:rsidR="000B484C" w:rsidRPr="00DD3CCD" w:rsidRDefault="008B5E3D" w:rsidP="00CB0557">
      <w:pPr>
        <w:rPr>
          <w:rFonts w:asciiTheme="minorHAnsi" w:hAnsiTheme="minorHAnsi" w:cstheme="minorHAnsi"/>
          <w:b/>
        </w:rPr>
      </w:pPr>
      <w:r w:rsidRPr="00DD3CCD">
        <w:rPr>
          <w:rFonts w:asciiTheme="minorHAnsi" w:hAnsiTheme="minorHAnsi" w:cstheme="minorHAnsi"/>
          <w:b/>
        </w:rPr>
        <w:t>Dexter Ithal</w:t>
      </w:r>
    </w:p>
    <w:p w14:paraId="3C4D7E81" w14:textId="373DC0A4" w:rsidR="00A945C0" w:rsidRPr="00DD3CCD" w:rsidRDefault="008B5E3D" w:rsidP="00CB0557">
      <w:pPr>
        <w:widowControl w:val="0"/>
        <w:rPr>
          <w:rFonts w:asciiTheme="minorHAnsi" w:hAnsiTheme="minorHAnsi" w:cstheme="minorHAnsi"/>
        </w:rPr>
      </w:pPr>
      <w:r w:rsidRPr="00DD3CCD">
        <w:rPr>
          <w:rFonts w:asciiTheme="minorHAnsi" w:hAnsiTheme="minorHAnsi" w:cstheme="minorHAnsi"/>
        </w:rPr>
        <w:t>DIthal@cobec.com</w:t>
      </w:r>
    </w:p>
    <w:p w14:paraId="618E33B5" w14:textId="18EB659E" w:rsidR="001E79DA" w:rsidRPr="00DD3CCD" w:rsidRDefault="008B5E3D" w:rsidP="00CB0557">
      <w:pPr>
        <w:rPr>
          <w:rFonts w:asciiTheme="minorHAnsi" w:hAnsiTheme="minorHAnsi" w:cstheme="minorHAnsi"/>
        </w:rPr>
      </w:pPr>
      <w:r w:rsidRPr="00DD3CCD">
        <w:rPr>
          <w:rFonts w:asciiTheme="minorHAnsi" w:hAnsiTheme="minorHAnsi" w:cstheme="minorHAnsi"/>
        </w:rPr>
        <w:t>630.319.5702</w:t>
      </w:r>
    </w:p>
    <w:p w14:paraId="03FAF678" w14:textId="77777777" w:rsidR="00A945C0" w:rsidRPr="00DD3CCD" w:rsidRDefault="00A945C0" w:rsidP="00CB0557">
      <w:pPr>
        <w:rPr>
          <w:rFonts w:asciiTheme="minorHAnsi" w:hAnsiTheme="minorHAnsi" w:cstheme="minorHAnsi"/>
          <w:b/>
          <w:u w:val="single"/>
        </w:rPr>
      </w:pPr>
    </w:p>
    <w:p w14:paraId="3412D0C3" w14:textId="77777777" w:rsidR="000B4D19" w:rsidRPr="00DD3CCD" w:rsidRDefault="000B4D19" w:rsidP="00CB0557">
      <w:pPr>
        <w:rPr>
          <w:rFonts w:asciiTheme="minorHAnsi" w:hAnsiTheme="minorHAnsi" w:cstheme="minorHAnsi"/>
        </w:rPr>
      </w:pPr>
      <w:r w:rsidRPr="00DD3CCD">
        <w:rPr>
          <w:rFonts w:asciiTheme="minorHAnsi" w:hAnsiTheme="minorHAnsi" w:cstheme="minorHAnsi"/>
          <w:b/>
        </w:rPr>
        <w:t>PROFESSIONAL SUMMARY</w:t>
      </w:r>
      <w:r w:rsidRPr="00DD3CCD">
        <w:rPr>
          <w:rFonts w:asciiTheme="minorHAnsi" w:hAnsiTheme="minorHAnsi" w:cstheme="minorHAnsi"/>
        </w:rPr>
        <w:t>:</w:t>
      </w:r>
    </w:p>
    <w:p w14:paraId="7ADBCF25" w14:textId="5E960C39" w:rsidR="002125C6" w:rsidRPr="00DD3CCD" w:rsidRDefault="00DD3CCD" w:rsidP="002125C6">
      <w:pPr>
        <w:pStyle w:val="Normal1"/>
        <w:rPr>
          <w:rFonts w:asciiTheme="minorHAnsi" w:hAnsiTheme="minorHAnsi" w:cstheme="minorHAnsi"/>
          <w:sz w:val="22"/>
          <w:szCs w:val="22"/>
        </w:rPr>
      </w:pPr>
      <w:r w:rsidRPr="00DD3CCD">
        <w:rPr>
          <w:rFonts w:asciiTheme="minorHAnsi" w:hAnsiTheme="minorHAnsi" w:cstheme="minorHAnsi"/>
          <w:sz w:val="22"/>
          <w:szCs w:val="22"/>
        </w:rPr>
        <w:t>A</w:t>
      </w:r>
      <w:r w:rsidR="002125C6" w:rsidRPr="00DD3CCD">
        <w:rPr>
          <w:rFonts w:asciiTheme="minorHAnsi" w:hAnsiTheme="minorHAnsi" w:cstheme="minorHAnsi"/>
          <w:sz w:val="22"/>
          <w:szCs w:val="22"/>
        </w:rPr>
        <w:t xml:space="preserve">n accomplished professional with </w:t>
      </w:r>
      <w:r w:rsidRPr="00DD3CCD">
        <w:rPr>
          <w:rFonts w:asciiTheme="minorHAnsi" w:hAnsiTheme="minorHAnsi" w:cstheme="minorHAnsi"/>
          <w:sz w:val="22"/>
          <w:szCs w:val="22"/>
        </w:rPr>
        <w:t>more than 15 years of management experience in a 27-year career with the Federal Aviation Administration. S</w:t>
      </w:r>
      <w:r w:rsidR="002125C6" w:rsidRPr="00DD3CCD">
        <w:rPr>
          <w:rFonts w:asciiTheme="minorHAnsi" w:hAnsiTheme="minorHAnsi" w:cstheme="minorHAnsi"/>
          <w:sz w:val="22"/>
          <w:szCs w:val="22"/>
        </w:rPr>
        <w:t>pecializing in air traffic control management, airspace and procedures, safety, and training</w:t>
      </w:r>
      <w:r w:rsidRPr="00DD3CCD">
        <w:rPr>
          <w:rFonts w:asciiTheme="minorHAnsi" w:hAnsiTheme="minorHAnsi" w:cstheme="minorHAnsi"/>
          <w:sz w:val="22"/>
          <w:szCs w:val="22"/>
        </w:rPr>
        <w:t xml:space="preserve">. </w:t>
      </w:r>
    </w:p>
    <w:p w14:paraId="2AE6B295" w14:textId="77777777" w:rsidR="00F30A70" w:rsidRPr="00DD3CCD" w:rsidRDefault="00F30A70" w:rsidP="00CB0557">
      <w:pPr>
        <w:rPr>
          <w:rFonts w:asciiTheme="minorHAnsi" w:hAnsiTheme="minorHAnsi" w:cstheme="minorHAnsi"/>
          <w:b/>
          <w:u w:val="single"/>
        </w:rPr>
      </w:pPr>
    </w:p>
    <w:p w14:paraId="223CA0FD" w14:textId="639440E2" w:rsidR="009A133C" w:rsidRPr="00DD3CCD" w:rsidRDefault="0076600D" w:rsidP="00CB0557">
      <w:pPr>
        <w:rPr>
          <w:rFonts w:asciiTheme="minorHAnsi" w:hAnsiTheme="minorHAnsi" w:cstheme="minorHAnsi"/>
          <w:b/>
          <w:u w:val="single"/>
        </w:rPr>
      </w:pPr>
      <w:r w:rsidRPr="00DD3CCD">
        <w:rPr>
          <w:rFonts w:asciiTheme="minorHAnsi" w:hAnsiTheme="minorHAnsi" w:cstheme="minorHAnsi"/>
          <w:b/>
          <w:u w:val="single"/>
        </w:rPr>
        <w:t xml:space="preserve">EDUCATION:  </w:t>
      </w:r>
    </w:p>
    <w:p w14:paraId="5FE14449" w14:textId="44DBE63B" w:rsidR="008B5E3D" w:rsidRPr="00DD3CCD" w:rsidRDefault="008B5E3D" w:rsidP="008B5E3D">
      <w:pPr>
        <w:autoSpaceDE w:val="0"/>
        <w:autoSpaceDN w:val="0"/>
        <w:adjustRightInd w:val="0"/>
        <w:rPr>
          <w:rFonts w:asciiTheme="minorHAnsi" w:eastAsiaTheme="minorHAnsi" w:hAnsiTheme="minorHAnsi" w:cstheme="minorHAnsi"/>
        </w:rPr>
      </w:pPr>
      <w:r w:rsidRPr="00DD3CCD">
        <w:rPr>
          <w:rFonts w:asciiTheme="minorHAnsi" w:eastAsiaTheme="minorHAnsi" w:hAnsiTheme="minorHAnsi" w:cstheme="minorHAnsi"/>
        </w:rPr>
        <w:t>UNIVERSITY OF ARIZONA, TUCSON, AZ</w:t>
      </w:r>
    </w:p>
    <w:p w14:paraId="46A8ACD3" w14:textId="77777777" w:rsidR="00D85084" w:rsidRPr="00DD3CCD" w:rsidRDefault="00D85084" w:rsidP="00CB0557">
      <w:pPr>
        <w:rPr>
          <w:rFonts w:asciiTheme="minorHAnsi" w:hAnsiTheme="minorHAnsi" w:cstheme="minorHAnsi"/>
        </w:rPr>
      </w:pPr>
    </w:p>
    <w:p w14:paraId="39E8C9BC" w14:textId="2D0E95E0" w:rsidR="00EA73A1" w:rsidRPr="00DD3CCD" w:rsidRDefault="00D85084" w:rsidP="00CB0557">
      <w:pPr>
        <w:rPr>
          <w:rFonts w:asciiTheme="minorHAnsi" w:hAnsiTheme="minorHAnsi" w:cstheme="minorHAnsi"/>
          <w:b/>
          <w:iCs/>
        </w:rPr>
      </w:pPr>
      <w:r w:rsidRPr="00DD3CCD">
        <w:rPr>
          <w:rFonts w:asciiTheme="minorHAnsi" w:hAnsiTheme="minorHAnsi" w:cstheme="minorHAnsi"/>
          <w:b/>
          <w:u w:val="single"/>
        </w:rPr>
        <w:t>RELEVANT E</w:t>
      </w:r>
      <w:r w:rsidR="000B484C" w:rsidRPr="00DD3CCD">
        <w:rPr>
          <w:rFonts w:asciiTheme="minorHAnsi" w:hAnsiTheme="minorHAnsi" w:cstheme="minorHAnsi"/>
          <w:b/>
          <w:u w:val="single"/>
        </w:rPr>
        <w:t>XPERIENCE:</w:t>
      </w:r>
    </w:p>
    <w:p w14:paraId="4F1189FD" w14:textId="77777777" w:rsidR="0088448C" w:rsidRPr="00DD3CCD" w:rsidRDefault="0088448C" w:rsidP="00424062">
      <w:pPr>
        <w:rPr>
          <w:rFonts w:asciiTheme="minorHAnsi" w:hAnsiTheme="minorHAnsi" w:cstheme="minorHAnsi"/>
          <w:b/>
          <w:bCs/>
          <w:iCs/>
        </w:rPr>
      </w:pPr>
    </w:p>
    <w:p w14:paraId="15E22A16" w14:textId="2064CDD8" w:rsidR="0088448C" w:rsidRPr="00DD3CCD" w:rsidRDefault="00DD3CCD" w:rsidP="0088448C">
      <w:pPr>
        <w:rPr>
          <w:rFonts w:asciiTheme="minorHAnsi" w:hAnsiTheme="minorHAnsi" w:cstheme="minorHAnsi"/>
          <w:b/>
          <w:bCs/>
          <w:iCs/>
        </w:rPr>
      </w:pPr>
      <w:r w:rsidRPr="00DD3CCD">
        <w:rPr>
          <w:rFonts w:asciiTheme="minorHAnsi" w:hAnsiTheme="minorHAnsi" w:cstheme="minorHAnsi"/>
          <w:b/>
          <w:bCs/>
          <w:iCs/>
        </w:rPr>
        <w:t>Principal Consultant</w:t>
      </w:r>
      <w:r w:rsidR="00B60115" w:rsidRPr="00DD3CCD">
        <w:rPr>
          <w:rFonts w:asciiTheme="minorHAnsi" w:hAnsiTheme="minorHAnsi" w:cstheme="minorHAnsi"/>
          <w:b/>
          <w:bCs/>
          <w:iCs/>
        </w:rPr>
        <w:t>,</w:t>
      </w:r>
    </w:p>
    <w:p w14:paraId="20754C56" w14:textId="64F69869" w:rsidR="0088448C" w:rsidRPr="00DD3CCD" w:rsidRDefault="0088448C" w:rsidP="0088448C">
      <w:pPr>
        <w:rPr>
          <w:rFonts w:asciiTheme="minorHAnsi" w:hAnsiTheme="minorHAnsi" w:cstheme="minorHAnsi"/>
          <w:b/>
          <w:bCs/>
          <w:iCs/>
        </w:rPr>
      </w:pPr>
      <w:r w:rsidRPr="00DD3CCD">
        <w:rPr>
          <w:rFonts w:asciiTheme="minorHAnsi" w:hAnsiTheme="minorHAnsi" w:cstheme="minorHAnsi"/>
          <w:b/>
          <w:bCs/>
          <w:iCs/>
        </w:rPr>
        <w:t>Cobec Consulting</w:t>
      </w:r>
    </w:p>
    <w:p w14:paraId="4EFE3783" w14:textId="153287FE" w:rsidR="0088448C" w:rsidRPr="00DD3CCD" w:rsidRDefault="000F130E" w:rsidP="0088448C">
      <w:pPr>
        <w:rPr>
          <w:rFonts w:asciiTheme="minorHAnsi" w:hAnsiTheme="minorHAnsi" w:cstheme="minorHAnsi"/>
          <w:b/>
          <w:iCs/>
        </w:rPr>
      </w:pPr>
      <w:r w:rsidRPr="00DD3CCD">
        <w:rPr>
          <w:rFonts w:asciiTheme="minorHAnsi" w:hAnsiTheme="minorHAnsi" w:cstheme="minorHAnsi"/>
          <w:b/>
          <w:iCs/>
        </w:rPr>
        <w:t>Oct</w:t>
      </w:r>
      <w:r w:rsidR="0088448C" w:rsidRPr="00DD3CCD">
        <w:rPr>
          <w:rFonts w:asciiTheme="minorHAnsi" w:hAnsiTheme="minorHAnsi" w:cstheme="minorHAnsi"/>
          <w:b/>
          <w:iCs/>
        </w:rPr>
        <w:t xml:space="preserve"> 2020 to </w:t>
      </w:r>
      <w:r w:rsidR="00DD3CCD" w:rsidRPr="00DD3CCD">
        <w:rPr>
          <w:rFonts w:asciiTheme="minorHAnsi" w:hAnsiTheme="minorHAnsi" w:cstheme="minorHAnsi"/>
          <w:b/>
          <w:iCs/>
        </w:rPr>
        <w:t>present</w:t>
      </w:r>
    </w:p>
    <w:p w14:paraId="17910A99" w14:textId="6BED43AD" w:rsidR="000F130E" w:rsidRPr="00DD3CCD" w:rsidRDefault="000F130E" w:rsidP="000F130E">
      <w:pPr>
        <w:pStyle w:val="ListParagraph"/>
        <w:numPr>
          <w:ilvl w:val="0"/>
          <w:numId w:val="25"/>
        </w:numPr>
        <w:tabs>
          <w:tab w:val="right" w:pos="9540"/>
        </w:tabs>
        <w:rPr>
          <w:rFonts w:asciiTheme="minorHAnsi" w:hAnsiTheme="minorHAnsi" w:cstheme="minorHAnsi"/>
          <w:bCs/>
        </w:rPr>
      </w:pPr>
      <w:r w:rsidRPr="00DD3CCD">
        <w:rPr>
          <w:rFonts w:asciiTheme="minorHAnsi" w:hAnsiTheme="minorHAnsi" w:cstheme="minorHAnsi"/>
          <w:bCs/>
        </w:rPr>
        <w:t>Apply aviation Air Traffic Control operational</w:t>
      </w:r>
      <w:r w:rsidR="00DD3CCD" w:rsidRPr="00DD3CCD">
        <w:rPr>
          <w:rFonts w:asciiTheme="minorHAnsi" w:hAnsiTheme="minorHAnsi" w:cstheme="minorHAnsi"/>
          <w:bCs/>
        </w:rPr>
        <w:t xml:space="preserve">, </w:t>
      </w:r>
      <w:r w:rsidRPr="00DD3CCD">
        <w:rPr>
          <w:rFonts w:asciiTheme="minorHAnsi" w:hAnsiTheme="minorHAnsi" w:cstheme="minorHAnsi"/>
          <w:bCs/>
        </w:rPr>
        <w:t>technical</w:t>
      </w:r>
      <w:r w:rsidR="00DD3CCD" w:rsidRPr="00DD3CCD">
        <w:rPr>
          <w:rFonts w:asciiTheme="minorHAnsi" w:hAnsiTheme="minorHAnsi" w:cstheme="minorHAnsi"/>
          <w:bCs/>
        </w:rPr>
        <w:t xml:space="preserve"> and Second Level Management</w:t>
      </w:r>
      <w:r w:rsidRPr="00DD3CCD">
        <w:rPr>
          <w:rFonts w:asciiTheme="minorHAnsi" w:hAnsiTheme="minorHAnsi" w:cstheme="minorHAnsi"/>
          <w:bCs/>
        </w:rPr>
        <w:t xml:space="preserve"> expertise in development, and support of strategic initiatives for </w:t>
      </w:r>
      <w:r w:rsidR="00DD3CCD" w:rsidRPr="00DD3CCD">
        <w:rPr>
          <w:rFonts w:asciiTheme="minorHAnsi" w:hAnsiTheme="minorHAnsi" w:cstheme="minorHAnsi"/>
          <w:bCs/>
        </w:rPr>
        <w:t>AJI -</w:t>
      </w:r>
      <w:r w:rsidRPr="00DD3CCD">
        <w:rPr>
          <w:rFonts w:asciiTheme="minorHAnsi" w:hAnsiTheme="minorHAnsi" w:cstheme="minorHAnsi"/>
          <w:bCs/>
        </w:rPr>
        <w:t xml:space="preserve"> Safety and Technical Training. </w:t>
      </w:r>
    </w:p>
    <w:p w14:paraId="69C2E548" w14:textId="1B0271C4" w:rsidR="00DD3CCD" w:rsidRPr="00DD3CCD" w:rsidRDefault="00DD3CCD"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AJI Team developing Air Traffic Control specific dashboards and identified the relevant data sources.</w:t>
      </w:r>
    </w:p>
    <w:p w14:paraId="781E0CFD" w14:textId="4BF74FF2" w:rsidR="000F130E" w:rsidRPr="00DD3CCD" w:rsidRDefault="000F130E"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Developed process for AJI to status all UAS Activities on the UAS Activity Dashboard. </w:t>
      </w:r>
    </w:p>
    <w:p w14:paraId="431C130D" w14:textId="77777777" w:rsidR="000F130E" w:rsidRPr="00DD3CCD" w:rsidRDefault="000F130E"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Participate on teams requiring Air Traffic specific expertise on Unmanned Aerial System (UAS) integration, Airspace Safety Metrix, Surface Safety Matrix, Airborne Safety Matrix, Safety Risk Management as it pertains to Airspace, UAS, Impact on the National Airspace System</w:t>
      </w:r>
    </w:p>
    <w:p w14:paraId="6E60B88B" w14:textId="0A0DDF98" w:rsidR="000F130E" w:rsidRPr="00DD3CCD" w:rsidRDefault="000F130E"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Work with Air Traffic counterparts in Cobec and AJI to provide an informed approach into Safety Culture, SMS and Safety Metrix work. </w:t>
      </w:r>
    </w:p>
    <w:p w14:paraId="55DDE800" w14:textId="77777777" w:rsidR="00DD3CCD" w:rsidRPr="00DD3CCD" w:rsidRDefault="00DD3CCD" w:rsidP="00DD3CCD">
      <w:pPr>
        <w:pStyle w:val="ListParagraph"/>
        <w:numPr>
          <w:ilvl w:val="0"/>
          <w:numId w:val="25"/>
        </w:numPr>
        <w:rPr>
          <w:rFonts w:asciiTheme="minorHAnsi" w:hAnsiTheme="minorHAnsi" w:cstheme="minorHAnsi"/>
          <w:b/>
          <w:iCs/>
        </w:rPr>
      </w:pPr>
      <w:r w:rsidRPr="00DD3CCD">
        <w:rPr>
          <w:rFonts w:asciiTheme="minorHAnsi" w:hAnsiTheme="minorHAnsi" w:cstheme="minorHAnsi"/>
          <w:bCs/>
          <w:iCs/>
        </w:rPr>
        <w:t>Provided Subject Matter Expertise (SME) and Systems Engineering support to the FAA’s Tower Simulation System (TSS) Program</w:t>
      </w:r>
    </w:p>
    <w:p w14:paraId="3D1A2835" w14:textId="77777777" w:rsidR="00DD3CCD" w:rsidRPr="00DD3CCD" w:rsidRDefault="00DD3CCD" w:rsidP="00DD3CCD">
      <w:pPr>
        <w:pStyle w:val="ListParagraph"/>
        <w:numPr>
          <w:ilvl w:val="0"/>
          <w:numId w:val="25"/>
        </w:numPr>
        <w:rPr>
          <w:rFonts w:asciiTheme="minorHAnsi" w:hAnsiTheme="minorHAnsi" w:cstheme="minorHAnsi"/>
          <w:b/>
          <w:iCs/>
        </w:rPr>
      </w:pPr>
      <w:r w:rsidRPr="00DD3CCD">
        <w:rPr>
          <w:rFonts w:asciiTheme="minorHAnsi" w:hAnsiTheme="minorHAnsi" w:cstheme="minorHAnsi"/>
          <w:bCs/>
          <w:iCs/>
        </w:rPr>
        <w:t>Contributions to the TSS Program include strategic guidance, investment analysis, requirements definition, shortfall development and quantification</w:t>
      </w:r>
    </w:p>
    <w:p w14:paraId="2F855BC9" w14:textId="5573D99C" w:rsidR="00DD3CCD" w:rsidRPr="002E47CD" w:rsidRDefault="00DD3CCD" w:rsidP="00DD3CCD">
      <w:pPr>
        <w:pStyle w:val="ListParagraph"/>
        <w:numPr>
          <w:ilvl w:val="0"/>
          <w:numId w:val="25"/>
        </w:numPr>
        <w:rPr>
          <w:rFonts w:asciiTheme="minorHAnsi" w:hAnsiTheme="minorHAnsi" w:cstheme="minorHAnsi"/>
          <w:b/>
          <w:iCs/>
        </w:rPr>
      </w:pPr>
      <w:r w:rsidRPr="00DD3CCD">
        <w:rPr>
          <w:rFonts w:asciiTheme="minorHAnsi" w:hAnsiTheme="minorHAnsi" w:cstheme="minorHAnsi"/>
          <w:bCs/>
          <w:iCs/>
        </w:rPr>
        <w:t>Provided Systems Engineering and SME support to the FAA’s Safety and Technical Training Platform (STEP) program</w:t>
      </w:r>
    </w:p>
    <w:p w14:paraId="58700CF6" w14:textId="0E0BCBA1" w:rsidR="002E47CD" w:rsidRPr="00DD3CCD" w:rsidRDefault="002E47CD" w:rsidP="00DD3CCD">
      <w:pPr>
        <w:pStyle w:val="ListParagraph"/>
        <w:numPr>
          <w:ilvl w:val="0"/>
          <w:numId w:val="25"/>
        </w:numPr>
        <w:rPr>
          <w:rFonts w:asciiTheme="minorHAnsi" w:hAnsiTheme="minorHAnsi" w:cstheme="minorHAnsi"/>
          <w:b/>
          <w:iCs/>
        </w:rPr>
      </w:pPr>
      <w:r>
        <w:rPr>
          <w:rFonts w:asciiTheme="minorHAnsi" w:hAnsiTheme="minorHAnsi" w:cstheme="minorHAnsi"/>
          <w:bCs/>
          <w:iCs/>
        </w:rPr>
        <w:t>Provided SME support to AJI’s AATOS program assisting with OBS and Data flow Mapping of AJI’s event data.</w:t>
      </w:r>
    </w:p>
    <w:p w14:paraId="5147748D" w14:textId="1ED95BA9" w:rsidR="00DD3CCD" w:rsidRPr="00DD3CCD" w:rsidRDefault="00DD3CCD" w:rsidP="000F130E">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Expert level use of Microsoft products (TEAMs, Excel, Word, Project, Visio, Power BI etc..) to visualize and or organize information or data.</w:t>
      </w:r>
    </w:p>
    <w:p w14:paraId="215978B0" w14:textId="77777777" w:rsidR="0088448C" w:rsidRPr="00DD3CCD" w:rsidRDefault="0088448C" w:rsidP="00424062">
      <w:pPr>
        <w:rPr>
          <w:rFonts w:asciiTheme="minorHAnsi" w:hAnsiTheme="minorHAnsi" w:cstheme="minorHAnsi"/>
          <w:b/>
          <w:bCs/>
          <w:iCs/>
        </w:rPr>
      </w:pPr>
    </w:p>
    <w:p w14:paraId="795EFF03" w14:textId="1A82A750"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ATC Training Analyst Sr, </w:t>
      </w:r>
      <w:bookmarkStart w:id="0" w:name="_Hlk83375605"/>
      <w:r w:rsidRPr="00DD3CCD">
        <w:rPr>
          <w:rFonts w:asciiTheme="minorHAnsi" w:hAnsiTheme="minorHAnsi" w:cstheme="minorHAnsi"/>
          <w:b/>
          <w:bCs/>
          <w:iCs/>
        </w:rPr>
        <w:t xml:space="preserve">Federal Aviation Administration (FAA) </w:t>
      </w:r>
      <w:bookmarkEnd w:id="0"/>
      <w:r w:rsidRPr="00DD3CCD">
        <w:rPr>
          <w:rFonts w:asciiTheme="minorHAnsi" w:hAnsiTheme="minorHAnsi" w:cstheme="minorHAnsi"/>
          <w:b/>
          <w:bCs/>
          <w:iCs/>
        </w:rPr>
        <w:t>Academy,</w:t>
      </w:r>
    </w:p>
    <w:p w14:paraId="73D04B06"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lastRenderedPageBreak/>
        <w:t>Science Applications International Corporation</w:t>
      </w:r>
    </w:p>
    <w:p w14:paraId="1D56E46F" w14:textId="74784EA7" w:rsidR="00EA73A1" w:rsidRPr="00DD3CCD" w:rsidRDefault="00424062" w:rsidP="00CB0557">
      <w:pPr>
        <w:rPr>
          <w:rFonts w:asciiTheme="minorHAnsi" w:hAnsiTheme="minorHAnsi" w:cstheme="minorHAnsi"/>
          <w:b/>
          <w:iCs/>
        </w:rPr>
      </w:pPr>
      <w:r w:rsidRPr="00DD3CCD">
        <w:rPr>
          <w:rFonts w:asciiTheme="minorHAnsi" w:hAnsiTheme="minorHAnsi" w:cstheme="minorHAnsi"/>
          <w:b/>
          <w:iCs/>
        </w:rPr>
        <w:t xml:space="preserve">Apr 2016 to </w:t>
      </w:r>
      <w:r w:rsidR="000F130E" w:rsidRPr="00DD3CCD">
        <w:rPr>
          <w:rFonts w:asciiTheme="minorHAnsi" w:hAnsiTheme="minorHAnsi" w:cstheme="minorHAnsi"/>
          <w:b/>
          <w:iCs/>
        </w:rPr>
        <w:t>Sept</w:t>
      </w:r>
      <w:r w:rsidRPr="00DD3CCD">
        <w:rPr>
          <w:rFonts w:asciiTheme="minorHAnsi" w:hAnsiTheme="minorHAnsi" w:cstheme="minorHAnsi"/>
          <w:b/>
          <w:iCs/>
        </w:rPr>
        <w:t xml:space="preserve"> 2020</w:t>
      </w:r>
    </w:p>
    <w:p w14:paraId="04658BF9" w14:textId="5221EF2A"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En-route lab row instructor III and radar certified</w:t>
      </w:r>
    </w:p>
    <w:p w14:paraId="46B78149" w14:textId="5DA7EC46"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 instructor certified</w:t>
      </w:r>
    </w:p>
    <w:p w14:paraId="08E79F58" w14:textId="1118D949"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Classroom certified</w:t>
      </w:r>
    </w:p>
    <w:p w14:paraId="38D8B3EF" w14:textId="0E6C8080"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Basic Instructor Training</w:t>
      </w:r>
    </w:p>
    <w:p w14:paraId="6C7B9DCE" w14:textId="0DABF742" w:rsidR="00424062" w:rsidRPr="00DD3CCD" w:rsidRDefault="00424062" w:rsidP="0042406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TBFM Instructor Certified </w:t>
      </w:r>
    </w:p>
    <w:p w14:paraId="1AAB9054" w14:textId="47D33BDA" w:rsidR="00CB0557" w:rsidRPr="00DD3CCD" w:rsidRDefault="00424062" w:rsidP="00CB0557">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 xml:space="preserve">TBFM Course Coordinator </w:t>
      </w:r>
    </w:p>
    <w:p w14:paraId="6A87FEE2" w14:textId="77777777" w:rsidR="003731BF" w:rsidRPr="00DD3CCD" w:rsidRDefault="003731BF" w:rsidP="00CB0557">
      <w:pPr>
        <w:rPr>
          <w:rFonts w:asciiTheme="minorHAnsi" w:hAnsiTheme="minorHAnsi" w:cstheme="minorHAnsi"/>
          <w:b/>
          <w:u w:val="single"/>
        </w:rPr>
      </w:pPr>
    </w:p>
    <w:p w14:paraId="75BDB139" w14:textId="31913F1C" w:rsidR="00424062" w:rsidRPr="00DD3CCD" w:rsidRDefault="00DD3CCD" w:rsidP="00424062">
      <w:pPr>
        <w:rPr>
          <w:rFonts w:asciiTheme="minorHAnsi" w:eastAsiaTheme="minorHAnsi" w:hAnsiTheme="minorHAnsi" w:cstheme="minorHAnsi"/>
          <w:b/>
          <w:bCs/>
        </w:rPr>
      </w:pPr>
      <w:r w:rsidRPr="00DD3CCD">
        <w:rPr>
          <w:rFonts w:asciiTheme="minorHAnsi" w:eastAsiaTheme="minorHAnsi" w:hAnsiTheme="minorHAnsi" w:cstheme="minorHAnsi"/>
          <w:b/>
          <w:bCs/>
        </w:rPr>
        <w:t>Support Manager Training and Quality Assurance</w:t>
      </w:r>
      <w:r w:rsidR="00424062" w:rsidRPr="00DD3CCD">
        <w:rPr>
          <w:rFonts w:asciiTheme="minorHAnsi" w:eastAsiaTheme="minorHAnsi" w:hAnsiTheme="minorHAnsi" w:cstheme="minorHAnsi"/>
          <w:b/>
          <w:bCs/>
        </w:rPr>
        <w:t>, Chicago TRACON</w:t>
      </w:r>
    </w:p>
    <w:p w14:paraId="04F18DB2"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DA7106E" w14:textId="63EF73EB" w:rsidR="00424062" w:rsidRPr="00DD3CCD" w:rsidRDefault="00424062" w:rsidP="00424062">
      <w:pPr>
        <w:rPr>
          <w:rFonts w:asciiTheme="minorHAnsi" w:hAnsiTheme="minorHAnsi" w:cstheme="minorHAnsi"/>
          <w:b/>
          <w:iCs/>
        </w:rPr>
      </w:pPr>
      <w:r w:rsidRPr="00DD3CCD">
        <w:rPr>
          <w:rFonts w:asciiTheme="minorHAnsi" w:hAnsiTheme="minorHAnsi" w:cstheme="minorHAnsi"/>
          <w:b/>
          <w:iCs/>
        </w:rPr>
        <w:t>Dec 2014 to May 2015</w:t>
      </w:r>
    </w:p>
    <w:p w14:paraId="47DE5C0E" w14:textId="28D33CC8"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 xml:space="preserve">Direct a highly technical workforce that provides tactical and strategic support. Work impacts effectiveness and efficiency of day-to-day operations of </w:t>
      </w:r>
      <w:r w:rsidRPr="00DD3CCD">
        <w:rPr>
          <w:rFonts w:asciiTheme="minorHAnsi" w:hAnsiTheme="minorHAnsi" w:cstheme="minorHAnsi"/>
          <w:bCs/>
          <w:iCs/>
        </w:rPr>
        <w:t>Chicago TRACON</w:t>
      </w:r>
      <w:r w:rsidRPr="00DD3CCD">
        <w:rPr>
          <w:rFonts w:asciiTheme="minorHAnsi" w:hAnsiTheme="minorHAnsi" w:cstheme="minorHAnsi"/>
          <w:bCs/>
          <w:iCs/>
        </w:rPr>
        <w:t xml:space="preserve">. Led a team of </w:t>
      </w:r>
      <w:r w:rsidRPr="00DD3CCD">
        <w:rPr>
          <w:rFonts w:asciiTheme="minorHAnsi" w:hAnsiTheme="minorHAnsi" w:cstheme="minorHAnsi"/>
          <w:bCs/>
          <w:iCs/>
        </w:rPr>
        <w:t>four</w:t>
      </w:r>
      <w:r w:rsidRPr="00DD3CCD">
        <w:rPr>
          <w:rFonts w:asciiTheme="minorHAnsi" w:hAnsiTheme="minorHAnsi" w:cstheme="minorHAnsi"/>
          <w:bCs/>
          <w:iCs/>
        </w:rPr>
        <w:t xml:space="preserve"> specialists working with union counterparts to identify, establish, develop training materials</w:t>
      </w:r>
      <w:r w:rsidRPr="00DD3CCD">
        <w:rPr>
          <w:rFonts w:asciiTheme="minorHAnsi" w:hAnsiTheme="minorHAnsi" w:cstheme="minorHAnsi"/>
          <w:bCs/>
          <w:iCs/>
        </w:rPr>
        <w:t xml:space="preserve"> while</w:t>
      </w:r>
      <w:r w:rsidRPr="00DD3CCD">
        <w:rPr>
          <w:rFonts w:asciiTheme="minorHAnsi" w:hAnsiTheme="minorHAnsi" w:cstheme="minorHAnsi"/>
          <w:bCs/>
          <w:iCs/>
        </w:rPr>
        <w:t xml:space="preserve"> meeting requirements of directives pertaining to air traffic control. As a result of a national policy changes, I was responsible for introducing initiatives, new orders, and directives. </w:t>
      </w:r>
    </w:p>
    <w:p w14:paraId="501DA5D1" w14:textId="77777777" w:rsidR="00DD3CCD" w:rsidRPr="00DD3CCD" w:rsidRDefault="00DD3CCD" w:rsidP="00DD3CCD">
      <w:pPr>
        <w:rPr>
          <w:rFonts w:asciiTheme="minorHAnsi" w:hAnsiTheme="minorHAnsi" w:cstheme="minorHAnsi"/>
          <w:b/>
          <w:i/>
        </w:rPr>
      </w:pPr>
    </w:p>
    <w:p w14:paraId="798CA7EF" w14:textId="7EE4ED46" w:rsidR="00DD3CCD" w:rsidRPr="00DD3CCD" w:rsidRDefault="00DD3CCD" w:rsidP="00552AA1">
      <w:pPr>
        <w:pStyle w:val="ListParagraph"/>
        <w:numPr>
          <w:ilvl w:val="0"/>
          <w:numId w:val="25"/>
        </w:numPr>
        <w:rPr>
          <w:rFonts w:asciiTheme="minorHAnsi" w:hAnsiTheme="minorHAnsi" w:cstheme="minorHAnsi"/>
          <w:b/>
          <w:u w:val="single"/>
        </w:rPr>
      </w:pPr>
      <w:r w:rsidRPr="00DD3CCD">
        <w:rPr>
          <w:rFonts w:asciiTheme="minorHAnsi" w:hAnsiTheme="minorHAnsi" w:cstheme="minorHAnsi"/>
          <w:bCs/>
          <w:i/>
        </w:rPr>
        <w:t>Facilitated Communications with Internal and External Clients</w:t>
      </w:r>
      <w:r w:rsidRPr="00DD3CCD">
        <w:rPr>
          <w:rFonts w:asciiTheme="minorHAnsi" w:hAnsiTheme="minorHAnsi" w:cstheme="minorHAnsi"/>
          <w:bCs/>
          <w:iCs/>
        </w:rPr>
        <w:t>: Conducted meetings with executives and high-ranking managers from airlines, military, the general public, and representatives from the aviation industry.</w:t>
      </w:r>
    </w:p>
    <w:p w14:paraId="3BE457CF" w14:textId="77777777"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Oversaw Document Preparation</w:t>
      </w:r>
      <w:r w:rsidRPr="00DD3CCD">
        <w:rPr>
          <w:rFonts w:asciiTheme="minorHAnsi" w:hAnsiTheme="minorHAnsi" w:cstheme="minorHAnsi"/>
          <w:bCs/>
          <w:iCs/>
        </w:rPr>
        <w:t xml:space="preserve">: Oversaw internal compliance verifications maintaining standards while identifying potential areas of risk.  </w:t>
      </w:r>
    </w:p>
    <w:p w14:paraId="546C879D" w14:textId="77777777"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Led facility SMS implementation</w:t>
      </w:r>
      <w:r w:rsidRPr="00DD3CCD">
        <w:rPr>
          <w:rFonts w:asciiTheme="minorHAnsi" w:hAnsiTheme="minorHAnsi" w:cstheme="minorHAnsi"/>
          <w:bCs/>
          <w:iCs/>
        </w:rPr>
        <w:t>.  Facility/district lead for SMS.</w:t>
      </w:r>
    </w:p>
    <w:p w14:paraId="16F4F379" w14:textId="0AFE2F62"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Risk Management and Mitigation</w:t>
      </w:r>
      <w:r w:rsidRPr="00DD3CCD">
        <w:rPr>
          <w:rFonts w:asciiTheme="minorHAnsi" w:hAnsiTheme="minorHAnsi" w:cstheme="minorHAnsi"/>
          <w:bCs/>
          <w:iCs/>
        </w:rPr>
        <w:t>: Collaborated with Operations Managers to build risk mitigation strategies that remained within budget and scope of current operations. After development of these strategies briefed management teams and their union counterparts</w:t>
      </w:r>
    </w:p>
    <w:p w14:paraId="295443D3" w14:textId="77777777" w:rsidR="00DD3CCD" w:rsidRPr="00DD3CCD" w:rsidRDefault="00DD3CCD" w:rsidP="00CB0557">
      <w:pPr>
        <w:rPr>
          <w:rFonts w:asciiTheme="minorHAnsi" w:hAnsiTheme="minorHAnsi" w:cstheme="minorHAnsi"/>
          <w:b/>
          <w:u w:val="single"/>
        </w:rPr>
      </w:pPr>
    </w:p>
    <w:p w14:paraId="6F761C76" w14:textId="77777777" w:rsidR="00424062" w:rsidRPr="00DD3CCD" w:rsidRDefault="00424062" w:rsidP="00424062">
      <w:pPr>
        <w:rPr>
          <w:rFonts w:asciiTheme="minorHAnsi" w:eastAsiaTheme="minorHAnsi" w:hAnsiTheme="minorHAnsi" w:cstheme="minorHAnsi"/>
          <w:b/>
          <w:bCs/>
        </w:rPr>
      </w:pPr>
      <w:r w:rsidRPr="00DD3CCD">
        <w:rPr>
          <w:rFonts w:asciiTheme="minorHAnsi" w:eastAsiaTheme="minorHAnsi" w:hAnsiTheme="minorHAnsi" w:cstheme="minorHAnsi"/>
          <w:b/>
          <w:bCs/>
        </w:rPr>
        <w:t>Operations Manager, Chicago TRACON</w:t>
      </w:r>
    </w:p>
    <w:p w14:paraId="212EDA66" w14:textId="77777777" w:rsidR="00424062" w:rsidRPr="00DD3CCD" w:rsidRDefault="00424062" w:rsidP="0042406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37E2EF1C" w14:textId="13159E03" w:rsidR="00424062" w:rsidRPr="00DD3CCD" w:rsidRDefault="00424062" w:rsidP="00424062">
      <w:pPr>
        <w:rPr>
          <w:rFonts w:asciiTheme="minorHAnsi" w:hAnsiTheme="minorHAnsi" w:cstheme="minorHAnsi"/>
          <w:b/>
          <w:iCs/>
        </w:rPr>
      </w:pPr>
      <w:r w:rsidRPr="00DD3CCD">
        <w:rPr>
          <w:rFonts w:asciiTheme="minorHAnsi" w:hAnsiTheme="minorHAnsi" w:cstheme="minorHAnsi"/>
          <w:b/>
          <w:iCs/>
        </w:rPr>
        <w:t>Apr 201</w:t>
      </w:r>
      <w:r w:rsidR="00DD3CCD" w:rsidRPr="00DD3CCD">
        <w:rPr>
          <w:rFonts w:asciiTheme="minorHAnsi" w:hAnsiTheme="minorHAnsi" w:cstheme="minorHAnsi"/>
          <w:b/>
          <w:iCs/>
        </w:rPr>
        <w:t>2</w:t>
      </w:r>
      <w:r w:rsidRPr="00DD3CCD">
        <w:rPr>
          <w:rFonts w:asciiTheme="minorHAnsi" w:hAnsiTheme="minorHAnsi" w:cstheme="minorHAnsi"/>
          <w:b/>
          <w:iCs/>
        </w:rPr>
        <w:t xml:space="preserve"> to Nov 2014</w:t>
      </w:r>
    </w:p>
    <w:p w14:paraId="2734DD53" w14:textId="77777777" w:rsidR="00DD3CCD" w:rsidRPr="00DD3CCD" w:rsidRDefault="00DD3CCD" w:rsidP="00424062">
      <w:pPr>
        <w:rPr>
          <w:rFonts w:asciiTheme="minorHAnsi" w:hAnsiTheme="minorHAnsi" w:cstheme="minorHAnsi"/>
          <w:b/>
          <w:iCs/>
        </w:rPr>
      </w:pPr>
    </w:p>
    <w:p w14:paraId="17CAD035" w14:textId="620363EA"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Oversaw highly technical trained workforce of 1</w:t>
      </w:r>
      <w:r w:rsidRPr="00DD3CCD">
        <w:rPr>
          <w:rFonts w:asciiTheme="minorHAnsi" w:hAnsiTheme="minorHAnsi" w:cstheme="minorHAnsi"/>
          <w:bCs/>
          <w:iCs/>
        </w:rPr>
        <w:t>00</w:t>
      </w:r>
      <w:r w:rsidRPr="00DD3CCD">
        <w:rPr>
          <w:rFonts w:asciiTheme="minorHAnsi" w:hAnsiTheme="minorHAnsi" w:cstheme="minorHAnsi"/>
          <w:bCs/>
          <w:iCs/>
        </w:rPr>
        <w:t xml:space="preserve"> controllers and supervisors. In addition to staff duties, managed assigned shifts as the top official in the control room during evening hours and weekends.  </w:t>
      </w:r>
    </w:p>
    <w:p w14:paraId="5AA23A59" w14:textId="77777777" w:rsidR="00DD3CCD" w:rsidRPr="00DD3CCD" w:rsidRDefault="00DD3CCD" w:rsidP="00DD3CCD">
      <w:pPr>
        <w:rPr>
          <w:rFonts w:asciiTheme="minorHAnsi" w:hAnsiTheme="minorHAnsi" w:cstheme="minorHAnsi"/>
          <w:bCs/>
          <w:iCs/>
        </w:rPr>
      </w:pPr>
    </w:p>
    <w:p w14:paraId="1CA551E9" w14:textId="2DBE5FBA"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Oversaw training program</w:t>
      </w:r>
      <w:r w:rsidRPr="00DD3CCD">
        <w:rPr>
          <w:rFonts w:asciiTheme="minorHAnsi" w:hAnsiTheme="minorHAnsi" w:cstheme="minorHAnsi"/>
          <w:bCs/>
          <w:iCs/>
        </w:rPr>
        <w:t xml:space="preserve">: Increased training output through collaboration and development of metrics including ongoing reporting points to ensure success.  </w:t>
      </w:r>
    </w:p>
    <w:p w14:paraId="0D440880" w14:textId="3F6194A3"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Change Management</w:t>
      </w:r>
      <w:r w:rsidRPr="00DD3CCD">
        <w:rPr>
          <w:rFonts w:asciiTheme="minorHAnsi" w:hAnsiTheme="minorHAnsi" w:cstheme="minorHAnsi"/>
          <w:bCs/>
          <w:iCs/>
        </w:rPr>
        <w:t xml:space="preserve">: Worked with union to improve production while addressing low </w:t>
      </w:r>
      <w:r w:rsidRPr="00DD3CCD">
        <w:rPr>
          <w:rFonts w:asciiTheme="minorHAnsi" w:hAnsiTheme="minorHAnsi" w:cstheme="minorHAnsi"/>
          <w:bCs/>
          <w:iCs/>
        </w:rPr>
        <w:t>morale</w:t>
      </w:r>
      <w:r w:rsidRPr="00DD3CCD">
        <w:rPr>
          <w:rFonts w:asciiTheme="minorHAnsi" w:hAnsiTheme="minorHAnsi" w:cstheme="minorHAnsi"/>
          <w:bCs/>
          <w:iCs/>
        </w:rPr>
        <w:t xml:space="preserve"> among employees</w:t>
      </w:r>
      <w:r w:rsidRPr="00DD3CCD">
        <w:rPr>
          <w:rFonts w:asciiTheme="minorHAnsi" w:hAnsiTheme="minorHAnsi" w:cstheme="minorHAnsi"/>
          <w:bCs/>
          <w:iCs/>
        </w:rPr>
        <w:t xml:space="preserve"> with the forced implementation of a new contract. </w:t>
      </w:r>
      <w:r w:rsidRPr="00DD3CCD">
        <w:rPr>
          <w:rFonts w:asciiTheme="minorHAnsi" w:hAnsiTheme="minorHAnsi" w:cstheme="minorHAnsi"/>
          <w:bCs/>
          <w:iCs/>
        </w:rPr>
        <w:t>Lead</w:t>
      </w:r>
      <w:r w:rsidRPr="00DD3CCD">
        <w:rPr>
          <w:rFonts w:asciiTheme="minorHAnsi" w:hAnsiTheme="minorHAnsi" w:cstheme="minorHAnsi"/>
          <w:bCs/>
          <w:iCs/>
        </w:rPr>
        <w:t xml:space="preserve">ing </w:t>
      </w:r>
      <w:r w:rsidRPr="00DD3CCD">
        <w:rPr>
          <w:rFonts w:asciiTheme="minorHAnsi" w:hAnsiTheme="minorHAnsi" w:cstheme="minorHAnsi"/>
          <w:bCs/>
          <w:iCs/>
        </w:rPr>
        <w:lastRenderedPageBreak/>
        <w:t>controllers</w:t>
      </w:r>
      <w:r w:rsidRPr="00DD3CCD">
        <w:rPr>
          <w:rFonts w:asciiTheme="minorHAnsi" w:hAnsiTheme="minorHAnsi" w:cstheme="minorHAnsi"/>
          <w:bCs/>
          <w:iCs/>
        </w:rPr>
        <w:t xml:space="preserve"> through the changes of the O’Hare modernization, MDW 13C, Feeder Final and other major projects happening at Chicago TRACON. </w:t>
      </w:r>
    </w:p>
    <w:p w14:paraId="281A2ECF" w14:textId="29C695A3" w:rsidR="00DD3CCD" w:rsidRPr="00DD3CCD" w:rsidRDefault="00DD3CCD" w:rsidP="00DD3CCD">
      <w:pPr>
        <w:pStyle w:val="ListParagraph"/>
        <w:numPr>
          <w:ilvl w:val="0"/>
          <w:numId w:val="25"/>
        </w:numPr>
        <w:rPr>
          <w:rFonts w:asciiTheme="minorHAnsi" w:hAnsiTheme="minorHAnsi" w:cstheme="minorHAnsi"/>
          <w:bCs/>
          <w:iCs/>
        </w:rPr>
      </w:pPr>
      <w:r w:rsidRPr="00DD3CCD">
        <w:rPr>
          <w:rFonts w:asciiTheme="minorHAnsi" w:hAnsiTheme="minorHAnsi" w:cstheme="minorHAnsi"/>
          <w:bCs/>
          <w:i/>
        </w:rPr>
        <w:t>Empathetic and Dynamic Leadership Initiatives</w:t>
      </w:r>
      <w:r w:rsidRPr="00DD3CCD">
        <w:rPr>
          <w:rFonts w:asciiTheme="minorHAnsi" w:hAnsiTheme="minorHAnsi" w:cstheme="minorHAnsi"/>
          <w:bCs/>
          <w:iCs/>
        </w:rPr>
        <w:t xml:space="preserve">: Developed new ways to identify and reward employees for excellence in the control room. Standards were built through NATCA involvement and collaboration.  </w:t>
      </w:r>
    </w:p>
    <w:p w14:paraId="61B0D3EE" w14:textId="57BF4872" w:rsidR="00424062" w:rsidRPr="00DD3CCD" w:rsidRDefault="00424062" w:rsidP="00CB0557">
      <w:pPr>
        <w:rPr>
          <w:rFonts w:asciiTheme="minorHAnsi" w:hAnsiTheme="minorHAnsi" w:cstheme="minorHAnsi"/>
          <w:b/>
          <w:u w:val="single"/>
        </w:rPr>
      </w:pPr>
    </w:p>
    <w:p w14:paraId="74EAE639" w14:textId="77777777" w:rsidR="00B23DD2" w:rsidRPr="00DD3CCD" w:rsidRDefault="00B23DD2" w:rsidP="00424062">
      <w:pPr>
        <w:rPr>
          <w:rFonts w:asciiTheme="minorHAnsi" w:hAnsiTheme="minorHAnsi" w:cstheme="minorHAnsi"/>
          <w:b/>
          <w:bCs/>
          <w:iCs/>
        </w:rPr>
      </w:pPr>
      <w:r w:rsidRPr="00DD3CCD">
        <w:rPr>
          <w:rFonts w:asciiTheme="minorHAnsi" w:hAnsiTheme="minorHAnsi" w:cstheme="minorHAnsi"/>
          <w:b/>
          <w:bCs/>
          <w:iCs/>
        </w:rPr>
        <w:t>Acting Air Traffic Manager, DuPage ATCT</w:t>
      </w:r>
    </w:p>
    <w:p w14:paraId="774B2DEC" w14:textId="77777777" w:rsidR="00B23DD2" w:rsidRPr="00DD3CCD" w:rsidRDefault="00B23DD2" w:rsidP="00B23DD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4F802C8D" w14:textId="2D267A64" w:rsidR="00424062" w:rsidRPr="00DD3CCD" w:rsidRDefault="00B23DD2" w:rsidP="00424062">
      <w:pPr>
        <w:rPr>
          <w:rFonts w:asciiTheme="minorHAnsi" w:hAnsiTheme="minorHAnsi" w:cstheme="minorHAnsi"/>
          <w:b/>
          <w:iCs/>
        </w:rPr>
      </w:pPr>
      <w:r w:rsidRPr="00DD3CCD">
        <w:rPr>
          <w:rFonts w:asciiTheme="minorHAnsi" w:hAnsiTheme="minorHAnsi" w:cstheme="minorHAnsi"/>
          <w:b/>
          <w:iCs/>
        </w:rPr>
        <w:t>Dec 2013 to Apr 2014</w:t>
      </w:r>
    </w:p>
    <w:p w14:paraId="3817F23C" w14:textId="4E58CA15" w:rsidR="00DD3CCD" w:rsidRPr="00DD3CCD" w:rsidRDefault="00DD3CCD" w:rsidP="00DD3CCD">
      <w:pPr>
        <w:rPr>
          <w:rFonts w:asciiTheme="minorHAnsi" w:hAnsiTheme="minorHAnsi" w:cstheme="minorHAnsi"/>
          <w:bCs/>
          <w:iCs/>
        </w:rPr>
      </w:pPr>
    </w:p>
    <w:p w14:paraId="3F4D6331" w14:textId="079DBF5B" w:rsidR="00DD3CCD" w:rsidRPr="00DD3CCD" w:rsidRDefault="00DD3CCD" w:rsidP="00DD3CCD">
      <w:pPr>
        <w:rPr>
          <w:rFonts w:asciiTheme="minorHAnsi" w:hAnsiTheme="minorHAnsi" w:cstheme="minorHAnsi"/>
          <w:bCs/>
          <w:iCs/>
        </w:rPr>
      </w:pPr>
      <w:r w:rsidRPr="00DD3CCD">
        <w:rPr>
          <w:rFonts w:asciiTheme="minorHAnsi" w:hAnsiTheme="minorHAnsi" w:cstheme="minorHAnsi"/>
          <w:bCs/>
          <w:iCs/>
        </w:rPr>
        <w:t xml:space="preserve">Directed highly technical workforce of managers and controllers. In addition to being second level manager overseeing the facility I was responsible for Training, Quality Assurance, Quality Control, Airspace and Procedures. </w:t>
      </w:r>
    </w:p>
    <w:p w14:paraId="49C2C094" w14:textId="77777777" w:rsidR="00DD3CCD" w:rsidRPr="00DD3CCD" w:rsidRDefault="00DD3CCD" w:rsidP="00DD3CCD">
      <w:pPr>
        <w:rPr>
          <w:rFonts w:asciiTheme="minorHAnsi" w:hAnsiTheme="minorHAnsi" w:cstheme="minorHAnsi"/>
          <w:bCs/>
          <w:iCs/>
        </w:rPr>
      </w:pPr>
    </w:p>
    <w:p w14:paraId="5DEF0C70" w14:textId="3F5B9961"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Implemented CEDAR electronic briefing. Removing the Read and Initial Binders.</w:t>
      </w:r>
    </w:p>
    <w:p w14:paraId="0D6E9C58" w14:textId="0A0223DF"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Implemented the full use of Web Scheduler. It was previously used only for scheduling not OT, Shift Changes, Swaps</w:t>
      </w:r>
    </w:p>
    <w:p w14:paraId="67709EF4" w14:textId="4423F632"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Facility Safety Council with NATCA participation.</w:t>
      </w:r>
    </w:p>
    <w:p w14:paraId="668EDF50" w14:textId="0AB7946E"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Training Workgroup to oversee training and update facility training program.</w:t>
      </w:r>
    </w:p>
    <w:p w14:paraId="1219F6C1" w14:textId="296EF1F9"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Created OSHECOMM team with NATCA participation.</w:t>
      </w:r>
    </w:p>
    <w:p w14:paraId="091BF2CE" w14:textId="2903C4EB"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Facilitated SRM meeting to ensure safety of new procedures being implemented at the</w:t>
      </w:r>
    </w:p>
    <w:p w14:paraId="103E6E27" w14:textId="77777777" w:rsidR="00B23DD2" w:rsidRPr="00DD3CCD" w:rsidRDefault="00B23DD2" w:rsidP="00490B06">
      <w:pPr>
        <w:pStyle w:val="ListParagraph"/>
        <w:rPr>
          <w:rFonts w:asciiTheme="minorHAnsi" w:hAnsiTheme="minorHAnsi" w:cstheme="minorHAnsi"/>
          <w:bCs/>
          <w:iCs/>
        </w:rPr>
      </w:pPr>
      <w:r w:rsidRPr="00DD3CCD">
        <w:rPr>
          <w:rFonts w:asciiTheme="minorHAnsi" w:hAnsiTheme="minorHAnsi" w:cstheme="minorHAnsi"/>
          <w:bCs/>
          <w:iCs/>
        </w:rPr>
        <w:t>airport.</w:t>
      </w:r>
    </w:p>
    <w:p w14:paraId="1E5F0A5A" w14:textId="75283637" w:rsidR="00B23DD2" w:rsidRPr="00DD3CCD" w:rsidRDefault="00B23DD2" w:rsidP="00B23DD2">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 of the Lake Effect District KSN development team. Putting together a KSN site to be utilized to share information and for easier communications.</w:t>
      </w:r>
    </w:p>
    <w:p w14:paraId="7BDD41E4" w14:textId="7235CED9" w:rsidR="00424062" w:rsidRPr="00DD3CCD" w:rsidRDefault="00424062" w:rsidP="00CB0557">
      <w:pPr>
        <w:rPr>
          <w:rFonts w:asciiTheme="minorHAnsi" w:hAnsiTheme="minorHAnsi" w:cstheme="minorHAnsi"/>
          <w:b/>
          <w:u w:val="single"/>
        </w:rPr>
      </w:pPr>
    </w:p>
    <w:p w14:paraId="2828289A" w14:textId="77777777" w:rsidR="00490B06" w:rsidRPr="00DD3CCD" w:rsidRDefault="00490B06" w:rsidP="00CB0557">
      <w:pPr>
        <w:rPr>
          <w:rFonts w:asciiTheme="minorHAnsi" w:hAnsiTheme="minorHAnsi" w:cstheme="minorHAnsi"/>
          <w:b/>
          <w:u w:val="single"/>
        </w:rPr>
      </w:pPr>
    </w:p>
    <w:p w14:paraId="07C8CEE5" w14:textId="48244AAF" w:rsidR="00D27208" w:rsidRPr="00DD3CCD" w:rsidRDefault="00D27208" w:rsidP="00B23DD2">
      <w:pPr>
        <w:rPr>
          <w:rFonts w:asciiTheme="minorHAnsi" w:hAnsiTheme="minorHAnsi" w:cstheme="minorHAnsi"/>
          <w:b/>
          <w:bCs/>
          <w:iCs/>
        </w:rPr>
      </w:pPr>
      <w:r w:rsidRPr="00DD3CCD">
        <w:rPr>
          <w:rFonts w:asciiTheme="minorHAnsi" w:hAnsiTheme="minorHAnsi" w:cstheme="minorHAnsi"/>
          <w:b/>
          <w:bCs/>
          <w:iCs/>
        </w:rPr>
        <w:t>Supervisor Operations Office</w:t>
      </w:r>
      <w:r w:rsidR="00A211EA" w:rsidRPr="00DD3CCD">
        <w:rPr>
          <w:rFonts w:asciiTheme="minorHAnsi" w:hAnsiTheme="minorHAnsi" w:cstheme="minorHAnsi"/>
          <w:b/>
          <w:bCs/>
          <w:iCs/>
        </w:rPr>
        <w:t xml:space="preserve">/Supervisor Traffic Management, </w:t>
      </w:r>
      <w:r w:rsidRPr="00DD3CCD">
        <w:rPr>
          <w:rFonts w:asciiTheme="minorHAnsi" w:hAnsiTheme="minorHAnsi" w:cstheme="minorHAnsi"/>
          <w:b/>
          <w:bCs/>
          <w:iCs/>
        </w:rPr>
        <w:t>Chicago ARTCC</w:t>
      </w:r>
    </w:p>
    <w:p w14:paraId="2301B712" w14:textId="62CDAF3E" w:rsidR="00B23DD2" w:rsidRPr="00DD3CCD" w:rsidRDefault="00B23DD2" w:rsidP="00B23DD2">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13D8E105" w14:textId="584C1122" w:rsidR="00B23DD2" w:rsidRPr="00DD3CCD" w:rsidRDefault="00D27208" w:rsidP="00B23DD2">
      <w:pPr>
        <w:rPr>
          <w:rFonts w:asciiTheme="minorHAnsi" w:hAnsiTheme="minorHAnsi" w:cstheme="minorHAnsi"/>
          <w:b/>
          <w:iCs/>
        </w:rPr>
      </w:pPr>
      <w:r w:rsidRPr="00DD3CCD">
        <w:rPr>
          <w:rFonts w:asciiTheme="minorHAnsi" w:hAnsiTheme="minorHAnsi" w:cstheme="minorHAnsi"/>
          <w:b/>
          <w:iCs/>
        </w:rPr>
        <w:t>May 2010 to Apr 2012</w:t>
      </w:r>
    </w:p>
    <w:p w14:paraId="02B9B357" w14:textId="77777777"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Primary duty is Project Manager for Chicago ARTCCs O'Hare Modernization Project.</w:t>
      </w:r>
    </w:p>
    <w:p w14:paraId="1088BE81" w14:textId="3B59369C" w:rsidR="00D27208" w:rsidRPr="00DD3CCD" w:rsidRDefault="00D27208" w:rsidP="00F30A7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Led a workgroup to develop procedures, PBN routes and the redesign of airspace to</w:t>
      </w:r>
      <w:r w:rsidR="00F30A70" w:rsidRPr="00DD3CCD">
        <w:rPr>
          <w:rFonts w:asciiTheme="minorHAnsi" w:hAnsiTheme="minorHAnsi" w:cstheme="minorHAnsi"/>
          <w:bCs/>
          <w:iCs/>
        </w:rPr>
        <w:t xml:space="preserve"> </w:t>
      </w:r>
      <w:r w:rsidRPr="00DD3CCD">
        <w:rPr>
          <w:rFonts w:asciiTheme="minorHAnsi" w:hAnsiTheme="minorHAnsi" w:cstheme="minorHAnsi"/>
          <w:bCs/>
          <w:iCs/>
        </w:rPr>
        <w:t>accommodate the O'Hare modernization.</w:t>
      </w:r>
    </w:p>
    <w:p w14:paraId="7587D1BE" w14:textId="1824B76F"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Planned and facilitated SRM Panel for changes to airspace, routes</w:t>
      </w:r>
      <w:r w:rsidR="003731BF" w:rsidRPr="00DD3CCD">
        <w:rPr>
          <w:rFonts w:asciiTheme="minorHAnsi" w:hAnsiTheme="minorHAnsi" w:cstheme="minorHAnsi"/>
          <w:bCs/>
          <w:iCs/>
        </w:rPr>
        <w:t>,</w:t>
      </w:r>
      <w:r w:rsidRPr="00DD3CCD">
        <w:rPr>
          <w:rFonts w:asciiTheme="minorHAnsi" w:hAnsiTheme="minorHAnsi" w:cstheme="minorHAnsi"/>
          <w:bCs/>
          <w:iCs/>
        </w:rPr>
        <w:t xml:space="preserve"> and procedures</w:t>
      </w:r>
    </w:p>
    <w:p w14:paraId="1D854B63" w14:textId="5095FBD3" w:rsidR="00D27208" w:rsidRPr="00DD3CCD" w:rsidRDefault="00D27208" w:rsidP="00490B06">
      <w:pPr>
        <w:pStyle w:val="ListParagraph"/>
        <w:rPr>
          <w:rFonts w:asciiTheme="minorHAnsi" w:hAnsiTheme="minorHAnsi" w:cstheme="minorHAnsi"/>
          <w:bCs/>
          <w:iCs/>
        </w:rPr>
      </w:pPr>
      <w:r w:rsidRPr="00DD3CCD">
        <w:rPr>
          <w:rFonts w:asciiTheme="minorHAnsi" w:hAnsiTheme="minorHAnsi" w:cstheme="minorHAnsi"/>
          <w:bCs/>
          <w:iCs/>
        </w:rPr>
        <w:t>Modeling and Analysis of Airspace/Route design</w:t>
      </w:r>
      <w:r w:rsidR="00490B06" w:rsidRPr="00DD3CCD">
        <w:rPr>
          <w:rFonts w:asciiTheme="minorHAnsi" w:hAnsiTheme="minorHAnsi" w:cstheme="minorHAnsi"/>
          <w:bCs/>
          <w:iCs/>
        </w:rPr>
        <w:t xml:space="preserve"> </w:t>
      </w:r>
      <w:r w:rsidRPr="00DD3CCD">
        <w:rPr>
          <w:rFonts w:asciiTheme="minorHAnsi" w:hAnsiTheme="minorHAnsi" w:cstheme="minorHAnsi"/>
          <w:bCs/>
          <w:iCs/>
        </w:rPr>
        <w:t>Collaborating with NATCA, Facilities, Areas and Tech Ops to complete all goals.</w:t>
      </w:r>
    </w:p>
    <w:p w14:paraId="428EBC13" w14:textId="2139DFCD"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Facilitated and managed SRM Panels for the airspace and procedures office.</w:t>
      </w:r>
    </w:p>
    <w:p w14:paraId="78D1FB5E" w14:textId="1ECC3C5B"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Co-developed a process in KSN to create an organized and transparent project task list.</w:t>
      </w:r>
    </w:p>
    <w:p w14:paraId="2AA53684" w14:textId="17659036" w:rsidR="00D27208" w:rsidRPr="00DD3CCD" w:rsidRDefault="00D27208" w:rsidP="00D27208">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Managed UAS with ZMP Operations Office.</w:t>
      </w:r>
    </w:p>
    <w:p w14:paraId="5CC899DC" w14:textId="0A2B9C06" w:rsidR="00424062" w:rsidRPr="00DD3CCD" w:rsidRDefault="00D27208" w:rsidP="00CB0557">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Managed multiple workgroups supporting Chicago ARTCC operational and procedural</w:t>
      </w:r>
      <w:r w:rsidR="00F30A70" w:rsidRPr="00DD3CCD">
        <w:rPr>
          <w:rFonts w:asciiTheme="minorHAnsi" w:hAnsiTheme="minorHAnsi" w:cstheme="minorHAnsi"/>
          <w:bCs/>
          <w:iCs/>
        </w:rPr>
        <w:t xml:space="preserve"> </w:t>
      </w:r>
      <w:r w:rsidRPr="00DD3CCD">
        <w:rPr>
          <w:rFonts w:asciiTheme="minorHAnsi" w:hAnsiTheme="minorHAnsi" w:cstheme="minorHAnsi"/>
          <w:bCs/>
          <w:iCs/>
        </w:rPr>
        <w:t>changes</w:t>
      </w:r>
      <w:r w:rsidR="00A211EA" w:rsidRPr="00DD3CCD">
        <w:rPr>
          <w:rFonts w:asciiTheme="minorHAnsi" w:hAnsiTheme="minorHAnsi" w:cstheme="minorHAnsi"/>
          <w:bCs/>
          <w:iCs/>
        </w:rPr>
        <w:t>.</w:t>
      </w:r>
    </w:p>
    <w:p w14:paraId="23A4931E" w14:textId="7BACAA28" w:rsidR="00F30A70" w:rsidRPr="00DD3CCD" w:rsidRDefault="00F30A70" w:rsidP="00CB0557">
      <w:pPr>
        <w:rPr>
          <w:rFonts w:asciiTheme="minorHAnsi" w:hAnsiTheme="minorHAnsi" w:cstheme="minorHAnsi"/>
          <w:b/>
          <w:u w:val="single"/>
        </w:rPr>
      </w:pPr>
    </w:p>
    <w:p w14:paraId="37852EDB" w14:textId="77777777" w:rsidR="0088448C" w:rsidRPr="00DD3CCD" w:rsidRDefault="00F30A70" w:rsidP="00F30A70">
      <w:pPr>
        <w:rPr>
          <w:rFonts w:asciiTheme="minorHAnsi" w:eastAsiaTheme="minorHAnsi" w:hAnsiTheme="minorHAnsi" w:cstheme="minorHAnsi"/>
          <w:b/>
          <w:bCs/>
        </w:rPr>
      </w:pPr>
      <w:r w:rsidRPr="00DD3CCD">
        <w:rPr>
          <w:rFonts w:asciiTheme="minorHAnsi" w:eastAsiaTheme="minorHAnsi" w:hAnsiTheme="minorHAnsi" w:cstheme="minorHAnsi"/>
          <w:b/>
          <w:bCs/>
        </w:rPr>
        <w:lastRenderedPageBreak/>
        <w:t>Acting Traffic Management Officer, Chicago ARTCC</w:t>
      </w:r>
    </w:p>
    <w:p w14:paraId="6335DED1" w14:textId="70D1B121" w:rsidR="00F30A70" w:rsidRPr="00DD3CCD" w:rsidRDefault="00F30A70" w:rsidP="00F30A7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24B1F116" w14:textId="175C3416" w:rsidR="00F30A70" w:rsidRPr="00DD3CCD" w:rsidRDefault="0088448C" w:rsidP="00F30A70">
      <w:pPr>
        <w:rPr>
          <w:rFonts w:asciiTheme="minorHAnsi" w:hAnsiTheme="minorHAnsi" w:cstheme="minorHAnsi"/>
          <w:b/>
          <w:iCs/>
        </w:rPr>
      </w:pPr>
      <w:r w:rsidRPr="00DD3CCD">
        <w:rPr>
          <w:rFonts w:asciiTheme="minorHAnsi" w:hAnsiTheme="minorHAnsi" w:cstheme="minorHAnsi"/>
          <w:b/>
          <w:iCs/>
        </w:rPr>
        <w:t>Dec 2010 to May 2011</w:t>
      </w:r>
    </w:p>
    <w:p w14:paraId="4664F2E5" w14:textId="6E37C07F"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Subject matter expert on Traffic Management tools such as TBFM, TSD, ESIS, FSM and</w:t>
      </w:r>
    </w:p>
    <w:p w14:paraId="29C7224B" w14:textId="77777777" w:rsidR="0088448C" w:rsidRPr="00DD3CCD" w:rsidRDefault="0088448C" w:rsidP="00A211EA">
      <w:pPr>
        <w:pStyle w:val="ListParagraph"/>
        <w:rPr>
          <w:rFonts w:asciiTheme="minorHAnsi" w:hAnsiTheme="minorHAnsi" w:cstheme="minorHAnsi"/>
          <w:bCs/>
          <w:iCs/>
        </w:rPr>
      </w:pPr>
      <w:r w:rsidRPr="00DD3CCD">
        <w:rPr>
          <w:rFonts w:asciiTheme="minorHAnsi" w:hAnsiTheme="minorHAnsi" w:cstheme="minorHAnsi"/>
          <w:bCs/>
          <w:iCs/>
        </w:rPr>
        <w:t>NTML.</w:t>
      </w:r>
    </w:p>
    <w:p w14:paraId="577B6EB0" w14:textId="4BE5FBE2"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Chicago Center management lead for the continued implementation and redesign of the</w:t>
      </w:r>
    </w:p>
    <w:p w14:paraId="35522ECE" w14:textId="77777777"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national wind route program.</w:t>
      </w:r>
    </w:p>
    <w:p w14:paraId="2CDA58A6" w14:textId="1048C7D5"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Participated in the SRM for the Wind Route program.</w:t>
      </w:r>
    </w:p>
    <w:p w14:paraId="2810DFDC" w14:textId="24033E61" w:rsidR="0088448C" w:rsidRPr="00DD3CCD" w:rsidRDefault="0088448C" w:rsidP="0088448C">
      <w:pPr>
        <w:pStyle w:val="ListParagraph"/>
        <w:numPr>
          <w:ilvl w:val="0"/>
          <w:numId w:val="26"/>
        </w:numPr>
        <w:rPr>
          <w:rFonts w:asciiTheme="minorHAnsi" w:hAnsiTheme="minorHAnsi" w:cstheme="minorHAnsi"/>
          <w:bCs/>
          <w:iCs/>
        </w:rPr>
      </w:pPr>
      <w:r w:rsidRPr="00DD3CCD">
        <w:rPr>
          <w:rFonts w:asciiTheme="minorHAnsi" w:hAnsiTheme="minorHAnsi" w:cstheme="minorHAnsi"/>
          <w:bCs/>
          <w:iCs/>
        </w:rPr>
        <w:t>Managing the OMP project for ZAU.</w:t>
      </w:r>
    </w:p>
    <w:p w14:paraId="303A2DBC" w14:textId="42F958C4" w:rsidR="00F30A70" w:rsidRPr="00DD3CCD" w:rsidRDefault="00F30A70" w:rsidP="00F30A70">
      <w:pPr>
        <w:rPr>
          <w:rFonts w:asciiTheme="minorHAnsi" w:hAnsiTheme="minorHAnsi" w:cstheme="minorHAnsi"/>
          <w:bCs/>
          <w:iCs/>
        </w:rPr>
      </w:pPr>
    </w:p>
    <w:p w14:paraId="46CAB547" w14:textId="7FC3B9D5" w:rsidR="00F30A70" w:rsidRPr="00DD3CCD" w:rsidRDefault="00780410" w:rsidP="00F30A70">
      <w:pPr>
        <w:rPr>
          <w:rFonts w:asciiTheme="minorHAnsi" w:eastAsiaTheme="minorHAnsi" w:hAnsiTheme="minorHAnsi" w:cstheme="minorHAnsi"/>
          <w:b/>
          <w:bCs/>
        </w:rPr>
      </w:pPr>
      <w:r w:rsidRPr="00DD3CCD">
        <w:rPr>
          <w:rFonts w:asciiTheme="minorHAnsi" w:eastAsiaTheme="minorHAnsi" w:hAnsiTheme="minorHAnsi" w:cstheme="minorHAnsi"/>
          <w:b/>
          <w:bCs/>
        </w:rPr>
        <w:t>Front Line Manager, Operations Office Chicago ARTCC</w:t>
      </w:r>
    </w:p>
    <w:p w14:paraId="69993198" w14:textId="77777777" w:rsidR="00F30A70" w:rsidRPr="00DD3CCD" w:rsidRDefault="00F30A70" w:rsidP="00F30A7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35108C08" w14:textId="504C1193" w:rsidR="00F30A70" w:rsidRPr="00DD3CCD" w:rsidRDefault="00780410" w:rsidP="00F30A70">
      <w:pPr>
        <w:rPr>
          <w:rFonts w:asciiTheme="minorHAnsi" w:hAnsiTheme="minorHAnsi" w:cstheme="minorHAnsi"/>
          <w:b/>
          <w:iCs/>
        </w:rPr>
      </w:pPr>
      <w:r w:rsidRPr="00DD3CCD">
        <w:rPr>
          <w:rFonts w:asciiTheme="minorHAnsi" w:hAnsiTheme="minorHAnsi" w:cstheme="minorHAnsi"/>
          <w:b/>
          <w:iCs/>
        </w:rPr>
        <w:t>May 2009 to Dec 2010</w:t>
      </w:r>
    </w:p>
    <w:p w14:paraId="42041527"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Primary duty was Project Manager for Chicago ARTCCs O'Hare Modernization Project.</w:t>
      </w:r>
    </w:p>
    <w:p w14:paraId="31AC5ADE"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Leading a workgroup to develop procedures routes and the redesign of airspace to</w:t>
      </w:r>
    </w:p>
    <w:p w14:paraId="3C26BBCF"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accommodate the O'Hare modernization. Led the group through collaboration with</w:t>
      </w:r>
    </w:p>
    <w:p w14:paraId="34FFC0C7"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NATCA and the Airline Industry to develop a plan to increase efficiency at O'Hare Airport.</w:t>
      </w:r>
    </w:p>
    <w:p w14:paraId="53E82FBE" w14:textId="6E0FC396"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Managed multiple workgroups supporting Chicago ARTCC operational and procedural</w:t>
      </w:r>
    </w:p>
    <w:p w14:paraId="0D7C7261" w14:textId="44F6D16A" w:rsidR="00780410" w:rsidRPr="00DD3CCD" w:rsidRDefault="00B60115" w:rsidP="00B60115">
      <w:pPr>
        <w:pStyle w:val="ListParagraph"/>
        <w:rPr>
          <w:rFonts w:asciiTheme="minorHAnsi" w:hAnsiTheme="minorHAnsi" w:cstheme="minorHAnsi"/>
          <w:bCs/>
          <w:iCs/>
        </w:rPr>
      </w:pPr>
      <w:r w:rsidRPr="00DD3CCD">
        <w:rPr>
          <w:rFonts w:asciiTheme="minorHAnsi" w:hAnsiTheme="minorHAnsi" w:cstheme="minorHAnsi"/>
          <w:bCs/>
          <w:iCs/>
        </w:rPr>
        <w:t>c</w:t>
      </w:r>
      <w:r w:rsidR="00780410" w:rsidRPr="00DD3CCD">
        <w:rPr>
          <w:rFonts w:asciiTheme="minorHAnsi" w:hAnsiTheme="minorHAnsi" w:cstheme="minorHAnsi"/>
          <w:bCs/>
          <w:iCs/>
        </w:rPr>
        <w:t>hanges.</w:t>
      </w:r>
    </w:p>
    <w:p w14:paraId="7A3CAB5B" w14:textId="05C30A6C"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Performed role of facility SUPCOM Chair for one and a half years.</w:t>
      </w:r>
    </w:p>
    <w:p w14:paraId="411F32C7" w14:textId="0435D817" w:rsidR="00780410" w:rsidRPr="00DD3CCD" w:rsidRDefault="00780410" w:rsidP="00B60115">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As SUPCOM Chair at Chicago ARTCC, developed the Professional Standards Committee for</w:t>
      </w:r>
      <w:r w:rsidR="00B60115" w:rsidRPr="00DD3CCD">
        <w:rPr>
          <w:rFonts w:asciiTheme="minorHAnsi" w:hAnsiTheme="minorHAnsi" w:cstheme="minorHAnsi"/>
          <w:bCs/>
          <w:iCs/>
        </w:rPr>
        <w:t xml:space="preserve"> </w:t>
      </w:r>
      <w:r w:rsidRPr="00DD3CCD">
        <w:rPr>
          <w:rFonts w:asciiTheme="minorHAnsi" w:hAnsiTheme="minorHAnsi" w:cstheme="minorHAnsi"/>
          <w:bCs/>
          <w:iCs/>
        </w:rPr>
        <w:t>Front Line Managers.</w:t>
      </w:r>
    </w:p>
    <w:p w14:paraId="02EC8583" w14:textId="589634C4" w:rsidR="00F30A70" w:rsidRPr="00DD3CCD" w:rsidRDefault="00F30A70" w:rsidP="00F30A70">
      <w:pPr>
        <w:rPr>
          <w:rFonts w:asciiTheme="minorHAnsi" w:hAnsiTheme="minorHAnsi" w:cstheme="minorHAnsi"/>
          <w:b/>
          <w:u w:val="single"/>
        </w:rPr>
      </w:pPr>
    </w:p>
    <w:p w14:paraId="1982A892" w14:textId="77777777" w:rsidR="00780410" w:rsidRPr="00DD3CCD" w:rsidRDefault="00780410" w:rsidP="00780410">
      <w:pPr>
        <w:rPr>
          <w:rFonts w:asciiTheme="minorHAnsi" w:eastAsiaTheme="minorHAnsi" w:hAnsiTheme="minorHAnsi" w:cstheme="minorHAnsi"/>
          <w:b/>
          <w:bCs/>
          <w:sz w:val="25"/>
          <w:szCs w:val="25"/>
        </w:rPr>
      </w:pPr>
      <w:r w:rsidRPr="00DD3CCD">
        <w:rPr>
          <w:rFonts w:asciiTheme="minorHAnsi" w:eastAsiaTheme="minorHAnsi" w:hAnsiTheme="minorHAnsi" w:cstheme="minorHAnsi"/>
          <w:b/>
          <w:bCs/>
          <w:sz w:val="25"/>
          <w:szCs w:val="25"/>
        </w:rPr>
        <w:t>Temporary Operations Manager, Chicago ARTCC</w:t>
      </w:r>
    </w:p>
    <w:p w14:paraId="5AEB25E8" w14:textId="193B784C"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A1A0AB4" w14:textId="53672666"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Nov 2008 to May 2009</w:t>
      </w:r>
    </w:p>
    <w:p w14:paraId="41067E7A" w14:textId="3C05CD91"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Participating party in the Chicago ARTCC strategic plan team.</w:t>
      </w:r>
    </w:p>
    <w:p w14:paraId="312EED2E" w14:textId="74B1D112"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Compiled a study of the impact of Very Light Jets on ZAU.</w:t>
      </w:r>
    </w:p>
    <w:p w14:paraId="7513D0BD" w14:textId="2E0AD665" w:rsidR="00780410" w:rsidRPr="00DD3CCD" w:rsidRDefault="00780410" w:rsidP="00B60115">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Orchestrated the facility performance management order, with regularly scheduled</w:t>
      </w:r>
      <w:r w:rsidR="00B60115" w:rsidRPr="00DD3CCD">
        <w:rPr>
          <w:rFonts w:asciiTheme="minorHAnsi" w:hAnsiTheme="minorHAnsi" w:cstheme="minorHAnsi"/>
          <w:bCs/>
          <w:iCs/>
        </w:rPr>
        <w:t xml:space="preserve"> r</w:t>
      </w:r>
      <w:r w:rsidRPr="00DD3CCD">
        <w:rPr>
          <w:rFonts w:asciiTheme="minorHAnsi" w:hAnsiTheme="minorHAnsi" w:cstheme="minorHAnsi"/>
          <w:bCs/>
          <w:iCs/>
        </w:rPr>
        <w:t>eviews and feedback to employees.</w:t>
      </w:r>
    </w:p>
    <w:p w14:paraId="5A1C0582" w14:textId="000C385A" w:rsidR="00780410" w:rsidRPr="00DD3CCD" w:rsidRDefault="00780410" w:rsidP="00F30A70">
      <w:pPr>
        <w:rPr>
          <w:rFonts w:asciiTheme="minorHAnsi" w:hAnsiTheme="minorHAnsi" w:cstheme="minorHAnsi"/>
          <w:b/>
          <w:u w:val="single"/>
        </w:rPr>
      </w:pPr>
    </w:p>
    <w:p w14:paraId="0D865F60" w14:textId="77777777" w:rsidR="00780410" w:rsidRPr="00DD3CCD" w:rsidRDefault="00780410" w:rsidP="00780410">
      <w:pPr>
        <w:rPr>
          <w:rFonts w:asciiTheme="minorHAnsi" w:eastAsiaTheme="minorHAnsi" w:hAnsiTheme="minorHAnsi" w:cstheme="minorHAnsi"/>
          <w:b/>
          <w:bCs/>
        </w:rPr>
      </w:pPr>
      <w:bookmarkStart w:id="1" w:name="_Hlk83380757"/>
      <w:r w:rsidRPr="00DD3CCD">
        <w:rPr>
          <w:rFonts w:asciiTheme="minorHAnsi" w:eastAsiaTheme="minorHAnsi" w:hAnsiTheme="minorHAnsi" w:cstheme="minorHAnsi"/>
          <w:b/>
          <w:bCs/>
        </w:rPr>
        <w:t>Front Line Manager, Chicago ARTCC</w:t>
      </w:r>
    </w:p>
    <w:p w14:paraId="2FE4DBFF" w14:textId="3014156A"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79D8997A" w14:textId="6A621388"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June 2005 to Nov 2008</w:t>
      </w:r>
    </w:p>
    <w:bookmarkEnd w:id="1"/>
    <w:p w14:paraId="2D80C88B" w14:textId="4274EC31"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Participated on the SRM panel for the Airspace redesign and OSH divestiture.</w:t>
      </w:r>
    </w:p>
    <w:p w14:paraId="409A592F" w14:textId="064BACED"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North Area Management focal for the OSH airspace divestiture to MKE approach.</w:t>
      </w:r>
    </w:p>
    <w:p w14:paraId="7C5C2DFF" w14:textId="77777777"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Leading a workgroup that redesigned airspace to accommodate the divestiture reducing</w:t>
      </w:r>
    </w:p>
    <w:p w14:paraId="775D8C3D"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the number of airspace shelves and shared airspace while keeping the project on time and</w:t>
      </w:r>
    </w:p>
    <w:p w14:paraId="5ADA030F" w14:textId="44E0FAF9" w:rsidR="00780410" w:rsidRPr="00DD3CCD" w:rsidRDefault="00B60115" w:rsidP="00B60115">
      <w:pPr>
        <w:pStyle w:val="ListParagraph"/>
        <w:rPr>
          <w:rFonts w:asciiTheme="minorHAnsi" w:hAnsiTheme="minorHAnsi" w:cstheme="minorHAnsi"/>
          <w:bCs/>
          <w:iCs/>
        </w:rPr>
      </w:pPr>
      <w:r w:rsidRPr="00DD3CCD">
        <w:rPr>
          <w:rFonts w:asciiTheme="minorHAnsi" w:hAnsiTheme="minorHAnsi" w:cstheme="minorHAnsi"/>
          <w:bCs/>
          <w:iCs/>
        </w:rPr>
        <w:lastRenderedPageBreak/>
        <w:t>b</w:t>
      </w:r>
      <w:r w:rsidR="00780410" w:rsidRPr="00DD3CCD">
        <w:rPr>
          <w:rFonts w:asciiTheme="minorHAnsi" w:hAnsiTheme="minorHAnsi" w:cstheme="minorHAnsi"/>
          <w:bCs/>
          <w:iCs/>
        </w:rPr>
        <w:t>udget to accomplish the transfer of airspace. Participated in numerous SRM panels. This</w:t>
      </w:r>
    </w:p>
    <w:p w14:paraId="78B43CE0"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plan was successful to assist the Chicago OMP team moving forward.</w:t>
      </w:r>
    </w:p>
    <w:p w14:paraId="66845ED9" w14:textId="15B81B85" w:rsidR="00780410" w:rsidRPr="00DD3CCD" w:rsidRDefault="00780410" w:rsidP="00095981">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Lead instructor for Crew Resource Management at Chicago ARTCC. Facilitated 20 classes</w:t>
      </w:r>
      <w:r w:rsidR="00095981" w:rsidRPr="00DD3CCD">
        <w:rPr>
          <w:rFonts w:asciiTheme="minorHAnsi" w:hAnsiTheme="minorHAnsi" w:cstheme="minorHAnsi"/>
          <w:bCs/>
          <w:iCs/>
        </w:rPr>
        <w:t xml:space="preserve"> </w:t>
      </w:r>
      <w:r w:rsidRPr="00DD3CCD">
        <w:rPr>
          <w:rFonts w:asciiTheme="minorHAnsi" w:hAnsiTheme="minorHAnsi" w:cstheme="minorHAnsi"/>
          <w:bCs/>
          <w:iCs/>
        </w:rPr>
        <w:t>over 5 weeks providing training to over three hundred FAA employees at Chicago</w:t>
      </w:r>
      <w:r w:rsidR="00095981" w:rsidRPr="00DD3CCD">
        <w:rPr>
          <w:rFonts w:asciiTheme="minorHAnsi" w:hAnsiTheme="minorHAnsi" w:cstheme="minorHAnsi"/>
          <w:bCs/>
          <w:iCs/>
        </w:rPr>
        <w:t xml:space="preserve"> </w:t>
      </w:r>
      <w:r w:rsidRPr="00DD3CCD">
        <w:rPr>
          <w:rFonts w:asciiTheme="minorHAnsi" w:hAnsiTheme="minorHAnsi" w:cstheme="minorHAnsi"/>
          <w:bCs/>
          <w:iCs/>
        </w:rPr>
        <w:t>ARTCC.</w:t>
      </w:r>
    </w:p>
    <w:p w14:paraId="24E6C11F" w14:textId="7CC463D3" w:rsidR="00780410" w:rsidRPr="00DD3CCD" w:rsidRDefault="00780410" w:rsidP="00F30A70">
      <w:pPr>
        <w:rPr>
          <w:rFonts w:asciiTheme="minorHAnsi" w:hAnsiTheme="minorHAnsi" w:cstheme="minorHAnsi"/>
          <w:b/>
          <w:u w:val="single"/>
        </w:rPr>
      </w:pPr>
    </w:p>
    <w:p w14:paraId="111D385B" w14:textId="77777777" w:rsidR="00780410" w:rsidRPr="00DD3CCD" w:rsidRDefault="00780410" w:rsidP="00780410">
      <w:pPr>
        <w:rPr>
          <w:rFonts w:asciiTheme="minorHAnsi" w:eastAsiaTheme="minorHAnsi" w:hAnsiTheme="minorHAnsi" w:cstheme="minorHAnsi"/>
          <w:b/>
          <w:bCs/>
        </w:rPr>
      </w:pPr>
      <w:r w:rsidRPr="00DD3CCD">
        <w:rPr>
          <w:rFonts w:asciiTheme="minorHAnsi" w:eastAsiaTheme="minorHAnsi" w:hAnsiTheme="minorHAnsi" w:cstheme="minorHAnsi"/>
          <w:b/>
          <w:bCs/>
        </w:rPr>
        <w:t>Certified Professional Controller, Chicago ARTCC</w:t>
      </w:r>
    </w:p>
    <w:p w14:paraId="7A574665" w14:textId="602BF32F" w:rsidR="00780410" w:rsidRPr="00DD3CCD" w:rsidRDefault="00780410" w:rsidP="00780410">
      <w:pPr>
        <w:rPr>
          <w:rFonts w:asciiTheme="minorHAnsi" w:hAnsiTheme="minorHAnsi" w:cstheme="minorHAnsi"/>
          <w:b/>
          <w:bCs/>
          <w:iCs/>
        </w:rPr>
      </w:pPr>
      <w:r w:rsidRPr="00DD3CCD">
        <w:rPr>
          <w:rFonts w:asciiTheme="minorHAnsi" w:hAnsiTheme="minorHAnsi" w:cstheme="minorHAnsi"/>
          <w:b/>
          <w:bCs/>
          <w:iCs/>
        </w:rPr>
        <w:t xml:space="preserve">Federal Aviation Administration (FAA) </w:t>
      </w:r>
    </w:p>
    <w:p w14:paraId="013481FD" w14:textId="04E7A118" w:rsidR="00780410" w:rsidRPr="00DD3CCD" w:rsidRDefault="00780410" w:rsidP="00780410">
      <w:pPr>
        <w:rPr>
          <w:rFonts w:asciiTheme="minorHAnsi" w:hAnsiTheme="minorHAnsi" w:cstheme="minorHAnsi"/>
          <w:b/>
          <w:iCs/>
        </w:rPr>
      </w:pPr>
      <w:r w:rsidRPr="00DD3CCD">
        <w:rPr>
          <w:rFonts w:asciiTheme="minorHAnsi" w:hAnsiTheme="minorHAnsi" w:cstheme="minorHAnsi"/>
          <w:b/>
          <w:iCs/>
        </w:rPr>
        <w:t>Dec 1989 to Jun 2005</w:t>
      </w:r>
    </w:p>
    <w:p w14:paraId="5F30B93E" w14:textId="38426450"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Served as Training Specialist from January 2001 - November 2004 providing training to</w:t>
      </w:r>
    </w:p>
    <w:p w14:paraId="6B3F7A41" w14:textId="77777777" w:rsidR="00780410" w:rsidRPr="00DD3CCD" w:rsidRDefault="00780410" w:rsidP="00B60115">
      <w:pPr>
        <w:pStyle w:val="ListParagraph"/>
        <w:rPr>
          <w:rFonts w:asciiTheme="minorHAnsi" w:hAnsiTheme="minorHAnsi" w:cstheme="minorHAnsi"/>
          <w:bCs/>
          <w:iCs/>
        </w:rPr>
      </w:pPr>
      <w:r w:rsidRPr="00DD3CCD">
        <w:rPr>
          <w:rFonts w:asciiTheme="minorHAnsi" w:hAnsiTheme="minorHAnsi" w:cstheme="minorHAnsi"/>
          <w:bCs/>
          <w:iCs/>
        </w:rPr>
        <w:t>seven radar classes.</w:t>
      </w:r>
    </w:p>
    <w:p w14:paraId="4D1ED88D" w14:textId="45F399EB"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On the Job Training Instructor certified.</w:t>
      </w:r>
    </w:p>
    <w:p w14:paraId="33668439" w14:textId="09C7B19A"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Controller in Charge certified.</w:t>
      </w:r>
    </w:p>
    <w:p w14:paraId="7EEB40DD" w14:textId="729E7393"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CADRE for URET implementation.</w:t>
      </w:r>
    </w:p>
    <w:p w14:paraId="22246D66" w14:textId="6DE0FCF4" w:rsidR="00780410" w:rsidRPr="00DD3CCD" w:rsidRDefault="00780410" w:rsidP="00780410">
      <w:pPr>
        <w:pStyle w:val="ListParagraph"/>
        <w:numPr>
          <w:ilvl w:val="0"/>
          <w:numId w:val="25"/>
        </w:numPr>
        <w:rPr>
          <w:rFonts w:asciiTheme="minorHAnsi" w:hAnsiTheme="minorHAnsi" w:cstheme="minorHAnsi"/>
          <w:bCs/>
          <w:iCs/>
        </w:rPr>
      </w:pPr>
      <w:r w:rsidRPr="00DD3CCD">
        <w:rPr>
          <w:rFonts w:asciiTheme="minorHAnsi" w:hAnsiTheme="minorHAnsi" w:cstheme="minorHAnsi"/>
          <w:bCs/>
          <w:iCs/>
        </w:rPr>
        <w:t>CADRE for RVSM implementation.</w:t>
      </w:r>
    </w:p>
    <w:p w14:paraId="153688BF" w14:textId="6828BADC" w:rsidR="00780410" w:rsidRPr="00DD3CCD" w:rsidRDefault="00780410" w:rsidP="00F30A70">
      <w:pPr>
        <w:rPr>
          <w:rFonts w:asciiTheme="minorHAnsi" w:hAnsiTheme="minorHAnsi" w:cstheme="minorHAnsi"/>
          <w:b/>
          <w:u w:val="single"/>
        </w:rPr>
      </w:pPr>
    </w:p>
    <w:p w14:paraId="7D2E63A8" w14:textId="42CC9738" w:rsidR="0076600D" w:rsidRPr="00DD3CCD" w:rsidRDefault="0076600D" w:rsidP="00CB0557">
      <w:pPr>
        <w:rPr>
          <w:rFonts w:asciiTheme="minorHAnsi" w:hAnsiTheme="minorHAnsi" w:cstheme="minorHAnsi"/>
          <w:b/>
          <w:u w:val="single"/>
        </w:rPr>
      </w:pPr>
      <w:r w:rsidRPr="00DD3CCD">
        <w:rPr>
          <w:rFonts w:asciiTheme="minorHAnsi" w:hAnsiTheme="minorHAnsi" w:cstheme="minorHAnsi"/>
          <w:b/>
          <w:u w:val="single"/>
        </w:rPr>
        <w:t>CERTIFICATIONS/TRAINING:</w:t>
      </w:r>
    </w:p>
    <w:p w14:paraId="65A44BD5" w14:textId="153AD7C2" w:rsidR="00A4078E" w:rsidRPr="00DD3CCD" w:rsidRDefault="00A4078E" w:rsidP="00A4078E">
      <w:pPr>
        <w:numPr>
          <w:ilvl w:val="0"/>
          <w:numId w:val="1"/>
        </w:numPr>
        <w:rPr>
          <w:rFonts w:asciiTheme="minorHAnsi" w:hAnsiTheme="minorHAnsi" w:cstheme="minorHAnsi"/>
        </w:rPr>
      </w:pPr>
      <w:r w:rsidRPr="00DD3CCD">
        <w:rPr>
          <w:rFonts w:asciiTheme="minorHAnsi" w:hAnsiTheme="minorHAnsi" w:cstheme="minorHAnsi"/>
        </w:rPr>
        <w:t xml:space="preserve">Certified Professional Controller, </w:t>
      </w:r>
      <w:r w:rsidR="00DD3CCD" w:rsidRPr="00DD3CCD">
        <w:rPr>
          <w:rFonts w:asciiTheme="minorHAnsi" w:hAnsiTheme="minorHAnsi" w:cstheme="minorHAnsi"/>
        </w:rPr>
        <w:t xml:space="preserve">Traffic Management, </w:t>
      </w:r>
      <w:r w:rsidRPr="00DD3CCD">
        <w:rPr>
          <w:rFonts w:asciiTheme="minorHAnsi" w:hAnsiTheme="minorHAnsi" w:cstheme="minorHAnsi"/>
        </w:rPr>
        <w:t>Quality Control Manager, Procedures Manager, Training Manager, Operations Manager, Facility Manager</w:t>
      </w:r>
      <w:r w:rsidR="00DD3CCD" w:rsidRPr="00DD3CCD">
        <w:rPr>
          <w:rFonts w:asciiTheme="minorHAnsi" w:hAnsiTheme="minorHAnsi" w:cstheme="minorHAnsi"/>
        </w:rPr>
        <w:t>, Classroom Instruction</w:t>
      </w:r>
    </w:p>
    <w:p w14:paraId="05A6C042" w14:textId="77777777" w:rsidR="0093770A" w:rsidRPr="00DD3CCD" w:rsidRDefault="0093770A" w:rsidP="00CB0557">
      <w:pPr>
        <w:rPr>
          <w:rFonts w:asciiTheme="minorHAnsi" w:hAnsiTheme="minorHAnsi" w:cstheme="minorHAnsi"/>
        </w:rPr>
      </w:pPr>
    </w:p>
    <w:p w14:paraId="692A5833" w14:textId="502FAB59" w:rsidR="0093770A" w:rsidRPr="00DD3CCD" w:rsidRDefault="00EA73A1" w:rsidP="00CB0557">
      <w:pPr>
        <w:rPr>
          <w:rFonts w:asciiTheme="minorHAnsi" w:hAnsiTheme="minorHAnsi" w:cstheme="minorHAnsi"/>
        </w:rPr>
      </w:pPr>
      <w:r w:rsidRPr="00DD3CCD">
        <w:rPr>
          <w:rFonts w:asciiTheme="minorHAnsi" w:hAnsiTheme="minorHAnsi" w:cstheme="minorHAnsi"/>
          <w:b/>
          <w:u w:val="single"/>
        </w:rPr>
        <w:t>PROFESSIONAL</w:t>
      </w:r>
      <w:r w:rsidR="00CB0557" w:rsidRPr="00DD3CCD">
        <w:rPr>
          <w:rFonts w:asciiTheme="minorHAnsi" w:hAnsiTheme="minorHAnsi" w:cstheme="minorHAnsi"/>
          <w:b/>
          <w:u w:val="single"/>
        </w:rPr>
        <w:t xml:space="preserve"> MEMBERSHIPS</w:t>
      </w:r>
      <w:r w:rsidR="003C3FBF" w:rsidRPr="00DD3CCD">
        <w:rPr>
          <w:rFonts w:asciiTheme="minorHAnsi" w:hAnsiTheme="minorHAnsi" w:cstheme="minorHAnsi"/>
          <w:b/>
          <w:u w:val="single"/>
        </w:rPr>
        <w:t>:</w:t>
      </w:r>
    </w:p>
    <w:p w14:paraId="3FAE4D5B" w14:textId="756A0B9C" w:rsidR="00CB0557" w:rsidRPr="00DD3CCD" w:rsidRDefault="00A4078E" w:rsidP="00CB0557">
      <w:pPr>
        <w:pStyle w:val="ListParagraph"/>
        <w:numPr>
          <w:ilvl w:val="0"/>
          <w:numId w:val="1"/>
        </w:numPr>
        <w:rPr>
          <w:rFonts w:asciiTheme="minorHAnsi" w:hAnsiTheme="minorHAnsi" w:cstheme="minorHAnsi"/>
        </w:rPr>
      </w:pPr>
      <w:r w:rsidRPr="00DD3CCD">
        <w:rPr>
          <w:rFonts w:asciiTheme="minorHAnsi" w:hAnsiTheme="minorHAnsi" w:cstheme="minorHAnsi"/>
        </w:rPr>
        <w:t>Federal Aviation Administration Managers Association (FAAMA)</w:t>
      </w:r>
    </w:p>
    <w:p w14:paraId="6D38A9E9" w14:textId="77777777" w:rsidR="00A4078E" w:rsidRPr="00DD3CCD" w:rsidRDefault="00A4078E" w:rsidP="00A4078E">
      <w:pPr>
        <w:rPr>
          <w:rFonts w:asciiTheme="minorHAnsi" w:hAnsiTheme="minorHAnsi" w:cstheme="minorHAnsi"/>
        </w:rPr>
      </w:pPr>
    </w:p>
    <w:p w14:paraId="1E1B73BD" w14:textId="4FCD4CD9" w:rsidR="00CB0557" w:rsidRPr="00DD3CCD" w:rsidRDefault="00CB0557" w:rsidP="00CB0557">
      <w:pPr>
        <w:rPr>
          <w:rFonts w:asciiTheme="minorHAnsi" w:hAnsiTheme="minorHAnsi" w:cstheme="minorHAnsi"/>
        </w:rPr>
      </w:pPr>
      <w:r w:rsidRPr="00DD3CCD">
        <w:rPr>
          <w:rFonts w:asciiTheme="minorHAnsi" w:hAnsiTheme="minorHAnsi" w:cstheme="minorHAnsi"/>
          <w:b/>
          <w:u w:val="single"/>
        </w:rPr>
        <w:t>SECURITY CLEARANCE</w:t>
      </w:r>
      <w:r w:rsidR="003C3FBF" w:rsidRPr="00DD3CCD">
        <w:rPr>
          <w:rFonts w:asciiTheme="minorHAnsi" w:hAnsiTheme="minorHAnsi" w:cstheme="minorHAnsi"/>
          <w:b/>
          <w:u w:val="single"/>
        </w:rPr>
        <w:t>:</w:t>
      </w:r>
      <w:r w:rsidRPr="00DD3CCD">
        <w:rPr>
          <w:rFonts w:asciiTheme="minorHAnsi" w:hAnsiTheme="minorHAnsi" w:cstheme="minorHAnsi"/>
          <w:b/>
          <w:u w:val="single"/>
        </w:rPr>
        <w:t xml:space="preserve"> </w:t>
      </w:r>
    </w:p>
    <w:p w14:paraId="1E33E770" w14:textId="6392CE09" w:rsidR="00CB0557" w:rsidRPr="00DD3CCD" w:rsidRDefault="00CB0557" w:rsidP="00CB0557">
      <w:pPr>
        <w:pStyle w:val="ListParagraph"/>
        <w:numPr>
          <w:ilvl w:val="0"/>
          <w:numId w:val="1"/>
        </w:numPr>
        <w:rPr>
          <w:rFonts w:asciiTheme="minorHAnsi" w:hAnsiTheme="minorHAnsi" w:cstheme="minorHAnsi"/>
        </w:rPr>
      </w:pPr>
      <w:r w:rsidRPr="00DD3CCD">
        <w:rPr>
          <w:rFonts w:asciiTheme="minorHAnsi" w:hAnsiTheme="minorHAnsi" w:cstheme="minorHAnsi"/>
        </w:rPr>
        <w:t xml:space="preserve">US Public Trust </w:t>
      </w:r>
    </w:p>
    <w:p w14:paraId="3875E693" w14:textId="77777777" w:rsidR="00CB0557" w:rsidRPr="00DD3CCD" w:rsidRDefault="00CB0557" w:rsidP="00CB0557">
      <w:pPr>
        <w:rPr>
          <w:rFonts w:asciiTheme="minorHAnsi" w:hAnsiTheme="minorHAnsi" w:cstheme="minorHAnsi"/>
        </w:rPr>
      </w:pPr>
    </w:p>
    <w:sectPr w:rsidR="00CB0557" w:rsidRPr="00DD3CC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0BD417" w14:textId="77777777" w:rsidR="00D41D39" w:rsidRDefault="00D41D39" w:rsidP="00FB7BE6">
      <w:r>
        <w:separator/>
      </w:r>
    </w:p>
  </w:endnote>
  <w:endnote w:type="continuationSeparator" w:id="0">
    <w:p w14:paraId="652005C4" w14:textId="77777777" w:rsidR="00D41D39" w:rsidRDefault="00D41D3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247AE" w14:textId="77777777" w:rsidR="00D41D39" w:rsidRDefault="00D41D39" w:rsidP="00FB7BE6">
      <w:r>
        <w:separator/>
      </w:r>
    </w:p>
  </w:footnote>
  <w:footnote w:type="continuationSeparator" w:id="0">
    <w:p w14:paraId="453F1FF6" w14:textId="77777777" w:rsidR="00D41D39" w:rsidRDefault="00D41D3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39147F"/>
    <w:multiLevelType w:val="hybridMultilevel"/>
    <w:tmpl w:val="F30CC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9153EB"/>
    <w:multiLevelType w:val="hybridMultilevel"/>
    <w:tmpl w:val="61241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675132">
    <w:abstractNumId w:val="19"/>
  </w:num>
  <w:num w:numId="2" w16cid:durableId="911739526">
    <w:abstractNumId w:val="3"/>
  </w:num>
  <w:num w:numId="3" w16cid:durableId="212472404">
    <w:abstractNumId w:val="2"/>
  </w:num>
  <w:num w:numId="4" w16cid:durableId="645471104">
    <w:abstractNumId w:val="24"/>
  </w:num>
  <w:num w:numId="5" w16cid:durableId="1489781594">
    <w:abstractNumId w:val="0"/>
  </w:num>
  <w:num w:numId="6" w16cid:durableId="1827743133">
    <w:abstractNumId w:val="15"/>
  </w:num>
  <w:num w:numId="7" w16cid:durableId="1924486946">
    <w:abstractNumId w:val="13"/>
  </w:num>
  <w:num w:numId="8" w16cid:durableId="125052539">
    <w:abstractNumId w:val="23"/>
  </w:num>
  <w:num w:numId="9" w16cid:durableId="1183012546">
    <w:abstractNumId w:val="1"/>
  </w:num>
  <w:num w:numId="10" w16cid:durableId="1158156203">
    <w:abstractNumId w:val="21"/>
  </w:num>
  <w:num w:numId="11" w16cid:durableId="1700157864">
    <w:abstractNumId w:val="20"/>
  </w:num>
  <w:num w:numId="12" w16cid:durableId="668409023">
    <w:abstractNumId w:val="11"/>
  </w:num>
  <w:num w:numId="13" w16cid:durableId="104888708">
    <w:abstractNumId w:val="4"/>
  </w:num>
  <w:num w:numId="14" w16cid:durableId="312032792">
    <w:abstractNumId w:val="7"/>
  </w:num>
  <w:num w:numId="15" w16cid:durableId="1614240941">
    <w:abstractNumId w:val="12"/>
  </w:num>
  <w:num w:numId="16" w16cid:durableId="399983872">
    <w:abstractNumId w:val="22"/>
  </w:num>
  <w:num w:numId="17" w16cid:durableId="2011060166">
    <w:abstractNumId w:val="26"/>
  </w:num>
  <w:num w:numId="18" w16cid:durableId="1826816618">
    <w:abstractNumId w:val="16"/>
  </w:num>
  <w:num w:numId="19" w16cid:durableId="533495096">
    <w:abstractNumId w:val="9"/>
  </w:num>
  <w:num w:numId="20" w16cid:durableId="1215698034">
    <w:abstractNumId w:val="8"/>
  </w:num>
  <w:num w:numId="21" w16cid:durableId="384259669">
    <w:abstractNumId w:val="14"/>
  </w:num>
  <w:num w:numId="22" w16cid:durableId="1955284506">
    <w:abstractNumId w:val="6"/>
  </w:num>
  <w:num w:numId="23" w16cid:durableId="95636212">
    <w:abstractNumId w:val="10"/>
  </w:num>
  <w:num w:numId="24" w16cid:durableId="777605238">
    <w:abstractNumId w:val="18"/>
  </w:num>
  <w:num w:numId="25" w16cid:durableId="1103037726">
    <w:abstractNumId w:val="17"/>
  </w:num>
  <w:num w:numId="26" w16cid:durableId="664358617">
    <w:abstractNumId w:val="25"/>
  </w:num>
  <w:num w:numId="27" w16cid:durableId="15913063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5981"/>
    <w:rsid w:val="000971DB"/>
    <w:rsid w:val="000B484C"/>
    <w:rsid w:val="000B4BA3"/>
    <w:rsid w:val="000B4D19"/>
    <w:rsid w:val="000F1085"/>
    <w:rsid w:val="000F130E"/>
    <w:rsid w:val="00106FC2"/>
    <w:rsid w:val="001859B7"/>
    <w:rsid w:val="001D061D"/>
    <w:rsid w:val="001E79DA"/>
    <w:rsid w:val="002125C6"/>
    <w:rsid w:val="002214B1"/>
    <w:rsid w:val="00226F5A"/>
    <w:rsid w:val="00264DCC"/>
    <w:rsid w:val="002A46EC"/>
    <w:rsid w:val="002C6DD3"/>
    <w:rsid w:val="002D1A1E"/>
    <w:rsid w:val="002E47CD"/>
    <w:rsid w:val="00325333"/>
    <w:rsid w:val="0036311B"/>
    <w:rsid w:val="0036345A"/>
    <w:rsid w:val="003731BF"/>
    <w:rsid w:val="003C3FBF"/>
    <w:rsid w:val="00412785"/>
    <w:rsid w:val="00424062"/>
    <w:rsid w:val="004740AC"/>
    <w:rsid w:val="00490B06"/>
    <w:rsid w:val="004C3B3B"/>
    <w:rsid w:val="004D0F3F"/>
    <w:rsid w:val="00577BEA"/>
    <w:rsid w:val="005B3F20"/>
    <w:rsid w:val="00610F5A"/>
    <w:rsid w:val="006560DB"/>
    <w:rsid w:val="00656F65"/>
    <w:rsid w:val="00664954"/>
    <w:rsid w:val="0067782B"/>
    <w:rsid w:val="006A595C"/>
    <w:rsid w:val="006B2F29"/>
    <w:rsid w:val="00716DDC"/>
    <w:rsid w:val="00737EAE"/>
    <w:rsid w:val="0076600D"/>
    <w:rsid w:val="00780410"/>
    <w:rsid w:val="007C2301"/>
    <w:rsid w:val="00807750"/>
    <w:rsid w:val="0088448C"/>
    <w:rsid w:val="008858AE"/>
    <w:rsid w:val="008B5E3D"/>
    <w:rsid w:val="00901A78"/>
    <w:rsid w:val="0093770A"/>
    <w:rsid w:val="009A133C"/>
    <w:rsid w:val="009A2AE1"/>
    <w:rsid w:val="009B4545"/>
    <w:rsid w:val="00A05B8D"/>
    <w:rsid w:val="00A211EA"/>
    <w:rsid w:val="00A4078E"/>
    <w:rsid w:val="00A945C0"/>
    <w:rsid w:val="00B23DD2"/>
    <w:rsid w:val="00B60115"/>
    <w:rsid w:val="00B6455B"/>
    <w:rsid w:val="00B6526A"/>
    <w:rsid w:val="00B93749"/>
    <w:rsid w:val="00BB0E94"/>
    <w:rsid w:val="00C12A49"/>
    <w:rsid w:val="00C85743"/>
    <w:rsid w:val="00C96C30"/>
    <w:rsid w:val="00CA3266"/>
    <w:rsid w:val="00CB0557"/>
    <w:rsid w:val="00D27208"/>
    <w:rsid w:val="00D34833"/>
    <w:rsid w:val="00D41D39"/>
    <w:rsid w:val="00D703A8"/>
    <w:rsid w:val="00D85084"/>
    <w:rsid w:val="00DD04FE"/>
    <w:rsid w:val="00DD3CCD"/>
    <w:rsid w:val="00E46BD9"/>
    <w:rsid w:val="00E803C3"/>
    <w:rsid w:val="00E83439"/>
    <w:rsid w:val="00E87242"/>
    <w:rsid w:val="00EA73A1"/>
    <w:rsid w:val="00EB68BC"/>
    <w:rsid w:val="00ED7D3E"/>
    <w:rsid w:val="00F11EFF"/>
    <w:rsid w:val="00F178F4"/>
    <w:rsid w:val="00F17EC7"/>
    <w:rsid w:val="00F30A70"/>
    <w:rsid w:val="00F52065"/>
    <w:rsid w:val="00F6496A"/>
    <w:rsid w:val="00F66C98"/>
    <w:rsid w:val="00F6711D"/>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780410"/>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customStyle="1" w:styleId="Normal1">
    <w:name w:val="Normal1"/>
    <w:rsid w:val="002125C6"/>
    <w:pPr>
      <w:widowControl w:val="0"/>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1743260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B8A3FF8A-D3D2-419D-A81C-7C255E8425B7}"/>
</file>

<file path=customXml/itemProps3.xml><?xml version="1.0" encoding="utf-8"?>
<ds:datastoreItem xmlns:ds="http://schemas.openxmlformats.org/officeDocument/2006/customXml" ds:itemID="{B156995B-236B-40FF-94A3-AAAD43F6BABF}"/>
</file>

<file path=customXml/itemProps4.xml><?xml version="1.0" encoding="utf-8"?>
<ds:datastoreItem xmlns:ds="http://schemas.openxmlformats.org/officeDocument/2006/customXml" ds:itemID="{4CFBF21F-96E0-4FB0-8B31-FFAFA430800F}"/>
</file>

<file path=docProps/app.xml><?xml version="1.0" encoding="utf-8"?>
<Properties xmlns="http://schemas.openxmlformats.org/officeDocument/2006/extended-properties" xmlns:vt="http://schemas.openxmlformats.org/officeDocument/2006/docPropsVTypes">
  <Template>Cobec Letterhead</Template>
  <TotalTime>218</TotalTime>
  <Pages>5</Pages>
  <Words>1357</Words>
  <Characters>7736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rthompson</dc:creator>
  <cp:lastModifiedBy>Dexter Ithal</cp:lastModifiedBy>
  <cp:revision>16</cp:revision>
  <cp:lastPrinted>2014-02-04T19:23:00Z</cp:lastPrinted>
  <dcterms:created xsi:type="dcterms:W3CDTF">2021-09-24T14:46:00Z</dcterms:created>
  <dcterms:modified xsi:type="dcterms:W3CDTF">2023-03-24T14:32:00Z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104500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