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2B5D2FE2" w:rsidR="000B484C" w:rsidRPr="00DD3CCD" w:rsidRDefault="008B5E3D" w:rsidP="00CB0557">
      <w:pPr>
        <w:rPr>
          <w:rFonts w:asciiTheme="minorHAnsi" w:hAnsiTheme="minorHAnsi" w:cstheme="minorHAnsi"/>
          <w:b/>
        </w:rPr>
      </w:pPr>
      <w:r w:rsidRPr="00DD3CCD">
        <w:rPr>
          <w:rFonts w:asciiTheme="minorHAnsi" w:hAnsiTheme="minorHAnsi" w:cstheme="minorHAnsi"/>
          <w:b/>
        </w:rPr>
        <w:t>Dexter Ithal</w:t>
      </w:r>
    </w:p>
    <w:p w14:paraId="3C4D7E81" w14:textId="373DC0A4" w:rsidR="00A945C0" w:rsidRPr="00DD3CCD" w:rsidRDefault="008B5E3D" w:rsidP="00CB0557">
      <w:pPr>
        <w:widowControl w:val="0"/>
        <w:rPr>
          <w:rFonts w:asciiTheme="minorHAnsi" w:hAnsiTheme="minorHAnsi" w:cstheme="minorHAnsi"/>
        </w:rPr>
      </w:pPr>
      <w:r w:rsidRPr="00DD3CCD">
        <w:rPr>
          <w:rFonts w:asciiTheme="minorHAnsi" w:hAnsiTheme="minorHAnsi" w:cstheme="minorHAnsi"/>
        </w:rPr>
        <w:t>DIthal@cobec.com</w:t>
      </w:r>
    </w:p>
    <w:p w14:paraId="618E33B5" w14:textId="18EB659E" w:rsidR="001E79DA" w:rsidRPr="00DD3CCD" w:rsidRDefault="008B5E3D" w:rsidP="00CB0557">
      <w:pPr>
        <w:rPr>
          <w:rFonts w:asciiTheme="minorHAnsi" w:hAnsiTheme="minorHAnsi" w:cstheme="minorHAnsi"/>
        </w:rPr>
      </w:pPr>
      <w:r w:rsidRPr="00DD3CCD">
        <w:rPr>
          <w:rFonts w:asciiTheme="minorHAnsi" w:hAnsiTheme="minorHAnsi" w:cstheme="minorHAnsi"/>
        </w:rPr>
        <w:t>630.319.5702</w:t>
      </w:r>
    </w:p>
    <w:p w14:paraId="03FAF678" w14:textId="77777777" w:rsidR="00A945C0" w:rsidRPr="00DD3CCD" w:rsidRDefault="00A945C0" w:rsidP="00CB0557">
      <w:pPr>
        <w:rPr>
          <w:rFonts w:asciiTheme="minorHAnsi" w:hAnsiTheme="minorHAnsi" w:cstheme="minorHAnsi"/>
          <w:b/>
          <w:u w:val="single"/>
        </w:rPr>
      </w:pPr>
    </w:p>
    <w:p w14:paraId="3412D0C3" w14:textId="77777777" w:rsidR="000B4D19" w:rsidRPr="00DD3CCD" w:rsidRDefault="000B4D19" w:rsidP="00CB0557">
      <w:pPr>
        <w:rPr>
          <w:rFonts w:asciiTheme="minorHAnsi" w:hAnsiTheme="minorHAnsi" w:cstheme="minorHAnsi"/>
        </w:rPr>
      </w:pPr>
      <w:r w:rsidRPr="00DD3CCD">
        <w:rPr>
          <w:rFonts w:asciiTheme="minorHAnsi" w:hAnsiTheme="minorHAnsi" w:cstheme="minorHAnsi"/>
          <w:b/>
        </w:rPr>
        <w:t>PROFESSIONAL SUMMARY</w:t>
      </w:r>
      <w:r w:rsidRPr="00DD3CCD">
        <w:rPr>
          <w:rFonts w:asciiTheme="minorHAnsi" w:hAnsiTheme="minorHAnsi" w:cstheme="minorHAnsi"/>
        </w:rPr>
        <w:t>:</w:t>
      </w:r>
    </w:p>
    <w:p w14:paraId="7ADBCF25" w14:textId="5E960C39" w:rsidR="002125C6" w:rsidRPr="00DD3CCD" w:rsidRDefault="00DD3CCD" w:rsidP="002125C6">
      <w:pPr>
        <w:pStyle w:val="Normal1"/>
        <w:rPr>
          <w:rFonts w:asciiTheme="minorHAnsi" w:hAnsiTheme="minorHAnsi" w:cstheme="minorHAnsi"/>
          <w:sz w:val="22"/>
          <w:szCs w:val="22"/>
        </w:rPr>
      </w:pPr>
      <w:r w:rsidRPr="00DD3CCD">
        <w:rPr>
          <w:rFonts w:asciiTheme="minorHAnsi" w:hAnsiTheme="minorHAnsi" w:cstheme="minorHAnsi"/>
          <w:sz w:val="22"/>
          <w:szCs w:val="22"/>
        </w:rPr>
        <w:t>A</w:t>
      </w:r>
      <w:r w:rsidR="002125C6" w:rsidRPr="00DD3CCD">
        <w:rPr>
          <w:rFonts w:asciiTheme="minorHAnsi" w:hAnsiTheme="minorHAnsi" w:cstheme="minorHAnsi"/>
          <w:sz w:val="22"/>
          <w:szCs w:val="22"/>
        </w:rPr>
        <w:t xml:space="preserve">n accomplished professional with </w:t>
      </w:r>
      <w:r w:rsidRPr="00DD3CCD">
        <w:rPr>
          <w:rFonts w:asciiTheme="minorHAnsi" w:hAnsiTheme="minorHAnsi" w:cstheme="minorHAnsi"/>
          <w:sz w:val="22"/>
          <w:szCs w:val="22"/>
        </w:rPr>
        <w:t>more than 15 years of management experience in a 27-year career with the Federal Aviation Administration. S</w:t>
      </w:r>
      <w:r w:rsidR="002125C6" w:rsidRPr="00DD3CCD">
        <w:rPr>
          <w:rFonts w:asciiTheme="minorHAnsi" w:hAnsiTheme="minorHAnsi" w:cstheme="minorHAnsi"/>
          <w:sz w:val="22"/>
          <w:szCs w:val="22"/>
        </w:rPr>
        <w:t>pecializing in air traffic control management, airspace and procedures, safety, and training</w:t>
      </w:r>
      <w:r w:rsidRPr="00DD3CCD">
        <w:rPr>
          <w:rFonts w:asciiTheme="minorHAnsi" w:hAnsiTheme="minorHAnsi" w:cstheme="minorHAnsi"/>
          <w:sz w:val="22"/>
          <w:szCs w:val="22"/>
        </w:rPr>
        <w:t xml:space="preserve">. </w:t>
      </w:r>
    </w:p>
    <w:p w14:paraId="2AE6B295" w14:textId="77777777" w:rsidR="00F30A70" w:rsidRPr="00DD3CCD" w:rsidRDefault="00F30A70" w:rsidP="00CB0557">
      <w:pPr>
        <w:rPr>
          <w:rFonts w:asciiTheme="minorHAnsi" w:hAnsiTheme="minorHAnsi" w:cstheme="minorHAnsi"/>
          <w:b/>
          <w:u w:val="single"/>
        </w:rPr>
      </w:pPr>
    </w:p>
    <w:p w14:paraId="223CA0FD" w14:textId="639440E2" w:rsidR="009A133C" w:rsidRPr="00DD3CCD" w:rsidRDefault="0076600D" w:rsidP="00CB0557">
      <w:pPr>
        <w:rPr>
          <w:rFonts w:asciiTheme="minorHAnsi" w:hAnsiTheme="minorHAnsi" w:cstheme="minorHAnsi"/>
          <w:b/>
          <w:u w:val="single"/>
        </w:rPr>
      </w:pPr>
      <w:r w:rsidRPr="00DD3CCD">
        <w:rPr>
          <w:rFonts w:asciiTheme="minorHAnsi" w:hAnsiTheme="minorHAnsi" w:cstheme="minorHAnsi"/>
          <w:b/>
          <w:u w:val="single"/>
        </w:rPr>
        <w:t xml:space="preserve">EDUCATION:  </w:t>
      </w:r>
    </w:p>
    <w:p w14:paraId="5FE14449" w14:textId="44DBE63B" w:rsidR="008B5E3D" w:rsidRPr="00DD3CCD" w:rsidRDefault="008B5E3D" w:rsidP="008B5E3D">
      <w:pPr>
        <w:autoSpaceDE w:val="0"/>
        <w:autoSpaceDN w:val="0"/>
        <w:adjustRightInd w:val="0"/>
        <w:rPr>
          <w:rFonts w:asciiTheme="minorHAnsi" w:eastAsiaTheme="minorHAnsi" w:hAnsiTheme="minorHAnsi" w:cstheme="minorHAnsi"/>
        </w:rPr>
      </w:pPr>
      <w:r w:rsidRPr="00DD3CCD">
        <w:rPr>
          <w:rFonts w:asciiTheme="minorHAnsi" w:eastAsiaTheme="minorHAnsi" w:hAnsiTheme="minorHAnsi" w:cstheme="minorHAnsi"/>
        </w:rPr>
        <w:t>UNIVERSITY OF ARIZONA, TUCSON, AZ</w:t>
      </w:r>
    </w:p>
    <w:p w14:paraId="46A8ACD3" w14:textId="77777777" w:rsidR="00D85084" w:rsidRPr="00DD3CCD" w:rsidRDefault="00D85084" w:rsidP="00CB0557">
      <w:pPr>
        <w:rPr>
          <w:rFonts w:asciiTheme="minorHAnsi" w:hAnsiTheme="minorHAnsi" w:cstheme="minorHAnsi"/>
        </w:rPr>
      </w:pPr>
    </w:p>
    <w:p w14:paraId="39E8C9BC" w14:textId="2D0E95E0" w:rsidR="00EA73A1" w:rsidRPr="00DD3CCD" w:rsidRDefault="00D85084" w:rsidP="00CB0557">
      <w:pPr>
        <w:rPr>
          <w:rFonts w:asciiTheme="minorHAnsi" w:hAnsiTheme="minorHAnsi" w:cstheme="minorHAnsi"/>
          <w:b/>
          <w:iCs/>
        </w:rPr>
      </w:pPr>
      <w:r w:rsidRPr="00DD3CCD">
        <w:rPr>
          <w:rFonts w:asciiTheme="minorHAnsi" w:hAnsiTheme="minorHAnsi" w:cstheme="minorHAnsi"/>
          <w:b/>
          <w:u w:val="single"/>
        </w:rPr>
        <w:t>RELEVANT E</w:t>
      </w:r>
      <w:r w:rsidR="000B484C" w:rsidRPr="00DD3CCD">
        <w:rPr>
          <w:rFonts w:asciiTheme="minorHAnsi" w:hAnsiTheme="minorHAnsi" w:cstheme="minorHAnsi"/>
          <w:b/>
          <w:u w:val="single"/>
        </w:rPr>
        <w:t>XPERIENCE:</w:t>
      </w:r>
    </w:p>
    <w:p w14:paraId="4F1189FD" w14:textId="77777777" w:rsidR="0088448C" w:rsidRPr="00DD3CCD" w:rsidRDefault="0088448C" w:rsidP="00424062">
      <w:pPr>
        <w:rPr>
          <w:rFonts w:asciiTheme="minorHAnsi" w:hAnsiTheme="minorHAnsi" w:cstheme="minorHAnsi"/>
          <w:b/>
          <w:bCs/>
          <w:iCs/>
        </w:rPr>
      </w:pPr>
    </w:p>
    <w:p w14:paraId="15E22A16" w14:textId="2064CDD8" w:rsidR="0088448C" w:rsidRPr="00DD3CCD" w:rsidRDefault="00DD3CCD" w:rsidP="0088448C">
      <w:pPr>
        <w:rPr>
          <w:rFonts w:asciiTheme="minorHAnsi" w:hAnsiTheme="minorHAnsi" w:cstheme="minorHAnsi"/>
          <w:b/>
          <w:bCs/>
          <w:iCs/>
        </w:rPr>
      </w:pPr>
      <w:r w:rsidRPr="00DD3CCD">
        <w:rPr>
          <w:rFonts w:asciiTheme="minorHAnsi" w:hAnsiTheme="minorHAnsi" w:cstheme="minorHAnsi"/>
          <w:b/>
          <w:bCs/>
          <w:iCs/>
        </w:rPr>
        <w:t>Principal Consultant</w:t>
      </w:r>
      <w:r w:rsidR="00B60115" w:rsidRPr="00DD3CCD">
        <w:rPr>
          <w:rFonts w:asciiTheme="minorHAnsi" w:hAnsiTheme="minorHAnsi" w:cstheme="minorHAnsi"/>
          <w:b/>
          <w:bCs/>
          <w:iCs/>
        </w:rPr>
        <w:t>,</w:t>
      </w:r>
    </w:p>
    <w:p w14:paraId="20754C56" w14:textId="64F69869" w:rsidR="0088448C" w:rsidRPr="00DD3CCD" w:rsidRDefault="0088448C" w:rsidP="0088448C">
      <w:pPr>
        <w:rPr>
          <w:rFonts w:asciiTheme="minorHAnsi" w:hAnsiTheme="minorHAnsi" w:cstheme="minorHAnsi"/>
          <w:b/>
          <w:bCs/>
          <w:iCs/>
        </w:rPr>
      </w:pPr>
      <w:r w:rsidRPr="00DD3CCD">
        <w:rPr>
          <w:rFonts w:asciiTheme="minorHAnsi" w:hAnsiTheme="minorHAnsi" w:cstheme="minorHAnsi"/>
          <w:b/>
          <w:bCs/>
          <w:iCs/>
        </w:rPr>
        <w:t>Cobec Consulting</w:t>
      </w:r>
    </w:p>
    <w:p w14:paraId="4EFE3783" w14:textId="153287FE" w:rsidR="0088448C" w:rsidRPr="00DD3CCD" w:rsidRDefault="000F130E" w:rsidP="0088448C">
      <w:pPr>
        <w:rPr>
          <w:rFonts w:asciiTheme="minorHAnsi" w:hAnsiTheme="minorHAnsi" w:cstheme="minorHAnsi"/>
          <w:b/>
          <w:iCs/>
        </w:rPr>
      </w:pPr>
      <w:r w:rsidRPr="00DD3CCD">
        <w:rPr>
          <w:rFonts w:asciiTheme="minorHAnsi" w:hAnsiTheme="minorHAnsi" w:cstheme="minorHAnsi"/>
          <w:b/>
          <w:iCs/>
        </w:rPr>
        <w:t>Oct</w:t>
      </w:r>
      <w:r w:rsidR="0088448C" w:rsidRPr="00DD3CCD">
        <w:rPr>
          <w:rFonts w:asciiTheme="minorHAnsi" w:hAnsiTheme="minorHAnsi" w:cstheme="minorHAnsi"/>
          <w:b/>
          <w:iCs/>
        </w:rPr>
        <w:t xml:space="preserve"> 2020 to </w:t>
      </w:r>
      <w:r w:rsidR="00DD3CCD" w:rsidRPr="00DD3CCD">
        <w:rPr>
          <w:rFonts w:asciiTheme="minorHAnsi" w:hAnsiTheme="minorHAnsi" w:cstheme="minorHAnsi"/>
          <w:b/>
          <w:iCs/>
        </w:rPr>
        <w:t>present</w:t>
      </w:r>
    </w:p>
    <w:p w14:paraId="17910A99" w14:textId="6BED43AD" w:rsidR="000F130E" w:rsidRPr="00DD3CCD" w:rsidRDefault="000F130E" w:rsidP="000F130E">
      <w:pPr>
        <w:pStyle w:val="ListParagraph"/>
        <w:numPr>
          <w:ilvl w:val="0"/>
          <w:numId w:val="25"/>
        </w:numPr>
        <w:tabs>
          <w:tab w:val="right" w:pos="9540"/>
        </w:tabs>
        <w:rPr>
          <w:rFonts w:asciiTheme="minorHAnsi" w:hAnsiTheme="minorHAnsi" w:cstheme="minorHAnsi"/>
          <w:bCs/>
        </w:rPr>
      </w:pPr>
      <w:r w:rsidRPr="00DD3CCD">
        <w:rPr>
          <w:rFonts w:asciiTheme="minorHAnsi" w:hAnsiTheme="minorHAnsi" w:cstheme="minorHAnsi"/>
          <w:bCs/>
        </w:rPr>
        <w:t>Apply aviation Air Traffic Control operational</w:t>
      </w:r>
      <w:r w:rsidR="00DD3CCD" w:rsidRPr="00DD3CCD">
        <w:rPr>
          <w:rFonts w:asciiTheme="minorHAnsi" w:hAnsiTheme="minorHAnsi" w:cstheme="minorHAnsi"/>
          <w:bCs/>
        </w:rPr>
        <w:t xml:space="preserve">, </w:t>
      </w:r>
      <w:r w:rsidRPr="00DD3CCD">
        <w:rPr>
          <w:rFonts w:asciiTheme="minorHAnsi" w:hAnsiTheme="minorHAnsi" w:cstheme="minorHAnsi"/>
          <w:bCs/>
        </w:rPr>
        <w:t>technical</w:t>
      </w:r>
      <w:r w:rsidR="00DD3CCD" w:rsidRPr="00DD3CCD">
        <w:rPr>
          <w:rFonts w:asciiTheme="minorHAnsi" w:hAnsiTheme="minorHAnsi" w:cstheme="minorHAnsi"/>
          <w:bCs/>
        </w:rPr>
        <w:t xml:space="preserve"> and Second Level Management</w:t>
      </w:r>
      <w:r w:rsidRPr="00DD3CCD">
        <w:rPr>
          <w:rFonts w:asciiTheme="minorHAnsi" w:hAnsiTheme="minorHAnsi" w:cstheme="minorHAnsi"/>
          <w:bCs/>
        </w:rPr>
        <w:t xml:space="preserve"> expertise in development, and support of strategic initiatives for </w:t>
      </w:r>
      <w:r w:rsidR="00DD3CCD" w:rsidRPr="00DD3CCD">
        <w:rPr>
          <w:rFonts w:asciiTheme="minorHAnsi" w:hAnsiTheme="minorHAnsi" w:cstheme="minorHAnsi"/>
          <w:bCs/>
        </w:rPr>
        <w:t>AJI -</w:t>
      </w:r>
      <w:r w:rsidRPr="00DD3CCD">
        <w:rPr>
          <w:rFonts w:asciiTheme="minorHAnsi" w:hAnsiTheme="minorHAnsi" w:cstheme="minorHAnsi"/>
          <w:bCs/>
        </w:rPr>
        <w:t xml:space="preserve"> Safety and Technical Training. </w:t>
      </w:r>
    </w:p>
    <w:p w14:paraId="55DDE800" w14:textId="4A25F1D9" w:rsidR="00DD3CCD" w:rsidRPr="00DD3CCD" w:rsidRDefault="00DD3CCD" w:rsidP="00DD3CCD">
      <w:pPr>
        <w:pStyle w:val="ListParagraph"/>
        <w:numPr>
          <w:ilvl w:val="0"/>
          <w:numId w:val="25"/>
        </w:numPr>
        <w:rPr>
          <w:rFonts w:asciiTheme="minorHAnsi" w:hAnsiTheme="minorHAnsi" w:cstheme="minorHAnsi"/>
          <w:b/>
          <w:iCs/>
        </w:rPr>
      </w:pPr>
      <w:r w:rsidRPr="00DD3CCD">
        <w:rPr>
          <w:rFonts w:asciiTheme="minorHAnsi" w:hAnsiTheme="minorHAnsi" w:cstheme="minorHAnsi"/>
          <w:bCs/>
          <w:iCs/>
        </w:rPr>
        <w:t>Provided Subject Matter Expertise (SME) and Systems Engineering support to the FAA’s Tower Simulation System (TSS) Program</w:t>
      </w:r>
      <w:r w:rsidR="00BC3DD9">
        <w:rPr>
          <w:rFonts w:asciiTheme="minorHAnsi" w:hAnsiTheme="minorHAnsi" w:cstheme="minorHAnsi"/>
          <w:bCs/>
          <w:iCs/>
        </w:rPr>
        <w:t>, and Safety and Technical Training Platform (STEP) program</w:t>
      </w:r>
    </w:p>
    <w:p w14:paraId="3D1A2835" w14:textId="657EFC57" w:rsidR="00DD3CCD" w:rsidRPr="00DD3CCD" w:rsidRDefault="00DD3CCD" w:rsidP="00DD3CCD">
      <w:pPr>
        <w:pStyle w:val="ListParagraph"/>
        <w:numPr>
          <w:ilvl w:val="0"/>
          <w:numId w:val="25"/>
        </w:numPr>
        <w:rPr>
          <w:rFonts w:asciiTheme="minorHAnsi" w:hAnsiTheme="minorHAnsi" w:cstheme="minorHAnsi"/>
          <w:b/>
          <w:iCs/>
        </w:rPr>
      </w:pPr>
      <w:r w:rsidRPr="00DD3CCD">
        <w:rPr>
          <w:rFonts w:asciiTheme="minorHAnsi" w:hAnsiTheme="minorHAnsi" w:cstheme="minorHAnsi"/>
          <w:bCs/>
          <w:iCs/>
        </w:rPr>
        <w:t>Contributions</w:t>
      </w:r>
      <w:r w:rsidR="00BC3DD9">
        <w:rPr>
          <w:rFonts w:asciiTheme="minorHAnsi" w:hAnsiTheme="minorHAnsi" w:cstheme="minorHAnsi"/>
          <w:bCs/>
          <w:iCs/>
        </w:rPr>
        <w:t xml:space="preserve"> that I was responsible for or supported</w:t>
      </w:r>
      <w:r w:rsidRPr="00DD3CCD">
        <w:rPr>
          <w:rFonts w:asciiTheme="minorHAnsi" w:hAnsiTheme="minorHAnsi" w:cstheme="minorHAnsi"/>
          <w:bCs/>
          <w:iCs/>
        </w:rPr>
        <w:t xml:space="preserve"> to the TSS </w:t>
      </w:r>
      <w:r w:rsidR="00BC3DD9">
        <w:rPr>
          <w:rFonts w:asciiTheme="minorHAnsi" w:hAnsiTheme="minorHAnsi" w:cstheme="minorHAnsi"/>
          <w:bCs/>
          <w:iCs/>
        </w:rPr>
        <w:t xml:space="preserve">and STEP </w:t>
      </w:r>
      <w:r w:rsidRPr="00DD3CCD">
        <w:rPr>
          <w:rFonts w:asciiTheme="minorHAnsi" w:hAnsiTheme="minorHAnsi" w:cstheme="minorHAnsi"/>
          <w:bCs/>
          <w:iCs/>
        </w:rPr>
        <w:t xml:space="preserve">Program include </w:t>
      </w:r>
      <w:r w:rsidR="00BC3DD9">
        <w:rPr>
          <w:rFonts w:asciiTheme="minorHAnsi" w:hAnsiTheme="minorHAnsi" w:cstheme="minorHAnsi"/>
          <w:bCs/>
          <w:iCs/>
        </w:rPr>
        <w:t>ConOps</w:t>
      </w:r>
      <w:r w:rsidRPr="00DD3CCD">
        <w:rPr>
          <w:rFonts w:asciiTheme="minorHAnsi" w:hAnsiTheme="minorHAnsi" w:cstheme="minorHAnsi"/>
          <w:bCs/>
          <w:iCs/>
        </w:rPr>
        <w:t>,</w:t>
      </w:r>
      <w:r w:rsidR="00BC3DD9">
        <w:rPr>
          <w:rFonts w:asciiTheme="minorHAnsi" w:hAnsiTheme="minorHAnsi" w:cstheme="minorHAnsi"/>
          <w:bCs/>
          <w:iCs/>
        </w:rPr>
        <w:t xml:space="preserve"> SV-1, SV-2</w:t>
      </w:r>
      <w:r w:rsidRPr="00DD3CCD">
        <w:rPr>
          <w:rFonts w:asciiTheme="minorHAnsi" w:hAnsiTheme="minorHAnsi" w:cstheme="minorHAnsi"/>
          <w:bCs/>
          <w:iCs/>
        </w:rPr>
        <w:t xml:space="preserve"> </w:t>
      </w:r>
      <w:r w:rsidR="00BC3DD9">
        <w:rPr>
          <w:rFonts w:asciiTheme="minorHAnsi" w:hAnsiTheme="minorHAnsi" w:cstheme="minorHAnsi"/>
          <w:bCs/>
          <w:iCs/>
        </w:rPr>
        <w:t xml:space="preserve">OV-1, OV-5, </w:t>
      </w:r>
      <w:r w:rsidRPr="00DD3CCD">
        <w:rPr>
          <w:rFonts w:asciiTheme="minorHAnsi" w:hAnsiTheme="minorHAnsi" w:cstheme="minorHAnsi"/>
          <w:bCs/>
          <w:iCs/>
        </w:rPr>
        <w:t xml:space="preserve">requirements definition, </w:t>
      </w:r>
      <w:r w:rsidR="00BC3DD9">
        <w:rPr>
          <w:rFonts w:asciiTheme="minorHAnsi" w:hAnsiTheme="minorHAnsi" w:cstheme="minorHAnsi"/>
          <w:bCs/>
          <w:iCs/>
        </w:rPr>
        <w:t>preliminary Program Requirements Document (</w:t>
      </w:r>
      <w:proofErr w:type="spellStart"/>
      <w:r w:rsidR="00BC3DD9">
        <w:rPr>
          <w:rFonts w:asciiTheme="minorHAnsi" w:hAnsiTheme="minorHAnsi" w:cstheme="minorHAnsi"/>
          <w:bCs/>
          <w:iCs/>
        </w:rPr>
        <w:t>pPRD</w:t>
      </w:r>
      <w:proofErr w:type="spellEnd"/>
      <w:r w:rsidR="00BC3DD9">
        <w:rPr>
          <w:rFonts w:asciiTheme="minorHAnsi" w:hAnsiTheme="minorHAnsi" w:cstheme="minorHAnsi"/>
          <w:bCs/>
          <w:iCs/>
        </w:rPr>
        <w:t xml:space="preserve">), </w:t>
      </w:r>
      <w:r w:rsidRPr="00DD3CCD">
        <w:rPr>
          <w:rFonts w:asciiTheme="minorHAnsi" w:hAnsiTheme="minorHAnsi" w:cstheme="minorHAnsi"/>
          <w:bCs/>
          <w:iCs/>
        </w:rPr>
        <w:t>shortfall development and quantification</w:t>
      </w:r>
      <w:r w:rsidR="00BC3DD9">
        <w:rPr>
          <w:rFonts w:asciiTheme="minorHAnsi" w:hAnsiTheme="minorHAnsi" w:cstheme="minorHAnsi"/>
          <w:bCs/>
          <w:iCs/>
        </w:rPr>
        <w:t>, Functional Analysis Doc (FAD), Safety Assessment, Risk Register, and verifying enterprise architecture (EA) of products and views</w:t>
      </w:r>
    </w:p>
    <w:p w14:paraId="58700CF6" w14:textId="0E0BCBA1" w:rsidR="002E47CD" w:rsidRPr="00DD3CCD" w:rsidRDefault="002E47CD" w:rsidP="00DD3CCD">
      <w:pPr>
        <w:pStyle w:val="ListParagraph"/>
        <w:numPr>
          <w:ilvl w:val="0"/>
          <w:numId w:val="25"/>
        </w:numPr>
        <w:rPr>
          <w:rFonts w:asciiTheme="minorHAnsi" w:hAnsiTheme="minorHAnsi" w:cstheme="minorHAnsi"/>
          <w:b/>
          <w:iCs/>
        </w:rPr>
      </w:pPr>
      <w:r>
        <w:rPr>
          <w:rFonts w:asciiTheme="minorHAnsi" w:hAnsiTheme="minorHAnsi" w:cstheme="minorHAnsi"/>
          <w:bCs/>
          <w:iCs/>
        </w:rPr>
        <w:t>Provided SME support to AJI’s AATOS program assisting with OBS and Data flow Mapping of AJI’s event data.</w:t>
      </w:r>
    </w:p>
    <w:p w14:paraId="693772B6" w14:textId="77777777" w:rsidR="00BC3DD9" w:rsidRPr="00DD3CCD" w:rsidRDefault="00BC3DD9" w:rsidP="00BC3DD9">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AJI Team developing Air Traffic Control specific dashboards and identified the relevant data sources.</w:t>
      </w:r>
    </w:p>
    <w:p w14:paraId="0F388F5B" w14:textId="77777777" w:rsidR="00BC3DD9" w:rsidRPr="00DD3CCD" w:rsidRDefault="00BC3DD9" w:rsidP="00BC3DD9">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 xml:space="preserve">Developed process for AJI to status all UAS Activities on the UAS Activity Dashboard. </w:t>
      </w:r>
    </w:p>
    <w:p w14:paraId="07E0445E" w14:textId="77777777" w:rsidR="00BC3DD9" w:rsidRPr="00DD3CCD" w:rsidRDefault="00BC3DD9" w:rsidP="00BC3DD9">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Participate on teams requiring Air Traffic specific expertise on Unmanned Aerial System (UAS) integration, Airspace Safety Metrix, Surface Safety Matrix, Airborne Safety Matrix, Safety Risk Management as it pertains to Airspace, UAS, Impact on the National Airspace System</w:t>
      </w:r>
    </w:p>
    <w:p w14:paraId="41AB875D" w14:textId="77777777" w:rsidR="00BC3DD9" w:rsidRPr="00DD3CCD" w:rsidRDefault="00BC3DD9" w:rsidP="00BC3DD9">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 xml:space="preserve">Work with Air Traffic counterparts in Cobec and AJI to provide an informed approach into Safety Culture, SMS and Safety Metrix work. </w:t>
      </w:r>
    </w:p>
    <w:p w14:paraId="5147748D" w14:textId="01AA0FF5" w:rsidR="00DD3CCD" w:rsidRPr="00DD3CCD" w:rsidRDefault="00DD3CCD" w:rsidP="000F130E">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Expert level use of Microsoft products (TEAMs, Excel, Word, Project, Visio</w:t>
      </w:r>
      <w:r w:rsidR="00BC3DD9">
        <w:rPr>
          <w:rFonts w:asciiTheme="minorHAnsi" w:hAnsiTheme="minorHAnsi" w:cstheme="minorHAnsi"/>
          <w:bCs/>
          <w:iCs/>
        </w:rPr>
        <w:t xml:space="preserve">, </w:t>
      </w:r>
      <w:r w:rsidRPr="00DD3CCD">
        <w:rPr>
          <w:rFonts w:asciiTheme="minorHAnsi" w:hAnsiTheme="minorHAnsi" w:cstheme="minorHAnsi"/>
          <w:bCs/>
          <w:iCs/>
        </w:rPr>
        <w:t>etc..) to visualize and or organize information or data.</w:t>
      </w:r>
    </w:p>
    <w:p w14:paraId="215978B0" w14:textId="77777777" w:rsidR="0088448C" w:rsidRPr="00DD3CCD" w:rsidRDefault="0088448C" w:rsidP="00424062">
      <w:pPr>
        <w:rPr>
          <w:rFonts w:asciiTheme="minorHAnsi" w:hAnsiTheme="minorHAnsi" w:cstheme="minorHAnsi"/>
          <w:b/>
          <w:bCs/>
          <w:iCs/>
        </w:rPr>
      </w:pPr>
    </w:p>
    <w:p w14:paraId="795EFF03" w14:textId="1A82A750" w:rsidR="00424062" w:rsidRPr="00DD3CCD" w:rsidRDefault="00424062" w:rsidP="00424062">
      <w:pPr>
        <w:rPr>
          <w:rFonts w:asciiTheme="minorHAnsi" w:hAnsiTheme="minorHAnsi" w:cstheme="minorHAnsi"/>
          <w:b/>
          <w:bCs/>
          <w:iCs/>
        </w:rPr>
      </w:pPr>
      <w:r w:rsidRPr="00DD3CCD">
        <w:rPr>
          <w:rFonts w:asciiTheme="minorHAnsi" w:hAnsiTheme="minorHAnsi" w:cstheme="minorHAnsi"/>
          <w:b/>
          <w:bCs/>
          <w:iCs/>
        </w:rPr>
        <w:t xml:space="preserve">ATC Training Analyst Sr, </w:t>
      </w:r>
      <w:bookmarkStart w:id="0" w:name="_Hlk83375605"/>
      <w:r w:rsidRPr="00DD3CCD">
        <w:rPr>
          <w:rFonts w:asciiTheme="minorHAnsi" w:hAnsiTheme="minorHAnsi" w:cstheme="minorHAnsi"/>
          <w:b/>
          <w:bCs/>
          <w:iCs/>
        </w:rPr>
        <w:t xml:space="preserve">Federal Aviation Administration (FAA) </w:t>
      </w:r>
      <w:bookmarkEnd w:id="0"/>
      <w:r w:rsidRPr="00DD3CCD">
        <w:rPr>
          <w:rFonts w:asciiTheme="minorHAnsi" w:hAnsiTheme="minorHAnsi" w:cstheme="minorHAnsi"/>
          <w:b/>
          <w:bCs/>
          <w:iCs/>
        </w:rPr>
        <w:t>Academy,</w:t>
      </w:r>
    </w:p>
    <w:p w14:paraId="73D04B06" w14:textId="77777777" w:rsidR="00424062" w:rsidRPr="00DD3CCD" w:rsidRDefault="00424062" w:rsidP="00424062">
      <w:pPr>
        <w:rPr>
          <w:rFonts w:asciiTheme="minorHAnsi" w:hAnsiTheme="minorHAnsi" w:cstheme="minorHAnsi"/>
          <w:b/>
          <w:bCs/>
          <w:iCs/>
        </w:rPr>
      </w:pPr>
      <w:r w:rsidRPr="00DD3CCD">
        <w:rPr>
          <w:rFonts w:asciiTheme="minorHAnsi" w:hAnsiTheme="minorHAnsi" w:cstheme="minorHAnsi"/>
          <w:b/>
          <w:bCs/>
          <w:iCs/>
        </w:rPr>
        <w:t>Science Applications International Corporation</w:t>
      </w:r>
    </w:p>
    <w:p w14:paraId="1D56E46F" w14:textId="74784EA7" w:rsidR="00EA73A1" w:rsidRPr="00DD3CCD" w:rsidRDefault="00424062" w:rsidP="00CB0557">
      <w:pPr>
        <w:rPr>
          <w:rFonts w:asciiTheme="minorHAnsi" w:hAnsiTheme="minorHAnsi" w:cstheme="minorHAnsi"/>
          <w:b/>
          <w:iCs/>
        </w:rPr>
      </w:pPr>
      <w:r w:rsidRPr="00DD3CCD">
        <w:rPr>
          <w:rFonts w:asciiTheme="minorHAnsi" w:hAnsiTheme="minorHAnsi" w:cstheme="minorHAnsi"/>
          <w:b/>
          <w:iCs/>
        </w:rPr>
        <w:t xml:space="preserve">Apr 2016 to </w:t>
      </w:r>
      <w:r w:rsidR="000F130E" w:rsidRPr="00DD3CCD">
        <w:rPr>
          <w:rFonts w:asciiTheme="minorHAnsi" w:hAnsiTheme="minorHAnsi" w:cstheme="minorHAnsi"/>
          <w:b/>
          <w:iCs/>
        </w:rPr>
        <w:t>Sept</w:t>
      </w:r>
      <w:r w:rsidRPr="00DD3CCD">
        <w:rPr>
          <w:rFonts w:asciiTheme="minorHAnsi" w:hAnsiTheme="minorHAnsi" w:cstheme="minorHAnsi"/>
          <w:b/>
          <w:iCs/>
        </w:rPr>
        <w:t xml:space="preserve"> 2020</w:t>
      </w:r>
    </w:p>
    <w:p w14:paraId="04658BF9" w14:textId="5221EF2A"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En-route lab row instructor III and radar certified</w:t>
      </w:r>
    </w:p>
    <w:p w14:paraId="46B78149" w14:textId="5DA7EC46"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Lead instructor certified</w:t>
      </w:r>
    </w:p>
    <w:p w14:paraId="08E79F58" w14:textId="1118D949"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Classroom certified</w:t>
      </w:r>
    </w:p>
    <w:p w14:paraId="38D8B3EF" w14:textId="0E6C8080"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Basic Instructor Training</w:t>
      </w:r>
    </w:p>
    <w:p w14:paraId="6C7B9DCE" w14:textId="0DABF742"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 xml:space="preserve">TBFM Instructor Certified </w:t>
      </w:r>
    </w:p>
    <w:p w14:paraId="1AAB9054" w14:textId="47D33BDA" w:rsidR="00CB0557" w:rsidRPr="00DD3CCD" w:rsidRDefault="00424062" w:rsidP="00CB0557">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 xml:space="preserve">TBFM Course Coordinator </w:t>
      </w:r>
    </w:p>
    <w:p w14:paraId="6A87FEE2" w14:textId="77777777" w:rsidR="003731BF" w:rsidRPr="00DD3CCD" w:rsidRDefault="003731BF" w:rsidP="00CB0557">
      <w:pPr>
        <w:rPr>
          <w:rFonts w:asciiTheme="minorHAnsi" w:hAnsiTheme="minorHAnsi" w:cstheme="minorHAnsi"/>
          <w:b/>
          <w:u w:val="single"/>
        </w:rPr>
      </w:pPr>
    </w:p>
    <w:p w14:paraId="75BDB139" w14:textId="31913F1C" w:rsidR="00424062" w:rsidRPr="00DD3CCD" w:rsidRDefault="00DD3CCD" w:rsidP="00424062">
      <w:pPr>
        <w:rPr>
          <w:rFonts w:asciiTheme="minorHAnsi" w:eastAsiaTheme="minorHAnsi" w:hAnsiTheme="minorHAnsi" w:cstheme="minorHAnsi"/>
          <w:b/>
          <w:bCs/>
        </w:rPr>
      </w:pPr>
      <w:r w:rsidRPr="00DD3CCD">
        <w:rPr>
          <w:rFonts w:asciiTheme="minorHAnsi" w:eastAsiaTheme="minorHAnsi" w:hAnsiTheme="minorHAnsi" w:cstheme="minorHAnsi"/>
          <w:b/>
          <w:bCs/>
        </w:rPr>
        <w:t>Support Manager Training and Quality Assurance</w:t>
      </w:r>
      <w:r w:rsidR="00424062" w:rsidRPr="00DD3CCD">
        <w:rPr>
          <w:rFonts w:asciiTheme="minorHAnsi" w:eastAsiaTheme="minorHAnsi" w:hAnsiTheme="minorHAnsi" w:cstheme="minorHAnsi"/>
          <w:b/>
          <w:bCs/>
        </w:rPr>
        <w:t>, Chicago TRACON</w:t>
      </w:r>
    </w:p>
    <w:p w14:paraId="04F18DB2" w14:textId="77777777" w:rsidR="00424062" w:rsidRPr="00DD3CCD" w:rsidRDefault="00424062" w:rsidP="00424062">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0DA7106E" w14:textId="63EF73EB" w:rsidR="00424062" w:rsidRPr="00DD3CCD" w:rsidRDefault="00424062" w:rsidP="00424062">
      <w:pPr>
        <w:rPr>
          <w:rFonts w:asciiTheme="minorHAnsi" w:hAnsiTheme="minorHAnsi" w:cstheme="minorHAnsi"/>
          <w:b/>
          <w:iCs/>
        </w:rPr>
      </w:pPr>
      <w:r w:rsidRPr="00DD3CCD">
        <w:rPr>
          <w:rFonts w:asciiTheme="minorHAnsi" w:hAnsiTheme="minorHAnsi" w:cstheme="minorHAnsi"/>
          <w:b/>
          <w:iCs/>
        </w:rPr>
        <w:t>Dec 2014 to May 2015</w:t>
      </w:r>
    </w:p>
    <w:p w14:paraId="47DE5C0E" w14:textId="28D33CC8" w:rsidR="00DD3CCD" w:rsidRPr="00DD3CCD" w:rsidRDefault="00DD3CCD" w:rsidP="00DD3CCD">
      <w:pPr>
        <w:rPr>
          <w:rFonts w:asciiTheme="minorHAnsi" w:hAnsiTheme="minorHAnsi" w:cstheme="minorHAnsi"/>
          <w:bCs/>
          <w:iCs/>
        </w:rPr>
      </w:pPr>
      <w:r w:rsidRPr="00DD3CCD">
        <w:rPr>
          <w:rFonts w:asciiTheme="minorHAnsi" w:hAnsiTheme="minorHAnsi" w:cstheme="minorHAnsi"/>
          <w:bCs/>
          <w:iCs/>
        </w:rPr>
        <w:t xml:space="preserve">Direct a highly technical workforce that provides tactical and strategic support. Work impacts effectiveness and efficiency of day-to-day operations of Chicago TRACON. Led a team of four specialists working with union counterparts to identify, establish, develop training materials while meeting requirements of directives pertaining to air traffic control. As a result of a national policy changes, I was responsible for introducing initiatives, new orders, and directives. </w:t>
      </w:r>
    </w:p>
    <w:p w14:paraId="501DA5D1" w14:textId="77777777" w:rsidR="00DD3CCD" w:rsidRPr="00DD3CCD" w:rsidRDefault="00DD3CCD" w:rsidP="00DD3CCD">
      <w:pPr>
        <w:rPr>
          <w:rFonts w:asciiTheme="minorHAnsi" w:hAnsiTheme="minorHAnsi" w:cstheme="minorHAnsi"/>
          <w:b/>
          <w:i/>
        </w:rPr>
      </w:pPr>
    </w:p>
    <w:p w14:paraId="798CA7EF" w14:textId="7EE4ED46" w:rsidR="00DD3CCD" w:rsidRPr="00DD3CCD" w:rsidRDefault="00DD3CCD" w:rsidP="00552AA1">
      <w:pPr>
        <w:pStyle w:val="ListParagraph"/>
        <w:numPr>
          <w:ilvl w:val="0"/>
          <w:numId w:val="25"/>
        </w:numPr>
        <w:rPr>
          <w:rFonts w:asciiTheme="minorHAnsi" w:hAnsiTheme="minorHAnsi" w:cstheme="minorHAnsi"/>
          <w:b/>
          <w:u w:val="single"/>
        </w:rPr>
      </w:pPr>
      <w:r w:rsidRPr="00DD3CCD">
        <w:rPr>
          <w:rFonts w:asciiTheme="minorHAnsi" w:hAnsiTheme="minorHAnsi" w:cstheme="minorHAnsi"/>
          <w:bCs/>
          <w:i/>
        </w:rPr>
        <w:t>Facilitated Communications with Internal and External Clients</w:t>
      </w:r>
      <w:r w:rsidRPr="00DD3CCD">
        <w:rPr>
          <w:rFonts w:asciiTheme="minorHAnsi" w:hAnsiTheme="minorHAnsi" w:cstheme="minorHAnsi"/>
          <w:bCs/>
          <w:iCs/>
        </w:rPr>
        <w:t>: Conducted meetings with executives and high-ranking managers from airlines, military, the general public, and representatives from the aviation industry.</w:t>
      </w:r>
    </w:p>
    <w:p w14:paraId="3BE457CF" w14:textId="77777777"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Oversaw Document Preparation</w:t>
      </w:r>
      <w:r w:rsidRPr="00DD3CCD">
        <w:rPr>
          <w:rFonts w:asciiTheme="minorHAnsi" w:hAnsiTheme="minorHAnsi" w:cstheme="minorHAnsi"/>
          <w:bCs/>
          <w:iCs/>
        </w:rPr>
        <w:t xml:space="preserve">: Oversaw internal compliance verifications maintaining standards while identifying potential areas of risk.  </w:t>
      </w:r>
    </w:p>
    <w:p w14:paraId="546C879D" w14:textId="77777777"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Led facility SMS implementation</w:t>
      </w:r>
      <w:r w:rsidRPr="00DD3CCD">
        <w:rPr>
          <w:rFonts w:asciiTheme="minorHAnsi" w:hAnsiTheme="minorHAnsi" w:cstheme="minorHAnsi"/>
          <w:bCs/>
          <w:iCs/>
        </w:rPr>
        <w:t>.  Facility/district lead for SMS.</w:t>
      </w:r>
    </w:p>
    <w:p w14:paraId="16F4F379" w14:textId="0AFE2F62"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Risk Management and Mitigation</w:t>
      </w:r>
      <w:r w:rsidRPr="00DD3CCD">
        <w:rPr>
          <w:rFonts w:asciiTheme="minorHAnsi" w:hAnsiTheme="minorHAnsi" w:cstheme="minorHAnsi"/>
          <w:bCs/>
          <w:iCs/>
        </w:rPr>
        <w:t>: Collaborated with Operations Managers to build risk mitigation strategies that remained within budget and scope of current operations. After development of these strategies briefed management teams and their union counterparts</w:t>
      </w:r>
    </w:p>
    <w:p w14:paraId="295443D3" w14:textId="77777777" w:rsidR="00DD3CCD" w:rsidRPr="00DD3CCD" w:rsidRDefault="00DD3CCD" w:rsidP="00CB0557">
      <w:pPr>
        <w:rPr>
          <w:rFonts w:asciiTheme="minorHAnsi" w:hAnsiTheme="minorHAnsi" w:cstheme="minorHAnsi"/>
          <w:b/>
          <w:u w:val="single"/>
        </w:rPr>
      </w:pPr>
    </w:p>
    <w:p w14:paraId="6F761C76" w14:textId="77777777" w:rsidR="00424062" w:rsidRPr="00DD3CCD" w:rsidRDefault="00424062" w:rsidP="00424062">
      <w:pPr>
        <w:rPr>
          <w:rFonts w:asciiTheme="minorHAnsi" w:eastAsiaTheme="minorHAnsi" w:hAnsiTheme="minorHAnsi" w:cstheme="minorHAnsi"/>
          <w:b/>
          <w:bCs/>
        </w:rPr>
      </w:pPr>
      <w:r w:rsidRPr="00DD3CCD">
        <w:rPr>
          <w:rFonts w:asciiTheme="minorHAnsi" w:eastAsiaTheme="minorHAnsi" w:hAnsiTheme="minorHAnsi" w:cstheme="minorHAnsi"/>
          <w:b/>
          <w:bCs/>
        </w:rPr>
        <w:t>Operations Manager, Chicago TRACON</w:t>
      </w:r>
    </w:p>
    <w:p w14:paraId="212EDA66" w14:textId="77777777" w:rsidR="00424062" w:rsidRPr="00DD3CCD" w:rsidRDefault="00424062" w:rsidP="00424062">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37E2EF1C" w14:textId="13159E03" w:rsidR="00424062" w:rsidRPr="00DD3CCD" w:rsidRDefault="00424062" w:rsidP="00424062">
      <w:pPr>
        <w:rPr>
          <w:rFonts w:asciiTheme="minorHAnsi" w:hAnsiTheme="minorHAnsi" w:cstheme="minorHAnsi"/>
          <w:b/>
          <w:iCs/>
        </w:rPr>
      </w:pPr>
      <w:r w:rsidRPr="00DD3CCD">
        <w:rPr>
          <w:rFonts w:asciiTheme="minorHAnsi" w:hAnsiTheme="minorHAnsi" w:cstheme="minorHAnsi"/>
          <w:b/>
          <w:iCs/>
        </w:rPr>
        <w:t>Apr 201</w:t>
      </w:r>
      <w:r w:rsidR="00DD3CCD" w:rsidRPr="00DD3CCD">
        <w:rPr>
          <w:rFonts w:asciiTheme="minorHAnsi" w:hAnsiTheme="minorHAnsi" w:cstheme="minorHAnsi"/>
          <w:b/>
          <w:iCs/>
        </w:rPr>
        <w:t>2</w:t>
      </w:r>
      <w:r w:rsidRPr="00DD3CCD">
        <w:rPr>
          <w:rFonts w:asciiTheme="minorHAnsi" w:hAnsiTheme="minorHAnsi" w:cstheme="minorHAnsi"/>
          <w:b/>
          <w:iCs/>
        </w:rPr>
        <w:t xml:space="preserve"> to Nov 2014</w:t>
      </w:r>
    </w:p>
    <w:p w14:paraId="2734DD53" w14:textId="77777777" w:rsidR="00DD3CCD" w:rsidRPr="00DD3CCD" w:rsidRDefault="00DD3CCD" w:rsidP="00424062">
      <w:pPr>
        <w:rPr>
          <w:rFonts w:asciiTheme="minorHAnsi" w:hAnsiTheme="minorHAnsi" w:cstheme="minorHAnsi"/>
          <w:b/>
          <w:iCs/>
        </w:rPr>
      </w:pPr>
    </w:p>
    <w:p w14:paraId="17CAD035" w14:textId="620363EA" w:rsidR="00DD3CCD" w:rsidRPr="00DD3CCD" w:rsidRDefault="00DD3CCD" w:rsidP="00DD3CCD">
      <w:pPr>
        <w:rPr>
          <w:rFonts w:asciiTheme="minorHAnsi" w:hAnsiTheme="minorHAnsi" w:cstheme="minorHAnsi"/>
          <w:bCs/>
          <w:iCs/>
        </w:rPr>
      </w:pPr>
      <w:r w:rsidRPr="00DD3CCD">
        <w:rPr>
          <w:rFonts w:asciiTheme="minorHAnsi" w:hAnsiTheme="minorHAnsi" w:cstheme="minorHAnsi"/>
          <w:bCs/>
          <w:iCs/>
        </w:rPr>
        <w:t xml:space="preserve">Oversaw highly technical trained workforce of 100 controllers and supervisors. In addition to staff duties, managed assigned shifts as the top official in the control room during evening hours and weekends.  </w:t>
      </w:r>
    </w:p>
    <w:p w14:paraId="5AA23A59" w14:textId="77777777" w:rsidR="00DD3CCD" w:rsidRPr="00DD3CCD" w:rsidRDefault="00DD3CCD" w:rsidP="00DD3CCD">
      <w:pPr>
        <w:rPr>
          <w:rFonts w:asciiTheme="minorHAnsi" w:hAnsiTheme="minorHAnsi" w:cstheme="minorHAnsi"/>
          <w:bCs/>
          <w:iCs/>
        </w:rPr>
      </w:pPr>
    </w:p>
    <w:p w14:paraId="1CA551E9" w14:textId="2DBE5FBA"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Oversaw training program</w:t>
      </w:r>
      <w:r w:rsidRPr="00DD3CCD">
        <w:rPr>
          <w:rFonts w:asciiTheme="minorHAnsi" w:hAnsiTheme="minorHAnsi" w:cstheme="minorHAnsi"/>
          <w:bCs/>
          <w:iCs/>
        </w:rPr>
        <w:t xml:space="preserve">: Increased training output through collaboration and development of metrics including ongoing reporting points to ensure success.  </w:t>
      </w:r>
    </w:p>
    <w:p w14:paraId="0D440880" w14:textId="3F6194A3"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lastRenderedPageBreak/>
        <w:t>Change Management</w:t>
      </w:r>
      <w:r w:rsidRPr="00DD3CCD">
        <w:rPr>
          <w:rFonts w:asciiTheme="minorHAnsi" w:hAnsiTheme="minorHAnsi" w:cstheme="minorHAnsi"/>
          <w:bCs/>
          <w:iCs/>
        </w:rPr>
        <w:t xml:space="preserve">: Worked with union to improve production while addressing low morale among employees with the forced implementation of a new contract. Leading controllers through the changes of the O’Hare modernization, MDW 13C, Feeder Final and other major projects happening at Chicago TRACON. </w:t>
      </w:r>
    </w:p>
    <w:p w14:paraId="281A2ECF" w14:textId="29C695A3"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Empathetic and Dynamic Leadership Initiatives</w:t>
      </w:r>
      <w:r w:rsidRPr="00DD3CCD">
        <w:rPr>
          <w:rFonts w:asciiTheme="minorHAnsi" w:hAnsiTheme="minorHAnsi" w:cstheme="minorHAnsi"/>
          <w:bCs/>
          <w:iCs/>
        </w:rPr>
        <w:t xml:space="preserve">: Developed new ways to identify and reward employees for excellence in the control room. Standards were built through NATCA involvement and collaboration.  </w:t>
      </w:r>
    </w:p>
    <w:p w14:paraId="61B0D3EE" w14:textId="57BF4872" w:rsidR="00424062" w:rsidRPr="00DD3CCD" w:rsidRDefault="00424062" w:rsidP="00CB0557">
      <w:pPr>
        <w:rPr>
          <w:rFonts w:asciiTheme="minorHAnsi" w:hAnsiTheme="minorHAnsi" w:cstheme="minorHAnsi"/>
          <w:b/>
          <w:u w:val="single"/>
        </w:rPr>
      </w:pPr>
    </w:p>
    <w:p w14:paraId="74EAE639" w14:textId="77777777" w:rsidR="00B23DD2" w:rsidRPr="00DD3CCD" w:rsidRDefault="00B23DD2" w:rsidP="00424062">
      <w:pPr>
        <w:rPr>
          <w:rFonts w:asciiTheme="minorHAnsi" w:hAnsiTheme="minorHAnsi" w:cstheme="minorHAnsi"/>
          <w:b/>
          <w:bCs/>
          <w:iCs/>
        </w:rPr>
      </w:pPr>
      <w:r w:rsidRPr="00DD3CCD">
        <w:rPr>
          <w:rFonts w:asciiTheme="minorHAnsi" w:hAnsiTheme="minorHAnsi" w:cstheme="minorHAnsi"/>
          <w:b/>
          <w:bCs/>
          <w:iCs/>
        </w:rPr>
        <w:t>Acting Air Traffic Manager, DuPage ATCT</w:t>
      </w:r>
    </w:p>
    <w:p w14:paraId="774B2DEC" w14:textId="77777777" w:rsidR="00B23DD2" w:rsidRPr="00DD3CCD" w:rsidRDefault="00B23DD2" w:rsidP="00B23DD2">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4F802C8D" w14:textId="2D267A64" w:rsidR="00424062" w:rsidRPr="00DD3CCD" w:rsidRDefault="00B23DD2" w:rsidP="00424062">
      <w:pPr>
        <w:rPr>
          <w:rFonts w:asciiTheme="minorHAnsi" w:hAnsiTheme="minorHAnsi" w:cstheme="minorHAnsi"/>
          <w:b/>
          <w:iCs/>
        </w:rPr>
      </w:pPr>
      <w:r w:rsidRPr="00DD3CCD">
        <w:rPr>
          <w:rFonts w:asciiTheme="minorHAnsi" w:hAnsiTheme="minorHAnsi" w:cstheme="minorHAnsi"/>
          <w:b/>
          <w:iCs/>
        </w:rPr>
        <w:t>Dec 2013 to Apr 2014</w:t>
      </w:r>
    </w:p>
    <w:p w14:paraId="3817F23C" w14:textId="4E58CA15" w:rsidR="00DD3CCD" w:rsidRPr="00DD3CCD" w:rsidRDefault="00DD3CCD" w:rsidP="00DD3CCD">
      <w:pPr>
        <w:rPr>
          <w:rFonts w:asciiTheme="minorHAnsi" w:hAnsiTheme="minorHAnsi" w:cstheme="minorHAnsi"/>
          <w:bCs/>
          <w:iCs/>
        </w:rPr>
      </w:pPr>
    </w:p>
    <w:p w14:paraId="3F4D6331" w14:textId="079DBF5B" w:rsidR="00DD3CCD" w:rsidRPr="00DD3CCD" w:rsidRDefault="00DD3CCD" w:rsidP="00DD3CCD">
      <w:pPr>
        <w:rPr>
          <w:rFonts w:asciiTheme="minorHAnsi" w:hAnsiTheme="minorHAnsi" w:cstheme="minorHAnsi"/>
          <w:bCs/>
          <w:iCs/>
        </w:rPr>
      </w:pPr>
      <w:r w:rsidRPr="00DD3CCD">
        <w:rPr>
          <w:rFonts w:asciiTheme="minorHAnsi" w:hAnsiTheme="minorHAnsi" w:cstheme="minorHAnsi"/>
          <w:bCs/>
          <w:iCs/>
        </w:rPr>
        <w:t xml:space="preserve">Directed highly technical workforce of managers and controllers. In addition to being second level manager overseeing the facility I was responsible for Training, Quality Assurance, Quality Control, Airspace and Procedures. </w:t>
      </w:r>
    </w:p>
    <w:p w14:paraId="49C2C094" w14:textId="77777777" w:rsidR="00DD3CCD" w:rsidRPr="00DD3CCD" w:rsidRDefault="00DD3CCD" w:rsidP="00DD3CCD">
      <w:pPr>
        <w:rPr>
          <w:rFonts w:asciiTheme="minorHAnsi" w:hAnsiTheme="minorHAnsi" w:cstheme="minorHAnsi"/>
          <w:bCs/>
          <w:iCs/>
        </w:rPr>
      </w:pPr>
    </w:p>
    <w:p w14:paraId="5DEF0C70" w14:textId="3F5B9961"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Implemented CEDAR electronic briefing. Removing the Read and Initial Binders.</w:t>
      </w:r>
    </w:p>
    <w:p w14:paraId="0D6E9C58" w14:textId="0A0223DF"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Implemented the full use of Web Scheduler. It was previously used only for scheduling not OT, Shift Changes, Swaps</w:t>
      </w:r>
    </w:p>
    <w:p w14:paraId="67709EF4" w14:textId="4423F632"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Created Facility Safety Council with NATCA participation.</w:t>
      </w:r>
    </w:p>
    <w:p w14:paraId="668EDF50" w14:textId="0AB7946E"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Created Training Workgroup to oversee training and update facility training program.</w:t>
      </w:r>
    </w:p>
    <w:p w14:paraId="1219F6C1" w14:textId="296EF1F9"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Created OSHECOMM team with NATCA participation.</w:t>
      </w:r>
    </w:p>
    <w:p w14:paraId="091BF2CE" w14:textId="2903C4EB"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Facilitated SRM meeting to ensure safety of new procedures being implemented at the</w:t>
      </w:r>
    </w:p>
    <w:p w14:paraId="103E6E27" w14:textId="77777777" w:rsidR="00B23DD2" w:rsidRPr="00DD3CCD" w:rsidRDefault="00B23DD2" w:rsidP="00490B06">
      <w:pPr>
        <w:pStyle w:val="ListParagraph"/>
        <w:rPr>
          <w:rFonts w:asciiTheme="minorHAnsi" w:hAnsiTheme="minorHAnsi" w:cstheme="minorHAnsi"/>
          <w:bCs/>
          <w:iCs/>
        </w:rPr>
      </w:pPr>
      <w:r w:rsidRPr="00DD3CCD">
        <w:rPr>
          <w:rFonts w:asciiTheme="minorHAnsi" w:hAnsiTheme="minorHAnsi" w:cstheme="minorHAnsi"/>
          <w:bCs/>
          <w:iCs/>
        </w:rPr>
        <w:t>airport.</w:t>
      </w:r>
    </w:p>
    <w:p w14:paraId="1E5F0A5A" w14:textId="75283637"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Part of the Lake Effect District KSN development team. Putting together a KSN site to be utilized to share information and for easier communications.</w:t>
      </w:r>
    </w:p>
    <w:p w14:paraId="7BDD41E4" w14:textId="7235CED9" w:rsidR="00424062" w:rsidRPr="00DD3CCD" w:rsidRDefault="00424062" w:rsidP="00CB0557">
      <w:pPr>
        <w:rPr>
          <w:rFonts w:asciiTheme="minorHAnsi" w:hAnsiTheme="minorHAnsi" w:cstheme="minorHAnsi"/>
          <w:b/>
          <w:u w:val="single"/>
        </w:rPr>
      </w:pPr>
    </w:p>
    <w:p w14:paraId="2828289A" w14:textId="77777777" w:rsidR="00490B06" w:rsidRPr="00DD3CCD" w:rsidRDefault="00490B06" w:rsidP="00CB0557">
      <w:pPr>
        <w:rPr>
          <w:rFonts w:asciiTheme="minorHAnsi" w:hAnsiTheme="minorHAnsi" w:cstheme="minorHAnsi"/>
          <w:b/>
          <w:u w:val="single"/>
        </w:rPr>
      </w:pPr>
    </w:p>
    <w:p w14:paraId="07C8CEE5" w14:textId="48244AAF" w:rsidR="00D27208" w:rsidRPr="00DD3CCD" w:rsidRDefault="00D27208" w:rsidP="00B23DD2">
      <w:pPr>
        <w:rPr>
          <w:rFonts w:asciiTheme="minorHAnsi" w:hAnsiTheme="minorHAnsi" w:cstheme="minorHAnsi"/>
          <w:b/>
          <w:bCs/>
          <w:iCs/>
        </w:rPr>
      </w:pPr>
      <w:r w:rsidRPr="00DD3CCD">
        <w:rPr>
          <w:rFonts w:asciiTheme="minorHAnsi" w:hAnsiTheme="minorHAnsi" w:cstheme="minorHAnsi"/>
          <w:b/>
          <w:bCs/>
          <w:iCs/>
        </w:rPr>
        <w:t>Supervisor Operations Office</w:t>
      </w:r>
      <w:r w:rsidR="00A211EA" w:rsidRPr="00DD3CCD">
        <w:rPr>
          <w:rFonts w:asciiTheme="minorHAnsi" w:hAnsiTheme="minorHAnsi" w:cstheme="minorHAnsi"/>
          <w:b/>
          <w:bCs/>
          <w:iCs/>
        </w:rPr>
        <w:t xml:space="preserve">/Supervisor Traffic Management, </w:t>
      </w:r>
      <w:r w:rsidRPr="00DD3CCD">
        <w:rPr>
          <w:rFonts w:asciiTheme="minorHAnsi" w:hAnsiTheme="minorHAnsi" w:cstheme="minorHAnsi"/>
          <w:b/>
          <w:bCs/>
          <w:iCs/>
        </w:rPr>
        <w:t>Chicago ARTCC</w:t>
      </w:r>
    </w:p>
    <w:p w14:paraId="2301B712" w14:textId="62CDAF3E" w:rsidR="00B23DD2" w:rsidRPr="00DD3CCD" w:rsidRDefault="00B23DD2" w:rsidP="00B23DD2">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13D8E105" w14:textId="584C1122" w:rsidR="00B23DD2" w:rsidRPr="00DD3CCD" w:rsidRDefault="00D27208" w:rsidP="00B23DD2">
      <w:pPr>
        <w:rPr>
          <w:rFonts w:asciiTheme="minorHAnsi" w:hAnsiTheme="minorHAnsi" w:cstheme="minorHAnsi"/>
          <w:b/>
          <w:iCs/>
        </w:rPr>
      </w:pPr>
      <w:r w:rsidRPr="00DD3CCD">
        <w:rPr>
          <w:rFonts w:asciiTheme="minorHAnsi" w:hAnsiTheme="minorHAnsi" w:cstheme="minorHAnsi"/>
          <w:b/>
          <w:iCs/>
        </w:rPr>
        <w:t>May 2010 to Apr 2012</w:t>
      </w:r>
    </w:p>
    <w:p w14:paraId="02B9B357" w14:textId="77777777"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Primary duty is Project Manager for Chicago ARTCCs O'Hare Modernization Project.</w:t>
      </w:r>
    </w:p>
    <w:p w14:paraId="1088BE81" w14:textId="3B59369C" w:rsidR="00D27208" w:rsidRPr="00DD3CCD" w:rsidRDefault="00D27208" w:rsidP="00F30A7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Led a workgroup to develop procedures, PBN routes and the redesign of airspace to</w:t>
      </w:r>
      <w:r w:rsidR="00F30A70" w:rsidRPr="00DD3CCD">
        <w:rPr>
          <w:rFonts w:asciiTheme="minorHAnsi" w:hAnsiTheme="minorHAnsi" w:cstheme="minorHAnsi"/>
          <w:bCs/>
          <w:iCs/>
        </w:rPr>
        <w:t xml:space="preserve"> </w:t>
      </w:r>
      <w:r w:rsidRPr="00DD3CCD">
        <w:rPr>
          <w:rFonts w:asciiTheme="minorHAnsi" w:hAnsiTheme="minorHAnsi" w:cstheme="minorHAnsi"/>
          <w:bCs/>
          <w:iCs/>
        </w:rPr>
        <w:t>accommodate the O'Hare modernization.</w:t>
      </w:r>
    </w:p>
    <w:p w14:paraId="7587D1BE" w14:textId="1824B76F"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Planned and facilitated SRM Panel for changes to airspace, routes</w:t>
      </w:r>
      <w:r w:rsidR="003731BF" w:rsidRPr="00DD3CCD">
        <w:rPr>
          <w:rFonts w:asciiTheme="minorHAnsi" w:hAnsiTheme="minorHAnsi" w:cstheme="minorHAnsi"/>
          <w:bCs/>
          <w:iCs/>
        </w:rPr>
        <w:t>,</w:t>
      </w:r>
      <w:r w:rsidRPr="00DD3CCD">
        <w:rPr>
          <w:rFonts w:asciiTheme="minorHAnsi" w:hAnsiTheme="minorHAnsi" w:cstheme="minorHAnsi"/>
          <w:bCs/>
          <w:iCs/>
        </w:rPr>
        <w:t xml:space="preserve"> and procedures</w:t>
      </w:r>
    </w:p>
    <w:p w14:paraId="1D854B63" w14:textId="5095FBD3" w:rsidR="00D27208" w:rsidRPr="00DD3CCD" w:rsidRDefault="00D27208" w:rsidP="00490B06">
      <w:pPr>
        <w:pStyle w:val="ListParagraph"/>
        <w:rPr>
          <w:rFonts w:asciiTheme="minorHAnsi" w:hAnsiTheme="minorHAnsi" w:cstheme="minorHAnsi"/>
          <w:bCs/>
          <w:iCs/>
        </w:rPr>
      </w:pPr>
      <w:r w:rsidRPr="00DD3CCD">
        <w:rPr>
          <w:rFonts w:asciiTheme="minorHAnsi" w:hAnsiTheme="minorHAnsi" w:cstheme="minorHAnsi"/>
          <w:bCs/>
          <w:iCs/>
        </w:rPr>
        <w:t>Modeling and Analysis of Airspace/Route design</w:t>
      </w:r>
      <w:r w:rsidR="00490B06" w:rsidRPr="00DD3CCD">
        <w:rPr>
          <w:rFonts w:asciiTheme="minorHAnsi" w:hAnsiTheme="minorHAnsi" w:cstheme="minorHAnsi"/>
          <w:bCs/>
          <w:iCs/>
        </w:rPr>
        <w:t xml:space="preserve"> </w:t>
      </w:r>
      <w:r w:rsidRPr="00DD3CCD">
        <w:rPr>
          <w:rFonts w:asciiTheme="minorHAnsi" w:hAnsiTheme="minorHAnsi" w:cstheme="minorHAnsi"/>
          <w:bCs/>
          <w:iCs/>
        </w:rPr>
        <w:t>Collaborating with NATCA, Facilities, Areas and Tech Ops to complete all goals.</w:t>
      </w:r>
    </w:p>
    <w:p w14:paraId="428EBC13" w14:textId="2139DFCD"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Facilitated and managed SRM Panels for the airspace and procedures office.</w:t>
      </w:r>
    </w:p>
    <w:p w14:paraId="78D1FB5E" w14:textId="1ECC3C5B"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Co-developed a process in KSN to create an organized and transparent project task list.</w:t>
      </w:r>
    </w:p>
    <w:p w14:paraId="2AA53684" w14:textId="17659036"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Managed UAS with ZMP Operations Office.</w:t>
      </w:r>
    </w:p>
    <w:p w14:paraId="5CC899DC" w14:textId="0A2B9C06" w:rsidR="00424062" w:rsidRPr="00DD3CCD" w:rsidRDefault="00D27208" w:rsidP="00CB0557">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lastRenderedPageBreak/>
        <w:t>Managed multiple workgroups supporting Chicago ARTCC operational and procedural</w:t>
      </w:r>
      <w:r w:rsidR="00F30A70" w:rsidRPr="00DD3CCD">
        <w:rPr>
          <w:rFonts w:asciiTheme="minorHAnsi" w:hAnsiTheme="minorHAnsi" w:cstheme="minorHAnsi"/>
          <w:bCs/>
          <w:iCs/>
        </w:rPr>
        <w:t xml:space="preserve"> </w:t>
      </w:r>
      <w:r w:rsidRPr="00DD3CCD">
        <w:rPr>
          <w:rFonts w:asciiTheme="minorHAnsi" w:hAnsiTheme="minorHAnsi" w:cstheme="minorHAnsi"/>
          <w:bCs/>
          <w:iCs/>
        </w:rPr>
        <w:t>changes</w:t>
      </w:r>
      <w:r w:rsidR="00A211EA" w:rsidRPr="00DD3CCD">
        <w:rPr>
          <w:rFonts w:asciiTheme="minorHAnsi" w:hAnsiTheme="minorHAnsi" w:cstheme="minorHAnsi"/>
          <w:bCs/>
          <w:iCs/>
        </w:rPr>
        <w:t>.</w:t>
      </w:r>
    </w:p>
    <w:p w14:paraId="23A4931E" w14:textId="7BACAA28" w:rsidR="00F30A70" w:rsidRPr="00DD3CCD" w:rsidRDefault="00F30A70" w:rsidP="00CB0557">
      <w:pPr>
        <w:rPr>
          <w:rFonts w:asciiTheme="minorHAnsi" w:hAnsiTheme="minorHAnsi" w:cstheme="minorHAnsi"/>
          <w:b/>
          <w:u w:val="single"/>
        </w:rPr>
      </w:pPr>
    </w:p>
    <w:p w14:paraId="37852EDB" w14:textId="77777777" w:rsidR="0088448C" w:rsidRPr="00DD3CCD" w:rsidRDefault="00F30A70" w:rsidP="00F30A70">
      <w:pPr>
        <w:rPr>
          <w:rFonts w:asciiTheme="minorHAnsi" w:eastAsiaTheme="minorHAnsi" w:hAnsiTheme="minorHAnsi" w:cstheme="minorHAnsi"/>
          <w:b/>
          <w:bCs/>
        </w:rPr>
      </w:pPr>
      <w:r w:rsidRPr="00DD3CCD">
        <w:rPr>
          <w:rFonts w:asciiTheme="minorHAnsi" w:eastAsiaTheme="minorHAnsi" w:hAnsiTheme="minorHAnsi" w:cstheme="minorHAnsi"/>
          <w:b/>
          <w:bCs/>
        </w:rPr>
        <w:t>Acting Traffic Management Officer, Chicago ARTCC</w:t>
      </w:r>
    </w:p>
    <w:p w14:paraId="6335DED1" w14:textId="70D1B121" w:rsidR="00F30A70" w:rsidRPr="00DD3CCD" w:rsidRDefault="00F30A70" w:rsidP="00F30A7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24B1F116" w14:textId="175C3416" w:rsidR="00F30A70" w:rsidRPr="00DD3CCD" w:rsidRDefault="0088448C" w:rsidP="00F30A70">
      <w:pPr>
        <w:rPr>
          <w:rFonts w:asciiTheme="minorHAnsi" w:hAnsiTheme="minorHAnsi" w:cstheme="minorHAnsi"/>
          <w:b/>
          <w:iCs/>
        </w:rPr>
      </w:pPr>
      <w:r w:rsidRPr="00DD3CCD">
        <w:rPr>
          <w:rFonts w:asciiTheme="minorHAnsi" w:hAnsiTheme="minorHAnsi" w:cstheme="minorHAnsi"/>
          <w:b/>
          <w:iCs/>
        </w:rPr>
        <w:t>Dec 2010 to May 2011</w:t>
      </w:r>
    </w:p>
    <w:p w14:paraId="4664F2E5" w14:textId="6E37C07F"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Subject matter expert on Traffic Management tools such as TBFM, TSD, ESIS, FSM and</w:t>
      </w:r>
    </w:p>
    <w:p w14:paraId="29C7224B" w14:textId="77777777" w:rsidR="0088448C" w:rsidRPr="00DD3CCD" w:rsidRDefault="0088448C" w:rsidP="00A211EA">
      <w:pPr>
        <w:pStyle w:val="ListParagraph"/>
        <w:rPr>
          <w:rFonts w:asciiTheme="minorHAnsi" w:hAnsiTheme="minorHAnsi" w:cstheme="minorHAnsi"/>
          <w:bCs/>
          <w:iCs/>
        </w:rPr>
      </w:pPr>
      <w:r w:rsidRPr="00DD3CCD">
        <w:rPr>
          <w:rFonts w:asciiTheme="minorHAnsi" w:hAnsiTheme="minorHAnsi" w:cstheme="minorHAnsi"/>
          <w:bCs/>
          <w:iCs/>
        </w:rPr>
        <w:t>NTML.</w:t>
      </w:r>
    </w:p>
    <w:p w14:paraId="577B6EB0" w14:textId="4BE5FBE2"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Chicago Center management lead for the continued implementation and redesign of the</w:t>
      </w:r>
    </w:p>
    <w:p w14:paraId="35522ECE" w14:textId="77777777"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national wind route program.</w:t>
      </w:r>
    </w:p>
    <w:p w14:paraId="2CDA58A6" w14:textId="1048C7D5"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Participated in the SRM for the Wind Route program.</w:t>
      </w:r>
    </w:p>
    <w:p w14:paraId="2810DFDC" w14:textId="24033E61"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Managing the OMP project for ZAU.</w:t>
      </w:r>
    </w:p>
    <w:p w14:paraId="303A2DBC" w14:textId="42F958C4" w:rsidR="00F30A70" w:rsidRPr="00DD3CCD" w:rsidRDefault="00F30A70" w:rsidP="00F30A70">
      <w:pPr>
        <w:rPr>
          <w:rFonts w:asciiTheme="minorHAnsi" w:hAnsiTheme="minorHAnsi" w:cstheme="minorHAnsi"/>
          <w:bCs/>
          <w:iCs/>
        </w:rPr>
      </w:pPr>
    </w:p>
    <w:p w14:paraId="46CAB547" w14:textId="7FC3B9D5" w:rsidR="00F30A70" w:rsidRPr="00DD3CCD" w:rsidRDefault="00780410" w:rsidP="00F30A70">
      <w:pPr>
        <w:rPr>
          <w:rFonts w:asciiTheme="minorHAnsi" w:eastAsiaTheme="minorHAnsi" w:hAnsiTheme="minorHAnsi" w:cstheme="minorHAnsi"/>
          <w:b/>
          <w:bCs/>
        </w:rPr>
      </w:pPr>
      <w:r w:rsidRPr="00DD3CCD">
        <w:rPr>
          <w:rFonts w:asciiTheme="minorHAnsi" w:eastAsiaTheme="minorHAnsi" w:hAnsiTheme="minorHAnsi" w:cstheme="minorHAnsi"/>
          <w:b/>
          <w:bCs/>
        </w:rPr>
        <w:t>Front Line Manager, Operations Office Chicago ARTCC</w:t>
      </w:r>
    </w:p>
    <w:p w14:paraId="69993198" w14:textId="77777777" w:rsidR="00F30A70" w:rsidRPr="00DD3CCD" w:rsidRDefault="00F30A70" w:rsidP="00F30A7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35108C08" w14:textId="504C1193" w:rsidR="00F30A70" w:rsidRPr="00DD3CCD" w:rsidRDefault="00780410" w:rsidP="00F30A70">
      <w:pPr>
        <w:rPr>
          <w:rFonts w:asciiTheme="minorHAnsi" w:hAnsiTheme="minorHAnsi" w:cstheme="minorHAnsi"/>
          <w:b/>
          <w:iCs/>
        </w:rPr>
      </w:pPr>
      <w:r w:rsidRPr="00DD3CCD">
        <w:rPr>
          <w:rFonts w:asciiTheme="minorHAnsi" w:hAnsiTheme="minorHAnsi" w:cstheme="minorHAnsi"/>
          <w:b/>
          <w:iCs/>
        </w:rPr>
        <w:t>May 2009 to Dec 2010</w:t>
      </w:r>
    </w:p>
    <w:p w14:paraId="42041527" w14:textId="77777777"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Primary duty was Project Manager for Chicago ARTCCs O'Hare Modernization Project.</w:t>
      </w:r>
    </w:p>
    <w:p w14:paraId="31AC5ADE" w14:textId="77777777"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Leading a workgroup to develop procedures routes and the redesign of airspace to</w:t>
      </w:r>
    </w:p>
    <w:p w14:paraId="3C26BBCF"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accommodate the O'Hare modernization. Led the group through collaboration with</w:t>
      </w:r>
    </w:p>
    <w:p w14:paraId="34FFC0C7"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NATCA and the Airline Industry to develop a plan to increase efficiency at O'Hare Airport.</w:t>
      </w:r>
    </w:p>
    <w:p w14:paraId="53E82FBE" w14:textId="6E0FC396"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Managed multiple workgroups supporting Chicago ARTCC operational and procedural</w:t>
      </w:r>
    </w:p>
    <w:p w14:paraId="0D7C7261" w14:textId="44F6D16A" w:rsidR="00780410" w:rsidRPr="00DD3CCD" w:rsidRDefault="00B60115" w:rsidP="00B60115">
      <w:pPr>
        <w:pStyle w:val="ListParagraph"/>
        <w:rPr>
          <w:rFonts w:asciiTheme="minorHAnsi" w:hAnsiTheme="minorHAnsi" w:cstheme="minorHAnsi"/>
          <w:bCs/>
          <w:iCs/>
        </w:rPr>
      </w:pPr>
      <w:r w:rsidRPr="00DD3CCD">
        <w:rPr>
          <w:rFonts w:asciiTheme="minorHAnsi" w:hAnsiTheme="minorHAnsi" w:cstheme="minorHAnsi"/>
          <w:bCs/>
          <w:iCs/>
        </w:rPr>
        <w:t>c</w:t>
      </w:r>
      <w:r w:rsidR="00780410" w:rsidRPr="00DD3CCD">
        <w:rPr>
          <w:rFonts w:asciiTheme="minorHAnsi" w:hAnsiTheme="minorHAnsi" w:cstheme="minorHAnsi"/>
          <w:bCs/>
          <w:iCs/>
        </w:rPr>
        <w:t>hanges.</w:t>
      </w:r>
    </w:p>
    <w:p w14:paraId="7A3CAB5B" w14:textId="05C30A6C"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Performed role of facility SUPCOM Chair for one and a half years.</w:t>
      </w:r>
    </w:p>
    <w:p w14:paraId="411F32C7" w14:textId="0435D817" w:rsidR="00780410" w:rsidRPr="00DD3CCD" w:rsidRDefault="00780410" w:rsidP="00B60115">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As SUPCOM Chair at Chicago ARTCC, developed the Professional Standards Committee for</w:t>
      </w:r>
      <w:r w:rsidR="00B60115" w:rsidRPr="00DD3CCD">
        <w:rPr>
          <w:rFonts w:asciiTheme="minorHAnsi" w:hAnsiTheme="minorHAnsi" w:cstheme="minorHAnsi"/>
          <w:bCs/>
          <w:iCs/>
        </w:rPr>
        <w:t xml:space="preserve"> </w:t>
      </w:r>
      <w:r w:rsidRPr="00DD3CCD">
        <w:rPr>
          <w:rFonts w:asciiTheme="minorHAnsi" w:hAnsiTheme="minorHAnsi" w:cstheme="minorHAnsi"/>
          <w:bCs/>
          <w:iCs/>
        </w:rPr>
        <w:t>Front Line Managers.</w:t>
      </w:r>
    </w:p>
    <w:p w14:paraId="02EC8583" w14:textId="589634C4" w:rsidR="00F30A70" w:rsidRPr="00DD3CCD" w:rsidRDefault="00F30A70" w:rsidP="00F30A70">
      <w:pPr>
        <w:rPr>
          <w:rFonts w:asciiTheme="minorHAnsi" w:hAnsiTheme="minorHAnsi" w:cstheme="minorHAnsi"/>
          <w:b/>
          <w:u w:val="single"/>
        </w:rPr>
      </w:pPr>
    </w:p>
    <w:p w14:paraId="1982A892" w14:textId="77777777" w:rsidR="00780410" w:rsidRPr="00DD3CCD" w:rsidRDefault="00780410" w:rsidP="00780410">
      <w:pPr>
        <w:rPr>
          <w:rFonts w:asciiTheme="minorHAnsi" w:eastAsiaTheme="minorHAnsi" w:hAnsiTheme="minorHAnsi" w:cstheme="minorHAnsi"/>
          <w:b/>
          <w:bCs/>
          <w:sz w:val="25"/>
          <w:szCs w:val="25"/>
        </w:rPr>
      </w:pPr>
      <w:r w:rsidRPr="00DD3CCD">
        <w:rPr>
          <w:rFonts w:asciiTheme="minorHAnsi" w:eastAsiaTheme="minorHAnsi" w:hAnsiTheme="minorHAnsi" w:cstheme="minorHAnsi"/>
          <w:b/>
          <w:bCs/>
          <w:sz w:val="25"/>
          <w:szCs w:val="25"/>
        </w:rPr>
        <w:t>Temporary Operations Manager, Chicago ARTCC</w:t>
      </w:r>
    </w:p>
    <w:p w14:paraId="5AEB25E8" w14:textId="193B784C" w:rsidR="00780410" w:rsidRPr="00DD3CCD" w:rsidRDefault="00780410" w:rsidP="0078041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0A1A0AB4" w14:textId="53672666" w:rsidR="00780410" w:rsidRPr="00DD3CCD" w:rsidRDefault="00780410" w:rsidP="00780410">
      <w:pPr>
        <w:rPr>
          <w:rFonts w:asciiTheme="minorHAnsi" w:hAnsiTheme="minorHAnsi" w:cstheme="minorHAnsi"/>
          <w:b/>
          <w:iCs/>
        </w:rPr>
      </w:pPr>
      <w:r w:rsidRPr="00DD3CCD">
        <w:rPr>
          <w:rFonts w:asciiTheme="minorHAnsi" w:hAnsiTheme="minorHAnsi" w:cstheme="minorHAnsi"/>
          <w:b/>
          <w:iCs/>
        </w:rPr>
        <w:t>Nov 2008 to May 2009</w:t>
      </w:r>
    </w:p>
    <w:p w14:paraId="41067E7A" w14:textId="3C05CD91"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Participating party in the Chicago ARTCC strategic plan team.</w:t>
      </w:r>
    </w:p>
    <w:p w14:paraId="312EED2E" w14:textId="74B1D112"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Compiled a study of the impact of Very Light Jets on ZAU.</w:t>
      </w:r>
    </w:p>
    <w:p w14:paraId="7513D0BD" w14:textId="2E0AD665" w:rsidR="00780410" w:rsidRPr="00DD3CCD" w:rsidRDefault="00780410" w:rsidP="00B60115">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Orchestrated the facility performance management order, with regularly scheduled</w:t>
      </w:r>
      <w:r w:rsidR="00B60115" w:rsidRPr="00DD3CCD">
        <w:rPr>
          <w:rFonts w:asciiTheme="minorHAnsi" w:hAnsiTheme="minorHAnsi" w:cstheme="minorHAnsi"/>
          <w:bCs/>
          <w:iCs/>
        </w:rPr>
        <w:t xml:space="preserve"> r</w:t>
      </w:r>
      <w:r w:rsidRPr="00DD3CCD">
        <w:rPr>
          <w:rFonts w:asciiTheme="minorHAnsi" w:hAnsiTheme="minorHAnsi" w:cstheme="minorHAnsi"/>
          <w:bCs/>
          <w:iCs/>
        </w:rPr>
        <w:t>eviews and feedback to employees.</w:t>
      </w:r>
    </w:p>
    <w:p w14:paraId="5A1C0582" w14:textId="000C385A" w:rsidR="00780410" w:rsidRPr="00DD3CCD" w:rsidRDefault="00780410" w:rsidP="00F30A70">
      <w:pPr>
        <w:rPr>
          <w:rFonts w:asciiTheme="minorHAnsi" w:hAnsiTheme="minorHAnsi" w:cstheme="minorHAnsi"/>
          <w:b/>
          <w:u w:val="single"/>
        </w:rPr>
      </w:pPr>
    </w:p>
    <w:p w14:paraId="0D865F60" w14:textId="77777777" w:rsidR="00780410" w:rsidRPr="00DD3CCD" w:rsidRDefault="00780410" w:rsidP="00780410">
      <w:pPr>
        <w:rPr>
          <w:rFonts w:asciiTheme="minorHAnsi" w:eastAsiaTheme="minorHAnsi" w:hAnsiTheme="minorHAnsi" w:cstheme="minorHAnsi"/>
          <w:b/>
          <w:bCs/>
        </w:rPr>
      </w:pPr>
      <w:bookmarkStart w:id="1" w:name="_Hlk83380757"/>
      <w:r w:rsidRPr="00DD3CCD">
        <w:rPr>
          <w:rFonts w:asciiTheme="minorHAnsi" w:eastAsiaTheme="minorHAnsi" w:hAnsiTheme="minorHAnsi" w:cstheme="minorHAnsi"/>
          <w:b/>
          <w:bCs/>
        </w:rPr>
        <w:t>Front Line Manager, Chicago ARTCC</w:t>
      </w:r>
    </w:p>
    <w:p w14:paraId="2FE4DBFF" w14:textId="3014156A" w:rsidR="00780410" w:rsidRPr="00DD3CCD" w:rsidRDefault="00780410" w:rsidP="0078041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79D8997A" w14:textId="6A621388" w:rsidR="00780410" w:rsidRPr="00DD3CCD" w:rsidRDefault="00780410" w:rsidP="00780410">
      <w:pPr>
        <w:rPr>
          <w:rFonts w:asciiTheme="minorHAnsi" w:hAnsiTheme="minorHAnsi" w:cstheme="minorHAnsi"/>
          <w:b/>
          <w:iCs/>
        </w:rPr>
      </w:pPr>
      <w:r w:rsidRPr="00DD3CCD">
        <w:rPr>
          <w:rFonts w:asciiTheme="minorHAnsi" w:hAnsiTheme="minorHAnsi" w:cstheme="minorHAnsi"/>
          <w:b/>
          <w:iCs/>
        </w:rPr>
        <w:t>June 2005 to Nov 2008</w:t>
      </w:r>
    </w:p>
    <w:bookmarkEnd w:id="1"/>
    <w:p w14:paraId="2D80C88B" w14:textId="4274EC31"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Participated on the SRM panel for the Airspace redesign and OSH divestiture.</w:t>
      </w:r>
    </w:p>
    <w:p w14:paraId="409A592F" w14:textId="064BACED"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North Area Management focal for the OSH airspace divestiture to MKE approach.</w:t>
      </w:r>
    </w:p>
    <w:p w14:paraId="7C5C2DFF" w14:textId="77777777"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lastRenderedPageBreak/>
        <w:t>Leading a workgroup that redesigned airspace to accommodate the divestiture reducing</w:t>
      </w:r>
    </w:p>
    <w:p w14:paraId="775D8C3D"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the number of airspace shelves and shared airspace while keeping the project on time and</w:t>
      </w:r>
    </w:p>
    <w:p w14:paraId="5ADA030F" w14:textId="44E0FAF9" w:rsidR="00780410" w:rsidRPr="00DD3CCD" w:rsidRDefault="00B60115" w:rsidP="00B60115">
      <w:pPr>
        <w:pStyle w:val="ListParagraph"/>
        <w:rPr>
          <w:rFonts w:asciiTheme="minorHAnsi" w:hAnsiTheme="minorHAnsi" w:cstheme="minorHAnsi"/>
          <w:bCs/>
          <w:iCs/>
        </w:rPr>
      </w:pPr>
      <w:r w:rsidRPr="00DD3CCD">
        <w:rPr>
          <w:rFonts w:asciiTheme="minorHAnsi" w:hAnsiTheme="minorHAnsi" w:cstheme="minorHAnsi"/>
          <w:bCs/>
          <w:iCs/>
        </w:rPr>
        <w:t>b</w:t>
      </w:r>
      <w:r w:rsidR="00780410" w:rsidRPr="00DD3CCD">
        <w:rPr>
          <w:rFonts w:asciiTheme="minorHAnsi" w:hAnsiTheme="minorHAnsi" w:cstheme="minorHAnsi"/>
          <w:bCs/>
          <w:iCs/>
        </w:rPr>
        <w:t>udget to accomplish the transfer of airspace. Participated in numerous SRM panels. This</w:t>
      </w:r>
    </w:p>
    <w:p w14:paraId="78B43CE0"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plan was successful to assist the Chicago OMP team moving forward.</w:t>
      </w:r>
    </w:p>
    <w:p w14:paraId="66845ED9" w14:textId="15B81B85" w:rsidR="00780410" w:rsidRPr="00DD3CCD" w:rsidRDefault="00780410" w:rsidP="00095981">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Lead instructor for Crew Resource Management at Chicago ARTCC. Facilitated 20 classes</w:t>
      </w:r>
      <w:r w:rsidR="00095981" w:rsidRPr="00DD3CCD">
        <w:rPr>
          <w:rFonts w:asciiTheme="minorHAnsi" w:hAnsiTheme="minorHAnsi" w:cstheme="minorHAnsi"/>
          <w:bCs/>
          <w:iCs/>
        </w:rPr>
        <w:t xml:space="preserve"> </w:t>
      </w:r>
      <w:r w:rsidRPr="00DD3CCD">
        <w:rPr>
          <w:rFonts w:asciiTheme="minorHAnsi" w:hAnsiTheme="minorHAnsi" w:cstheme="minorHAnsi"/>
          <w:bCs/>
          <w:iCs/>
        </w:rPr>
        <w:t>over 5 weeks providing training to over three hundred FAA employees at Chicago</w:t>
      </w:r>
      <w:r w:rsidR="00095981" w:rsidRPr="00DD3CCD">
        <w:rPr>
          <w:rFonts w:asciiTheme="minorHAnsi" w:hAnsiTheme="minorHAnsi" w:cstheme="minorHAnsi"/>
          <w:bCs/>
          <w:iCs/>
        </w:rPr>
        <w:t xml:space="preserve"> </w:t>
      </w:r>
      <w:r w:rsidRPr="00DD3CCD">
        <w:rPr>
          <w:rFonts w:asciiTheme="minorHAnsi" w:hAnsiTheme="minorHAnsi" w:cstheme="minorHAnsi"/>
          <w:bCs/>
          <w:iCs/>
        </w:rPr>
        <w:t>ARTCC.</w:t>
      </w:r>
    </w:p>
    <w:p w14:paraId="24E6C11F" w14:textId="7CC463D3" w:rsidR="00780410" w:rsidRPr="00DD3CCD" w:rsidRDefault="00780410" w:rsidP="00F30A70">
      <w:pPr>
        <w:rPr>
          <w:rFonts w:asciiTheme="minorHAnsi" w:hAnsiTheme="minorHAnsi" w:cstheme="minorHAnsi"/>
          <w:b/>
          <w:u w:val="single"/>
        </w:rPr>
      </w:pPr>
    </w:p>
    <w:p w14:paraId="111D385B" w14:textId="77777777" w:rsidR="00780410" w:rsidRPr="00DD3CCD" w:rsidRDefault="00780410" w:rsidP="00780410">
      <w:pPr>
        <w:rPr>
          <w:rFonts w:asciiTheme="minorHAnsi" w:eastAsiaTheme="minorHAnsi" w:hAnsiTheme="minorHAnsi" w:cstheme="minorHAnsi"/>
          <w:b/>
          <w:bCs/>
        </w:rPr>
      </w:pPr>
      <w:r w:rsidRPr="00DD3CCD">
        <w:rPr>
          <w:rFonts w:asciiTheme="minorHAnsi" w:eastAsiaTheme="minorHAnsi" w:hAnsiTheme="minorHAnsi" w:cstheme="minorHAnsi"/>
          <w:b/>
          <w:bCs/>
        </w:rPr>
        <w:t>Certified Professional Controller, Chicago ARTCC</w:t>
      </w:r>
    </w:p>
    <w:p w14:paraId="7A574665" w14:textId="602BF32F" w:rsidR="00780410" w:rsidRPr="00DD3CCD" w:rsidRDefault="00780410" w:rsidP="0078041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013481FD" w14:textId="04E7A118" w:rsidR="00780410" w:rsidRPr="00DD3CCD" w:rsidRDefault="00780410" w:rsidP="00780410">
      <w:pPr>
        <w:rPr>
          <w:rFonts w:asciiTheme="minorHAnsi" w:hAnsiTheme="minorHAnsi" w:cstheme="minorHAnsi"/>
          <w:b/>
          <w:iCs/>
        </w:rPr>
      </w:pPr>
      <w:r w:rsidRPr="00DD3CCD">
        <w:rPr>
          <w:rFonts w:asciiTheme="minorHAnsi" w:hAnsiTheme="minorHAnsi" w:cstheme="minorHAnsi"/>
          <w:b/>
          <w:iCs/>
        </w:rPr>
        <w:t>Dec 1989 to Jun 2005</w:t>
      </w:r>
    </w:p>
    <w:p w14:paraId="5F30B93E" w14:textId="38426450"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Served as Training Specialist from January 2001 - November 2004 providing training to</w:t>
      </w:r>
    </w:p>
    <w:p w14:paraId="6B3F7A41"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seven radar classes.</w:t>
      </w:r>
    </w:p>
    <w:p w14:paraId="4D1ED88D" w14:textId="45F399EB"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On the Job Training Instructor certified.</w:t>
      </w:r>
    </w:p>
    <w:p w14:paraId="33668439" w14:textId="09C7B19A"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Controller in Charge certified.</w:t>
      </w:r>
    </w:p>
    <w:p w14:paraId="7EEB40DD" w14:textId="729E7393"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CADRE for URET implementation.</w:t>
      </w:r>
    </w:p>
    <w:p w14:paraId="22246D66" w14:textId="6DE0FCF4"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CADRE for RVSM implementation.</w:t>
      </w:r>
    </w:p>
    <w:p w14:paraId="153688BF" w14:textId="6828BADC" w:rsidR="00780410" w:rsidRPr="00DD3CCD" w:rsidRDefault="00780410" w:rsidP="00F30A70">
      <w:pPr>
        <w:rPr>
          <w:rFonts w:asciiTheme="minorHAnsi" w:hAnsiTheme="minorHAnsi" w:cstheme="minorHAnsi"/>
          <w:b/>
          <w:u w:val="single"/>
        </w:rPr>
      </w:pPr>
    </w:p>
    <w:p w14:paraId="7D2E63A8" w14:textId="42CC9738" w:rsidR="0076600D" w:rsidRPr="00DD3CCD" w:rsidRDefault="0076600D" w:rsidP="00CB0557">
      <w:pPr>
        <w:rPr>
          <w:rFonts w:asciiTheme="minorHAnsi" w:hAnsiTheme="minorHAnsi" w:cstheme="minorHAnsi"/>
          <w:b/>
          <w:u w:val="single"/>
        </w:rPr>
      </w:pPr>
      <w:r w:rsidRPr="00DD3CCD">
        <w:rPr>
          <w:rFonts w:asciiTheme="minorHAnsi" w:hAnsiTheme="minorHAnsi" w:cstheme="minorHAnsi"/>
          <w:b/>
          <w:u w:val="single"/>
        </w:rPr>
        <w:t>CERTIFICATIONS/TRAINING:</w:t>
      </w:r>
    </w:p>
    <w:p w14:paraId="65A44BD5" w14:textId="153AD7C2" w:rsidR="00A4078E" w:rsidRPr="00DD3CCD" w:rsidRDefault="00A4078E" w:rsidP="00A4078E">
      <w:pPr>
        <w:numPr>
          <w:ilvl w:val="0"/>
          <w:numId w:val="1"/>
        </w:numPr>
        <w:rPr>
          <w:rFonts w:asciiTheme="minorHAnsi" w:hAnsiTheme="minorHAnsi" w:cstheme="minorHAnsi"/>
        </w:rPr>
      </w:pPr>
      <w:r w:rsidRPr="00DD3CCD">
        <w:rPr>
          <w:rFonts w:asciiTheme="minorHAnsi" w:hAnsiTheme="minorHAnsi" w:cstheme="minorHAnsi"/>
        </w:rPr>
        <w:t xml:space="preserve">Certified Professional Controller, </w:t>
      </w:r>
      <w:r w:rsidR="00DD3CCD" w:rsidRPr="00DD3CCD">
        <w:rPr>
          <w:rFonts w:asciiTheme="minorHAnsi" w:hAnsiTheme="minorHAnsi" w:cstheme="minorHAnsi"/>
        </w:rPr>
        <w:t xml:space="preserve">Traffic Management, </w:t>
      </w:r>
      <w:r w:rsidRPr="00DD3CCD">
        <w:rPr>
          <w:rFonts w:asciiTheme="minorHAnsi" w:hAnsiTheme="minorHAnsi" w:cstheme="minorHAnsi"/>
        </w:rPr>
        <w:t>Quality Control Manager, Procedures Manager, Training Manager, Operations Manager, Facility Manager</w:t>
      </w:r>
      <w:r w:rsidR="00DD3CCD" w:rsidRPr="00DD3CCD">
        <w:rPr>
          <w:rFonts w:asciiTheme="minorHAnsi" w:hAnsiTheme="minorHAnsi" w:cstheme="minorHAnsi"/>
        </w:rPr>
        <w:t>, Classroom Instruction</w:t>
      </w:r>
    </w:p>
    <w:p w14:paraId="05A6C042" w14:textId="77777777" w:rsidR="0093770A" w:rsidRPr="00DD3CCD" w:rsidRDefault="0093770A" w:rsidP="00CB0557">
      <w:pPr>
        <w:rPr>
          <w:rFonts w:asciiTheme="minorHAnsi" w:hAnsiTheme="minorHAnsi" w:cstheme="minorHAnsi"/>
        </w:rPr>
      </w:pPr>
    </w:p>
    <w:p w14:paraId="692A5833" w14:textId="502FAB59" w:rsidR="0093770A" w:rsidRPr="00DD3CCD" w:rsidRDefault="00EA73A1" w:rsidP="00CB0557">
      <w:pPr>
        <w:rPr>
          <w:rFonts w:asciiTheme="minorHAnsi" w:hAnsiTheme="minorHAnsi" w:cstheme="minorHAnsi"/>
        </w:rPr>
      </w:pPr>
      <w:r w:rsidRPr="00DD3CCD">
        <w:rPr>
          <w:rFonts w:asciiTheme="minorHAnsi" w:hAnsiTheme="minorHAnsi" w:cstheme="minorHAnsi"/>
          <w:b/>
          <w:u w:val="single"/>
        </w:rPr>
        <w:t>PROFESSIONAL</w:t>
      </w:r>
      <w:r w:rsidR="00CB0557" w:rsidRPr="00DD3CCD">
        <w:rPr>
          <w:rFonts w:asciiTheme="minorHAnsi" w:hAnsiTheme="minorHAnsi" w:cstheme="minorHAnsi"/>
          <w:b/>
          <w:u w:val="single"/>
        </w:rPr>
        <w:t xml:space="preserve"> MEMBERSHIPS</w:t>
      </w:r>
      <w:r w:rsidR="003C3FBF" w:rsidRPr="00DD3CCD">
        <w:rPr>
          <w:rFonts w:asciiTheme="minorHAnsi" w:hAnsiTheme="minorHAnsi" w:cstheme="minorHAnsi"/>
          <w:b/>
          <w:u w:val="single"/>
        </w:rPr>
        <w:t>:</w:t>
      </w:r>
    </w:p>
    <w:p w14:paraId="3FAE4D5B" w14:textId="756A0B9C" w:rsidR="00CB0557" w:rsidRPr="00DD3CCD" w:rsidRDefault="00A4078E" w:rsidP="00CB0557">
      <w:pPr>
        <w:pStyle w:val="ListParagraph"/>
        <w:numPr>
          <w:ilvl w:val="0"/>
          <w:numId w:val="1"/>
        </w:numPr>
        <w:rPr>
          <w:rFonts w:asciiTheme="minorHAnsi" w:hAnsiTheme="minorHAnsi" w:cstheme="minorHAnsi"/>
        </w:rPr>
      </w:pPr>
      <w:r w:rsidRPr="00DD3CCD">
        <w:rPr>
          <w:rFonts w:asciiTheme="minorHAnsi" w:hAnsiTheme="minorHAnsi" w:cstheme="minorHAnsi"/>
        </w:rPr>
        <w:t>Federal Aviation Administration Managers Association (FAAMA)</w:t>
      </w:r>
    </w:p>
    <w:p w14:paraId="6D38A9E9" w14:textId="77777777" w:rsidR="00A4078E" w:rsidRPr="00DD3CCD" w:rsidRDefault="00A4078E" w:rsidP="00A4078E">
      <w:pPr>
        <w:rPr>
          <w:rFonts w:asciiTheme="minorHAnsi" w:hAnsiTheme="minorHAnsi" w:cstheme="minorHAnsi"/>
        </w:rPr>
      </w:pPr>
    </w:p>
    <w:p w14:paraId="1E1B73BD" w14:textId="4FCD4CD9" w:rsidR="00CB0557" w:rsidRPr="00DD3CCD" w:rsidRDefault="00CB0557" w:rsidP="00CB0557">
      <w:pPr>
        <w:rPr>
          <w:rFonts w:asciiTheme="minorHAnsi" w:hAnsiTheme="minorHAnsi" w:cstheme="minorHAnsi"/>
        </w:rPr>
      </w:pPr>
      <w:r w:rsidRPr="00DD3CCD">
        <w:rPr>
          <w:rFonts w:asciiTheme="minorHAnsi" w:hAnsiTheme="minorHAnsi" w:cstheme="minorHAnsi"/>
          <w:b/>
          <w:u w:val="single"/>
        </w:rPr>
        <w:t>SECURITY CLEARANCE</w:t>
      </w:r>
      <w:r w:rsidR="003C3FBF" w:rsidRPr="00DD3CCD">
        <w:rPr>
          <w:rFonts w:asciiTheme="minorHAnsi" w:hAnsiTheme="minorHAnsi" w:cstheme="minorHAnsi"/>
          <w:b/>
          <w:u w:val="single"/>
        </w:rPr>
        <w:t>:</w:t>
      </w:r>
      <w:r w:rsidRPr="00DD3CCD">
        <w:rPr>
          <w:rFonts w:asciiTheme="minorHAnsi" w:hAnsiTheme="minorHAnsi" w:cstheme="minorHAnsi"/>
          <w:b/>
          <w:u w:val="single"/>
        </w:rPr>
        <w:t xml:space="preserve"> </w:t>
      </w:r>
    </w:p>
    <w:p w14:paraId="1E33E770" w14:textId="6392CE09" w:rsidR="00CB0557" w:rsidRPr="00DD3CCD" w:rsidRDefault="00CB0557" w:rsidP="00CB0557">
      <w:pPr>
        <w:pStyle w:val="ListParagraph"/>
        <w:numPr>
          <w:ilvl w:val="0"/>
          <w:numId w:val="1"/>
        </w:numPr>
        <w:rPr>
          <w:rFonts w:asciiTheme="minorHAnsi" w:hAnsiTheme="minorHAnsi" w:cstheme="minorHAnsi"/>
        </w:rPr>
      </w:pPr>
      <w:r w:rsidRPr="00DD3CCD">
        <w:rPr>
          <w:rFonts w:asciiTheme="minorHAnsi" w:hAnsiTheme="minorHAnsi" w:cstheme="minorHAnsi"/>
        </w:rPr>
        <w:t xml:space="preserve">US Public Trust </w:t>
      </w:r>
    </w:p>
    <w:p w14:paraId="3875E693" w14:textId="77777777" w:rsidR="00CB0557" w:rsidRPr="00DD3CCD" w:rsidRDefault="00CB0557" w:rsidP="00CB0557">
      <w:pPr>
        <w:rPr>
          <w:rFonts w:asciiTheme="minorHAnsi" w:hAnsiTheme="minorHAnsi" w:cstheme="minorHAnsi"/>
        </w:rPr>
      </w:pPr>
    </w:p>
    <w:sectPr w:rsidR="00CB0557" w:rsidRPr="00DD3CC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D23B1" w14:textId="77777777" w:rsidR="0027555A" w:rsidRDefault="0027555A" w:rsidP="00FB7BE6">
      <w:r>
        <w:separator/>
      </w:r>
    </w:p>
  </w:endnote>
  <w:endnote w:type="continuationSeparator" w:id="0">
    <w:p w14:paraId="5A516A6F" w14:textId="77777777" w:rsidR="0027555A" w:rsidRDefault="0027555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64C01" w14:textId="77777777" w:rsidR="0027555A" w:rsidRDefault="0027555A" w:rsidP="00FB7BE6">
      <w:r>
        <w:separator/>
      </w:r>
    </w:p>
  </w:footnote>
  <w:footnote w:type="continuationSeparator" w:id="0">
    <w:p w14:paraId="1C3D0A52" w14:textId="77777777" w:rsidR="0027555A" w:rsidRDefault="0027555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9147F"/>
    <w:multiLevelType w:val="hybridMultilevel"/>
    <w:tmpl w:val="F30C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9153EB"/>
    <w:multiLevelType w:val="hybridMultilevel"/>
    <w:tmpl w:val="6124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675132">
    <w:abstractNumId w:val="19"/>
  </w:num>
  <w:num w:numId="2" w16cid:durableId="911739526">
    <w:abstractNumId w:val="3"/>
  </w:num>
  <w:num w:numId="3" w16cid:durableId="212472404">
    <w:abstractNumId w:val="2"/>
  </w:num>
  <w:num w:numId="4" w16cid:durableId="645471104">
    <w:abstractNumId w:val="24"/>
  </w:num>
  <w:num w:numId="5" w16cid:durableId="1489781594">
    <w:abstractNumId w:val="0"/>
  </w:num>
  <w:num w:numId="6" w16cid:durableId="1827743133">
    <w:abstractNumId w:val="15"/>
  </w:num>
  <w:num w:numId="7" w16cid:durableId="1924486946">
    <w:abstractNumId w:val="13"/>
  </w:num>
  <w:num w:numId="8" w16cid:durableId="125052539">
    <w:abstractNumId w:val="23"/>
  </w:num>
  <w:num w:numId="9" w16cid:durableId="1183012546">
    <w:abstractNumId w:val="1"/>
  </w:num>
  <w:num w:numId="10" w16cid:durableId="1158156203">
    <w:abstractNumId w:val="21"/>
  </w:num>
  <w:num w:numId="11" w16cid:durableId="1700157864">
    <w:abstractNumId w:val="20"/>
  </w:num>
  <w:num w:numId="12" w16cid:durableId="668409023">
    <w:abstractNumId w:val="11"/>
  </w:num>
  <w:num w:numId="13" w16cid:durableId="104888708">
    <w:abstractNumId w:val="4"/>
  </w:num>
  <w:num w:numId="14" w16cid:durableId="312032792">
    <w:abstractNumId w:val="7"/>
  </w:num>
  <w:num w:numId="15" w16cid:durableId="1614240941">
    <w:abstractNumId w:val="12"/>
  </w:num>
  <w:num w:numId="16" w16cid:durableId="399983872">
    <w:abstractNumId w:val="22"/>
  </w:num>
  <w:num w:numId="17" w16cid:durableId="2011060166">
    <w:abstractNumId w:val="26"/>
  </w:num>
  <w:num w:numId="18" w16cid:durableId="1826816618">
    <w:abstractNumId w:val="16"/>
  </w:num>
  <w:num w:numId="19" w16cid:durableId="533495096">
    <w:abstractNumId w:val="9"/>
  </w:num>
  <w:num w:numId="20" w16cid:durableId="1215698034">
    <w:abstractNumId w:val="8"/>
  </w:num>
  <w:num w:numId="21" w16cid:durableId="384259669">
    <w:abstractNumId w:val="14"/>
  </w:num>
  <w:num w:numId="22" w16cid:durableId="1955284506">
    <w:abstractNumId w:val="6"/>
  </w:num>
  <w:num w:numId="23" w16cid:durableId="95636212">
    <w:abstractNumId w:val="10"/>
  </w:num>
  <w:num w:numId="24" w16cid:durableId="777605238">
    <w:abstractNumId w:val="18"/>
  </w:num>
  <w:num w:numId="25" w16cid:durableId="1103037726">
    <w:abstractNumId w:val="17"/>
  </w:num>
  <w:num w:numId="26" w16cid:durableId="664358617">
    <w:abstractNumId w:val="25"/>
  </w:num>
  <w:num w:numId="27" w16cid:durableId="1591306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5981"/>
    <w:rsid w:val="000971DB"/>
    <w:rsid w:val="000B484C"/>
    <w:rsid w:val="000B4BA3"/>
    <w:rsid w:val="000B4D19"/>
    <w:rsid w:val="000F1085"/>
    <w:rsid w:val="000F130E"/>
    <w:rsid w:val="00106FC2"/>
    <w:rsid w:val="001859B7"/>
    <w:rsid w:val="001D061D"/>
    <w:rsid w:val="001E79DA"/>
    <w:rsid w:val="002125C6"/>
    <w:rsid w:val="002214B1"/>
    <w:rsid w:val="00226F5A"/>
    <w:rsid w:val="00264DCC"/>
    <w:rsid w:val="0027555A"/>
    <w:rsid w:val="002A46EC"/>
    <w:rsid w:val="002C6DD3"/>
    <w:rsid w:val="002D1A1E"/>
    <w:rsid w:val="002E47CD"/>
    <w:rsid w:val="00325333"/>
    <w:rsid w:val="0036311B"/>
    <w:rsid w:val="0036345A"/>
    <w:rsid w:val="003731BF"/>
    <w:rsid w:val="003C3FBF"/>
    <w:rsid w:val="00412785"/>
    <w:rsid w:val="00424062"/>
    <w:rsid w:val="004740AC"/>
    <w:rsid w:val="00490B06"/>
    <w:rsid w:val="004C3B3B"/>
    <w:rsid w:val="004D0F3F"/>
    <w:rsid w:val="00577BEA"/>
    <w:rsid w:val="005B3F20"/>
    <w:rsid w:val="00610F5A"/>
    <w:rsid w:val="006560DB"/>
    <w:rsid w:val="00656F65"/>
    <w:rsid w:val="00664954"/>
    <w:rsid w:val="0067782B"/>
    <w:rsid w:val="006A595C"/>
    <w:rsid w:val="006B2F29"/>
    <w:rsid w:val="00716DDC"/>
    <w:rsid w:val="00737EAE"/>
    <w:rsid w:val="0076600D"/>
    <w:rsid w:val="00780410"/>
    <w:rsid w:val="007C2301"/>
    <w:rsid w:val="00807750"/>
    <w:rsid w:val="0088448C"/>
    <w:rsid w:val="008858AE"/>
    <w:rsid w:val="008B5E3D"/>
    <w:rsid w:val="00901A78"/>
    <w:rsid w:val="0093770A"/>
    <w:rsid w:val="009A133C"/>
    <w:rsid w:val="009A2AE1"/>
    <w:rsid w:val="009B4545"/>
    <w:rsid w:val="00A05B8D"/>
    <w:rsid w:val="00A211EA"/>
    <w:rsid w:val="00A4078E"/>
    <w:rsid w:val="00A945C0"/>
    <w:rsid w:val="00B23DD2"/>
    <w:rsid w:val="00B60115"/>
    <w:rsid w:val="00B6455B"/>
    <w:rsid w:val="00B6526A"/>
    <w:rsid w:val="00B93749"/>
    <w:rsid w:val="00BB0E94"/>
    <w:rsid w:val="00BC3DD9"/>
    <w:rsid w:val="00C12A49"/>
    <w:rsid w:val="00C85743"/>
    <w:rsid w:val="00C90A99"/>
    <w:rsid w:val="00C96C30"/>
    <w:rsid w:val="00CA3266"/>
    <w:rsid w:val="00CB0557"/>
    <w:rsid w:val="00D27208"/>
    <w:rsid w:val="00D34833"/>
    <w:rsid w:val="00D41D39"/>
    <w:rsid w:val="00D703A8"/>
    <w:rsid w:val="00D85084"/>
    <w:rsid w:val="00DD04FE"/>
    <w:rsid w:val="00DD3CCD"/>
    <w:rsid w:val="00E46BD9"/>
    <w:rsid w:val="00E803C3"/>
    <w:rsid w:val="00E83439"/>
    <w:rsid w:val="00E87242"/>
    <w:rsid w:val="00EA73A1"/>
    <w:rsid w:val="00EB68BC"/>
    <w:rsid w:val="00ED7D3E"/>
    <w:rsid w:val="00F11EFF"/>
    <w:rsid w:val="00F178F4"/>
    <w:rsid w:val="00F17EC7"/>
    <w:rsid w:val="00F30A70"/>
    <w:rsid w:val="00F52065"/>
    <w:rsid w:val="00F6496A"/>
    <w:rsid w:val="00F66C98"/>
    <w:rsid w:val="00F6711D"/>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80410"/>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Normal1">
    <w:name w:val="Normal1"/>
    <w:rsid w:val="002125C6"/>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74326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009D64B8-082F-43E4-B1B1-1C45EE51A55F}"/>
</file>

<file path=customXml/itemProps3.xml><?xml version="1.0" encoding="utf-8"?>
<ds:datastoreItem xmlns:ds="http://schemas.openxmlformats.org/officeDocument/2006/customXml" ds:itemID="{D615D4C8-2878-4C77-ABA3-5030230CAC81}"/>
</file>

<file path=customXml/itemProps4.xml><?xml version="1.0" encoding="utf-8"?>
<ds:datastoreItem xmlns:ds="http://schemas.openxmlformats.org/officeDocument/2006/customXml" ds:itemID="{B070FC0D-DE74-4D5D-B249-08833EA12676}"/>
</file>

<file path=docProps/app.xml><?xml version="1.0" encoding="utf-8"?>
<Properties xmlns="http://schemas.openxmlformats.org/officeDocument/2006/extended-properties" xmlns:vt="http://schemas.openxmlformats.org/officeDocument/2006/docPropsVTypes">
  <Template>Cobec Letterhead</Template>
  <TotalTime>14</TotalTime>
  <Pages>5</Pages>
  <Words>1380</Words>
  <Characters>7871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Dexter Ithal</cp:lastModifiedBy>
  <cp:revision>3</cp:revision>
  <cp:lastPrinted>2014-02-04T19:23:00Z</cp:lastPrinted>
  <dcterms:created xsi:type="dcterms:W3CDTF">2023-03-31T14:37:00Z</dcterms:created>
  <dcterms:modified xsi:type="dcterms:W3CDTF">2023-03-31T14:51:00Z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104400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