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D3CCD" w:rsidR="000B484C" w:rsidP="00CB0557" w:rsidRDefault="008B5E3D" w14:paraId="00FD71A6" w14:textId="2B5D2FE2">
      <w:pPr>
        <w:rPr>
          <w:rFonts w:asciiTheme="minorHAnsi" w:hAnsiTheme="minorHAnsi" w:cstheme="minorHAnsi"/>
          <w:b/>
        </w:rPr>
      </w:pPr>
      <w:r w:rsidRPr="00DD3CCD">
        <w:rPr>
          <w:rFonts w:asciiTheme="minorHAnsi" w:hAnsiTheme="minorHAnsi" w:cstheme="minorHAnsi"/>
          <w:b/>
        </w:rPr>
        <w:t>Dexter Ithal</w:t>
      </w:r>
    </w:p>
    <w:p w:rsidRPr="00DD3CCD" w:rsidR="00A945C0" w:rsidP="00CB0557" w:rsidRDefault="008B5E3D" w14:paraId="3C4D7E81" w14:textId="373DC0A4">
      <w:pPr>
        <w:widowControl w:val="0"/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>DIthal@cobec.com</w:t>
      </w:r>
    </w:p>
    <w:p w:rsidRPr="00DD3CCD" w:rsidR="001E79DA" w:rsidP="00CB0557" w:rsidRDefault="008B5E3D" w14:paraId="618E33B5" w14:textId="18EB659E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>630.319.5702</w:t>
      </w:r>
    </w:p>
    <w:p w:rsidRPr="00DD3CCD" w:rsidR="00A945C0" w:rsidP="00CB0557" w:rsidRDefault="00A945C0" w14:paraId="03FAF678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  <w:b/>
        </w:rPr>
        <w:t>PROFESSIONAL SUMMARY</w:t>
      </w:r>
      <w:r w:rsidRPr="00DD3CCD">
        <w:rPr>
          <w:rFonts w:asciiTheme="minorHAnsi" w:hAnsiTheme="minorHAnsi" w:cstheme="minorHAnsi"/>
        </w:rPr>
        <w:t>:</w:t>
      </w:r>
    </w:p>
    <w:p w:rsidRPr="00DD3CCD" w:rsidR="002125C6" w:rsidP="01D5121F" w:rsidRDefault="00DD3CCD" w14:paraId="7ADBCF25" w14:textId="1672A788">
      <w:pPr>
        <w:pStyle w:val="Normal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01D5121F" w:rsidR="00DD3CCD">
        <w:rPr>
          <w:rFonts w:ascii="Calibri" w:hAnsi="Calibri" w:cs="Calibri" w:asciiTheme="minorAscii" w:hAnsiTheme="minorAscii" w:cstheme="minorAscii"/>
          <w:sz w:val="22"/>
          <w:szCs w:val="22"/>
        </w:rPr>
        <w:t>A</w:t>
      </w:r>
      <w:r w:rsidRPr="01D5121F" w:rsidR="002125C6">
        <w:rPr>
          <w:rFonts w:ascii="Calibri" w:hAnsi="Calibri" w:cs="Calibri" w:asciiTheme="minorAscii" w:hAnsiTheme="minorAscii" w:cstheme="minorAscii"/>
          <w:sz w:val="22"/>
          <w:szCs w:val="22"/>
        </w:rPr>
        <w:t xml:space="preserve">n accomplished professional with </w:t>
      </w:r>
      <w:r w:rsidRPr="01D5121F" w:rsidR="00DD3CCD">
        <w:rPr>
          <w:rFonts w:ascii="Calibri" w:hAnsi="Calibri" w:cs="Calibri" w:asciiTheme="minorAscii" w:hAnsiTheme="minorAscii" w:cstheme="minorAscii"/>
          <w:sz w:val="22"/>
          <w:szCs w:val="22"/>
        </w:rPr>
        <w:t>more than 15 years of management experience in a 27-year career with the Federal Aviation Administration</w:t>
      </w:r>
      <w:r w:rsidRPr="01D5121F" w:rsidR="004A6DF9">
        <w:rPr>
          <w:rFonts w:ascii="Calibri" w:hAnsi="Calibri" w:cs="Calibri" w:asciiTheme="minorAscii" w:hAnsiTheme="minorAscii" w:cstheme="minorAscii"/>
          <w:sz w:val="22"/>
          <w:szCs w:val="22"/>
        </w:rPr>
        <w:t xml:space="preserve"> (FAA)</w:t>
      </w:r>
      <w:r w:rsidRPr="01D5121F" w:rsidR="00DD3CCD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  <w:r w:rsidRPr="01D5121F" w:rsidR="191BE9A6">
        <w:rPr>
          <w:rFonts w:ascii="Calibri" w:hAnsi="Calibri" w:cs="Calibri" w:asciiTheme="minorAscii" w:hAnsiTheme="minorAscii" w:cstheme="minorAscii"/>
          <w:sz w:val="22"/>
          <w:szCs w:val="22"/>
        </w:rPr>
        <w:t>I specialize in</w:t>
      </w:r>
      <w:r w:rsidRPr="01D5121F" w:rsidR="002125C6">
        <w:rPr>
          <w:rFonts w:ascii="Calibri" w:hAnsi="Calibri" w:cs="Calibri" w:asciiTheme="minorAscii" w:hAnsiTheme="minorAscii" w:cstheme="minorAscii"/>
          <w:sz w:val="22"/>
          <w:szCs w:val="22"/>
        </w:rPr>
        <w:t xml:space="preserve"> air traffic control management, airspace and procedures, safety, and training</w:t>
      </w:r>
      <w:r w:rsidRPr="01D5121F" w:rsidR="00DD3CCD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</w:p>
    <w:p w:rsidRPr="00DD3CCD" w:rsidR="00F30A70" w:rsidP="00CB0557" w:rsidRDefault="00F30A70" w14:paraId="2AE6B295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DD3CCD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DD3CCD" w:rsidR="008B5E3D" w:rsidP="008B5E3D" w:rsidRDefault="008B5E3D" w14:paraId="5FE14449" w14:textId="44DBE63B">
      <w:pPr>
        <w:autoSpaceDE w:val="0"/>
        <w:autoSpaceDN w:val="0"/>
        <w:adjustRightInd w:val="0"/>
        <w:rPr>
          <w:rFonts w:asciiTheme="minorHAnsi" w:hAnsiTheme="minorHAnsi" w:eastAsiaTheme="minorHAnsi" w:cstheme="minorHAnsi"/>
        </w:rPr>
      </w:pPr>
      <w:r w:rsidRPr="00DD3CCD">
        <w:rPr>
          <w:rFonts w:asciiTheme="minorHAnsi" w:hAnsiTheme="minorHAnsi" w:eastAsiaTheme="minorHAnsi" w:cstheme="minorHAnsi"/>
        </w:rPr>
        <w:t>UNIVERSITY OF ARIZONA, TUCSON, AZ</w:t>
      </w:r>
    </w:p>
    <w:p w:rsidRPr="00DD3CCD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DD3CCD" w:rsidR="00EA73A1" w:rsidP="00CB0557" w:rsidRDefault="00D85084" w14:paraId="39E8C9BC" w14:textId="2D0E95E0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u w:val="single"/>
        </w:rPr>
        <w:t>RELEVANT E</w:t>
      </w:r>
      <w:r w:rsidRPr="00DD3CCD" w:rsidR="000B484C">
        <w:rPr>
          <w:rFonts w:asciiTheme="minorHAnsi" w:hAnsiTheme="minorHAnsi" w:cstheme="minorHAnsi"/>
          <w:b/>
          <w:u w:val="single"/>
        </w:rPr>
        <w:t>XPERIENCE:</w:t>
      </w:r>
    </w:p>
    <w:p w:rsidRPr="00DD3CCD" w:rsidR="0088448C" w:rsidP="00424062" w:rsidRDefault="0088448C" w14:paraId="4F1189FD" w14:textId="77777777">
      <w:pPr>
        <w:rPr>
          <w:rFonts w:asciiTheme="minorHAnsi" w:hAnsiTheme="minorHAnsi" w:cstheme="minorHAnsi"/>
          <w:b/>
          <w:bCs/>
          <w:iCs/>
        </w:rPr>
      </w:pPr>
    </w:p>
    <w:p w:rsidRPr="00DD3CCD" w:rsidR="0088448C" w:rsidP="0088448C" w:rsidRDefault="00DD3CCD" w14:paraId="15E22A16" w14:textId="2064CDD8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>Principal Consultant</w:t>
      </w:r>
      <w:r w:rsidRPr="00DD3CCD" w:rsidR="00B60115">
        <w:rPr>
          <w:rFonts w:asciiTheme="minorHAnsi" w:hAnsiTheme="minorHAnsi" w:cstheme="minorHAnsi"/>
          <w:b/>
          <w:bCs/>
          <w:iCs/>
        </w:rPr>
        <w:t>,</w:t>
      </w:r>
    </w:p>
    <w:p w:rsidRPr="00DD3CCD" w:rsidR="0088448C" w:rsidP="0088448C" w:rsidRDefault="0088448C" w14:paraId="20754C56" w14:textId="64F69869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>Cobec Consulting</w:t>
      </w:r>
    </w:p>
    <w:p w:rsidRPr="00DD3CCD" w:rsidR="0088448C" w:rsidP="0088448C" w:rsidRDefault="000F130E" w14:paraId="4EFE3783" w14:textId="153287FE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Oct</w:t>
      </w:r>
      <w:r w:rsidRPr="00DD3CCD" w:rsidR="0088448C">
        <w:rPr>
          <w:rFonts w:asciiTheme="minorHAnsi" w:hAnsiTheme="minorHAnsi" w:cstheme="minorHAnsi"/>
          <w:b/>
          <w:iCs/>
        </w:rPr>
        <w:t xml:space="preserve"> 2020 to </w:t>
      </w:r>
      <w:r w:rsidRPr="00DD3CCD" w:rsidR="00DD3CCD">
        <w:rPr>
          <w:rFonts w:asciiTheme="minorHAnsi" w:hAnsiTheme="minorHAnsi" w:cstheme="minorHAnsi"/>
          <w:b/>
          <w:iCs/>
        </w:rPr>
        <w:t>present</w:t>
      </w:r>
    </w:p>
    <w:p w:rsidRPr="00DD3CCD" w:rsidR="000F130E" w:rsidP="01D5121F" w:rsidRDefault="000F130E" w14:paraId="17910A99" w14:textId="3F5BDCEC">
      <w:pPr>
        <w:pStyle w:val="ListParagraph"/>
        <w:numPr>
          <w:ilvl w:val="0"/>
          <w:numId w:val="25"/>
        </w:numPr>
        <w:tabs>
          <w:tab w:val="right" w:pos="9540"/>
        </w:tabs>
        <w:rPr>
          <w:rFonts w:ascii="Calibri" w:hAnsi="Calibri" w:cs="Calibri" w:asciiTheme="minorAscii" w:hAnsiTheme="minorAscii" w:cstheme="minorAscii"/>
        </w:rPr>
      </w:pPr>
      <w:r w:rsidRPr="01D5121F" w:rsidR="000F130E">
        <w:rPr>
          <w:rFonts w:ascii="Calibri" w:hAnsi="Calibri" w:cs="Calibri" w:asciiTheme="minorAscii" w:hAnsiTheme="minorAscii" w:cstheme="minorAscii"/>
        </w:rPr>
        <w:t>Appl</w:t>
      </w:r>
      <w:r w:rsidRPr="01D5121F" w:rsidR="004A6DF9">
        <w:rPr>
          <w:rFonts w:ascii="Calibri" w:hAnsi="Calibri" w:cs="Calibri" w:asciiTheme="minorAscii" w:hAnsiTheme="minorAscii" w:cstheme="minorAscii"/>
        </w:rPr>
        <w:t>ied</w:t>
      </w:r>
      <w:r w:rsidRPr="01D5121F" w:rsidR="000F130E">
        <w:rPr>
          <w:rFonts w:ascii="Calibri" w:hAnsi="Calibri" w:cs="Calibri" w:asciiTheme="minorAscii" w:hAnsiTheme="minorAscii" w:cstheme="minorAscii"/>
        </w:rPr>
        <w:t xml:space="preserve"> aviation Air Traffic Control </w:t>
      </w:r>
      <w:r w:rsidRPr="01D5121F" w:rsidR="004A6DF9">
        <w:rPr>
          <w:rFonts w:ascii="Calibri" w:hAnsi="Calibri" w:cs="Calibri" w:asciiTheme="minorAscii" w:hAnsiTheme="minorAscii" w:cstheme="minorAscii"/>
        </w:rPr>
        <w:t xml:space="preserve">(ATC) </w:t>
      </w:r>
      <w:r w:rsidRPr="01D5121F" w:rsidR="000F130E">
        <w:rPr>
          <w:rFonts w:ascii="Calibri" w:hAnsi="Calibri" w:cs="Calibri" w:asciiTheme="minorAscii" w:hAnsiTheme="minorAscii" w:cstheme="minorAscii"/>
        </w:rPr>
        <w:t>operational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, </w:t>
      </w:r>
      <w:r w:rsidRPr="01D5121F" w:rsidR="000F130E">
        <w:rPr>
          <w:rFonts w:ascii="Calibri" w:hAnsi="Calibri" w:cs="Calibri" w:asciiTheme="minorAscii" w:hAnsiTheme="minorAscii" w:cstheme="minorAscii"/>
        </w:rPr>
        <w:t>technical</w:t>
      </w:r>
      <w:r w:rsidRPr="01D5121F" w:rsidR="004A6DF9">
        <w:rPr>
          <w:rFonts w:ascii="Calibri" w:hAnsi="Calibri" w:cs="Calibri" w:asciiTheme="minorAscii" w:hAnsiTheme="minorAscii" w:cstheme="minorAscii"/>
        </w:rPr>
        <w:t>,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 and Second Level Management</w:t>
      </w:r>
      <w:r w:rsidRPr="01D5121F" w:rsidR="000F130E">
        <w:rPr>
          <w:rFonts w:ascii="Calibri" w:hAnsi="Calibri" w:cs="Calibri" w:asciiTheme="minorAscii" w:hAnsiTheme="minorAscii" w:cstheme="minorAscii"/>
        </w:rPr>
        <w:t xml:space="preserve"> </w:t>
      </w:r>
      <w:bookmarkStart w:name="_Int_Z5QJ5dhB" w:id="170957208"/>
      <w:r w:rsidRPr="01D5121F" w:rsidR="000F130E">
        <w:rPr>
          <w:rFonts w:ascii="Calibri" w:hAnsi="Calibri" w:cs="Calibri" w:asciiTheme="minorAscii" w:hAnsiTheme="minorAscii" w:cstheme="minorAscii"/>
        </w:rPr>
        <w:t>expertise</w:t>
      </w:r>
      <w:bookmarkEnd w:id="170957208"/>
      <w:r w:rsidRPr="01D5121F" w:rsidR="000F130E">
        <w:rPr>
          <w:rFonts w:ascii="Calibri" w:hAnsi="Calibri" w:cs="Calibri" w:asciiTheme="minorAscii" w:hAnsiTheme="minorAscii" w:cstheme="minorAscii"/>
        </w:rPr>
        <w:t xml:space="preserve"> in development and support of strategic initiatives for </w:t>
      </w:r>
      <w:r w:rsidRPr="01D5121F" w:rsidR="00DD3CCD">
        <w:rPr>
          <w:rFonts w:ascii="Calibri" w:hAnsi="Calibri" w:cs="Calibri" w:asciiTheme="minorAscii" w:hAnsiTheme="minorAscii" w:cstheme="minorAscii"/>
        </w:rPr>
        <w:t>AJI -</w:t>
      </w:r>
      <w:r w:rsidRPr="01D5121F" w:rsidR="000F130E">
        <w:rPr>
          <w:rFonts w:ascii="Calibri" w:hAnsi="Calibri" w:cs="Calibri" w:asciiTheme="minorAscii" w:hAnsiTheme="minorAscii" w:cstheme="minorAscii"/>
        </w:rPr>
        <w:t xml:space="preserve"> Safety and Technical Training. </w:t>
      </w:r>
    </w:p>
    <w:p w:rsidRPr="00DD3CCD" w:rsidR="00DD3CCD" w:rsidP="01D5121F" w:rsidRDefault="00DD3CCD" w14:paraId="55DDE800" w14:textId="42371FD4">
      <w:pPr>
        <w:pStyle w:val="ListParagraph"/>
        <w:numPr>
          <w:ilvl w:val="0"/>
          <w:numId w:val="25"/>
        </w:numPr>
        <w:rPr>
          <w:rFonts w:ascii="Calibri" w:hAnsi="Calibri" w:cs="" w:asciiTheme="minorAscii" w:hAnsiTheme="minorAscii" w:cstheme="minorBidi"/>
          <w:b w:val="1"/>
          <w:bCs w:val="1"/>
        </w:rPr>
      </w:pPr>
      <w:bookmarkStart w:name="_Int_D6wjW8PY" w:id="435527448"/>
      <w:r w:rsidRPr="01D5121F" w:rsidR="00DD3CCD">
        <w:rPr>
          <w:rFonts w:ascii="Calibri" w:hAnsi="Calibri" w:cs="" w:asciiTheme="minorAscii" w:hAnsiTheme="minorAscii" w:cstheme="minorBidi"/>
        </w:rPr>
        <w:t>Provided</w:t>
      </w:r>
      <w:bookmarkEnd w:id="435527448"/>
      <w:r w:rsidRPr="01D5121F" w:rsidR="00DD3CCD">
        <w:rPr>
          <w:rFonts w:ascii="Calibri" w:hAnsi="Calibri" w:cs="" w:asciiTheme="minorAscii" w:hAnsiTheme="minorAscii" w:cstheme="minorBidi"/>
        </w:rPr>
        <w:t xml:space="preserve"> Subject Matter Expertise (SME) and Systems Engineering support to the FAA’s Tower Simulation System (TSS) Program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and Safety and Technical Training Platform (STEP) program</w:t>
      </w:r>
    </w:p>
    <w:p w:rsidR="30E6D5E0" w:rsidP="37FBBAFC" w:rsidRDefault="13E9A940" w14:paraId="5F787A29" w14:textId="0673D27C">
      <w:pPr>
        <w:pStyle w:val="ListParagraph"/>
        <w:numPr>
          <w:ilvl w:val="0"/>
          <w:numId w:val="25"/>
        </w:numPr>
        <w:rPr>
          <w:rFonts w:asciiTheme="minorHAnsi" w:hAnsiTheme="minorHAnsi" w:cstheme="minorBidi"/>
        </w:rPr>
      </w:pPr>
      <w:r w:rsidRPr="430BB7AB">
        <w:rPr>
          <w:rFonts w:asciiTheme="minorHAnsi" w:hAnsiTheme="minorHAnsi" w:cstheme="minorBidi"/>
        </w:rPr>
        <w:t>In support of the Acquisition Management System (AMS) STEP</w:t>
      </w:r>
      <w:r w:rsidRPr="430BB7AB" w:rsidR="00CA510C">
        <w:rPr>
          <w:rFonts w:asciiTheme="minorHAnsi" w:hAnsiTheme="minorHAnsi" w:cstheme="minorBidi"/>
        </w:rPr>
        <w:t xml:space="preserve"> Investment Analysis Readiness Decision (IARD)</w:t>
      </w:r>
      <w:r w:rsidRPr="430BB7AB">
        <w:rPr>
          <w:rFonts w:asciiTheme="minorHAnsi" w:hAnsiTheme="minorHAnsi" w:cstheme="minorBidi"/>
        </w:rPr>
        <w:t xml:space="preserve">, </w:t>
      </w:r>
      <w:r w:rsidRPr="430BB7AB" w:rsidR="0008206C">
        <w:rPr>
          <w:rFonts w:asciiTheme="minorHAnsi" w:hAnsiTheme="minorHAnsi" w:cstheme="minorBidi"/>
        </w:rPr>
        <w:t>l</w:t>
      </w:r>
      <w:r w:rsidRPr="430BB7AB" w:rsidR="00E56445">
        <w:rPr>
          <w:rFonts w:asciiTheme="minorHAnsi" w:hAnsiTheme="minorHAnsi" w:cstheme="minorBidi"/>
        </w:rPr>
        <w:t xml:space="preserve">ed </w:t>
      </w:r>
      <w:r w:rsidRPr="430BB7AB">
        <w:rPr>
          <w:rFonts w:asciiTheme="minorHAnsi" w:hAnsiTheme="minorHAnsi" w:cstheme="minorBidi"/>
        </w:rPr>
        <w:t>r</w:t>
      </w:r>
      <w:r w:rsidRPr="430BB7AB" w:rsidR="30E6D5E0">
        <w:rPr>
          <w:rFonts w:asciiTheme="minorHAnsi" w:hAnsiTheme="minorHAnsi" w:cstheme="minorBidi"/>
        </w:rPr>
        <w:t>esearch</w:t>
      </w:r>
      <w:r w:rsidRPr="430BB7AB" w:rsidR="01B719FA">
        <w:rPr>
          <w:rFonts w:asciiTheme="minorHAnsi" w:hAnsiTheme="minorHAnsi" w:cstheme="minorBidi"/>
        </w:rPr>
        <w:t xml:space="preserve"> and </w:t>
      </w:r>
      <w:r w:rsidRPr="430BB7AB" w:rsidR="003F32E7">
        <w:rPr>
          <w:rFonts w:asciiTheme="minorHAnsi" w:hAnsiTheme="minorHAnsi" w:cstheme="minorBidi"/>
        </w:rPr>
        <w:t>analysis</w:t>
      </w:r>
      <w:r w:rsidRPr="430BB7AB" w:rsidR="006C5C4C">
        <w:rPr>
          <w:rFonts w:asciiTheme="minorHAnsi" w:hAnsiTheme="minorHAnsi" w:cstheme="minorBidi"/>
        </w:rPr>
        <w:t xml:space="preserve"> of Safety Management System (SMS) </w:t>
      </w:r>
      <w:r w:rsidRPr="430BB7AB" w:rsidR="005C6378">
        <w:rPr>
          <w:rFonts w:asciiTheme="minorHAnsi" w:hAnsiTheme="minorHAnsi" w:cstheme="minorBidi"/>
        </w:rPr>
        <w:t>processes</w:t>
      </w:r>
      <w:r w:rsidRPr="430BB7AB" w:rsidR="00DD17C5">
        <w:rPr>
          <w:rFonts w:asciiTheme="minorHAnsi" w:hAnsiTheme="minorHAnsi" w:cstheme="minorBidi"/>
        </w:rPr>
        <w:t xml:space="preserve"> for</w:t>
      </w:r>
      <w:r w:rsidRPr="430BB7AB" w:rsidR="01B719FA">
        <w:rPr>
          <w:rFonts w:asciiTheme="minorHAnsi" w:hAnsiTheme="minorHAnsi" w:cstheme="minorBidi"/>
        </w:rPr>
        <w:t xml:space="preserve"> </w:t>
      </w:r>
      <w:r w:rsidRPr="430BB7AB" w:rsidR="002B25DB">
        <w:rPr>
          <w:rFonts w:asciiTheme="minorHAnsi" w:hAnsiTheme="minorHAnsi" w:cstheme="minorBidi"/>
        </w:rPr>
        <w:t xml:space="preserve">the </w:t>
      </w:r>
      <w:r w:rsidRPr="430BB7AB" w:rsidR="4BA3C5EB">
        <w:rPr>
          <w:rFonts w:asciiTheme="minorHAnsi" w:hAnsiTheme="minorHAnsi" w:cstheme="minorBidi"/>
        </w:rPr>
        <w:t>STEP</w:t>
      </w:r>
      <w:r w:rsidRPr="430BB7AB" w:rsidR="01B719FA">
        <w:rPr>
          <w:rFonts w:asciiTheme="minorHAnsi" w:hAnsiTheme="minorHAnsi" w:cstheme="minorBidi"/>
        </w:rPr>
        <w:t xml:space="preserve"> Shortfall </w:t>
      </w:r>
      <w:r w:rsidRPr="430BB7AB" w:rsidR="002B25DB">
        <w:rPr>
          <w:rFonts w:asciiTheme="minorHAnsi" w:hAnsiTheme="minorHAnsi" w:cstheme="minorBidi"/>
        </w:rPr>
        <w:t>Analysis Report (SAR</w:t>
      </w:r>
      <w:r w:rsidRPr="430BB7AB" w:rsidR="00A030CE">
        <w:rPr>
          <w:rFonts w:asciiTheme="minorHAnsi" w:hAnsiTheme="minorHAnsi" w:cstheme="minorBidi"/>
        </w:rPr>
        <w:t>)</w:t>
      </w:r>
      <w:r w:rsidRPr="430BB7AB" w:rsidR="004C448A">
        <w:rPr>
          <w:rFonts w:asciiTheme="minorHAnsi" w:hAnsiTheme="minorHAnsi" w:cstheme="minorBidi"/>
        </w:rPr>
        <w:t xml:space="preserve"> artifact</w:t>
      </w:r>
      <w:r w:rsidRPr="430BB7AB" w:rsidR="01B719FA">
        <w:rPr>
          <w:rFonts w:asciiTheme="minorHAnsi" w:hAnsiTheme="minorHAnsi" w:cstheme="minorBidi"/>
        </w:rPr>
        <w:t>.</w:t>
      </w:r>
    </w:p>
    <w:p w:rsidR="00DD3CCD" w:rsidP="430BB7AB" w:rsidRDefault="28AFDAFE" w14:paraId="3D1A2835" w14:textId="585A2CBC">
      <w:pPr>
        <w:pStyle w:val="ListParagraph"/>
        <w:numPr>
          <w:ilvl w:val="0"/>
          <w:numId w:val="25"/>
        </w:numPr>
        <w:rPr>
          <w:rFonts w:asciiTheme="minorHAnsi" w:hAnsiTheme="minorHAnsi" w:cstheme="minorBidi"/>
        </w:rPr>
      </w:pPr>
      <w:r w:rsidRPr="430BB7AB">
        <w:rPr>
          <w:rFonts w:asciiTheme="minorHAnsi" w:hAnsiTheme="minorHAnsi" w:cstheme="minorBidi"/>
        </w:rPr>
        <w:t xml:space="preserve">For the TSS acquisition, assisted in </w:t>
      </w:r>
      <w:r w:rsidRPr="430BB7AB" w:rsidR="003F32E7">
        <w:rPr>
          <w:rFonts w:asciiTheme="minorHAnsi" w:hAnsiTheme="minorHAnsi" w:cstheme="minorBidi"/>
        </w:rPr>
        <w:t xml:space="preserve">research and analysis to </w:t>
      </w:r>
      <w:r w:rsidRPr="430BB7AB">
        <w:rPr>
          <w:rFonts w:asciiTheme="minorHAnsi" w:hAnsiTheme="minorHAnsi" w:cstheme="minorBidi"/>
        </w:rPr>
        <w:t xml:space="preserve">develop </w:t>
      </w:r>
      <w:r w:rsidRPr="430BB7AB" w:rsidR="009F10B9">
        <w:rPr>
          <w:rFonts w:asciiTheme="minorHAnsi" w:hAnsiTheme="minorHAnsi" w:cstheme="minorBidi"/>
        </w:rPr>
        <w:t xml:space="preserve">multiple </w:t>
      </w:r>
      <w:r w:rsidRPr="430BB7AB">
        <w:rPr>
          <w:rFonts w:asciiTheme="minorHAnsi" w:hAnsiTheme="minorHAnsi" w:cstheme="minorBidi"/>
        </w:rPr>
        <w:t xml:space="preserve">AMS </w:t>
      </w:r>
      <w:r w:rsidRPr="430BB7AB" w:rsidR="009F10B9">
        <w:rPr>
          <w:rFonts w:asciiTheme="minorHAnsi" w:hAnsiTheme="minorHAnsi" w:cstheme="minorBidi"/>
        </w:rPr>
        <w:t xml:space="preserve">IARD </w:t>
      </w:r>
      <w:r w:rsidRPr="430BB7AB">
        <w:rPr>
          <w:rFonts w:asciiTheme="minorHAnsi" w:hAnsiTheme="minorHAnsi" w:cstheme="minorBidi"/>
        </w:rPr>
        <w:t xml:space="preserve">artifacts </w:t>
      </w:r>
      <w:r w:rsidRPr="430BB7AB" w:rsidR="00220200">
        <w:rPr>
          <w:rFonts w:asciiTheme="minorHAnsi" w:hAnsiTheme="minorHAnsi" w:cstheme="minorBidi"/>
        </w:rPr>
        <w:t>including</w:t>
      </w:r>
      <w:r w:rsidRPr="430BB7AB">
        <w:rPr>
          <w:rFonts w:asciiTheme="minorHAnsi" w:hAnsiTheme="minorHAnsi" w:cstheme="minorBidi"/>
        </w:rPr>
        <w:t>:</w:t>
      </w:r>
      <w:r w:rsidRPr="430BB7AB" w:rsidR="00DD3CCD">
        <w:rPr>
          <w:rFonts w:asciiTheme="minorHAnsi" w:hAnsiTheme="minorHAnsi" w:cstheme="minorBidi"/>
        </w:rPr>
        <w:t xml:space="preserve"> </w:t>
      </w:r>
      <w:r w:rsidRPr="430BB7AB" w:rsidR="003F32E7">
        <w:rPr>
          <w:rFonts w:asciiTheme="minorHAnsi" w:hAnsiTheme="minorHAnsi" w:cstheme="minorBidi"/>
        </w:rPr>
        <w:t xml:space="preserve">System </w:t>
      </w:r>
      <w:r w:rsidRPr="430BB7AB" w:rsidR="00E82D2C">
        <w:rPr>
          <w:rFonts w:asciiTheme="minorHAnsi" w:hAnsiTheme="minorHAnsi" w:cstheme="minorBidi"/>
        </w:rPr>
        <w:t xml:space="preserve">Concept of </w:t>
      </w:r>
      <w:r w:rsidRPr="430BB7AB" w:rsidR="003F32E7">
        <w:rPr>
          <w:rFonts w:asciiTheme="minorHAnsi" w:hAnsiTheme="minorHAnsi" w:cstheme="minorBidi"/>
        </w:rPr>
        <w:t>Operations (</w:t>
      </w:r>
      <w:r w:rsidRPr="430BB7AB" w:rsidR="00BC3DD9">
        <w:rPr>
          <w:rFonts w:asciiTheme="minorHAnsi" w:hAnsiTheme="minorHAnsi" w:cstheme="minorBidi"/>
        </w:rPr>
        <w:t>ConOps</w:t>
      </w:r>
      <w:r w:rsidRPr="430BB7AB" w:rsidR="003F32E7">
        <w:rPr>
          <w:rFonts w:asciiTheme="minorHAnsi" w:hAnsiTheme="minorHAnsi" w:cstheme="minorBidi"/>
        </w:rPr>
        <w:t>)</w:t>
      </w:r>
      <w:r w:rsidRPr="430BB7AB" w:rsidR="00DD3CCD">
        <w:rPr>
          <w:rFonts w:asciiTheme="minorHAnsi" w:hAnsiTheme="minorHAnsi" w:cstheme="minorBidi"/>
        </w:rPr>
        <w:t>,</w:t>
      </w:r>
      <w:r w:rsidRPr="430BB7AB" w:rsidR="00BC3DD9">
        <w:rPr>
          <w:rFonts w:asciiTheme="minorHAnsi" w:hAnsiTheme="minorHAnsi" w:cstheme="minorBidi"/>
        </w:rPr>
        <w:t xml:space="preserve"> preliminary Program Requirements Document (pPRD), </w:t>
      </w:r>
      <w:r w:rsidRPr="430BB7AB" w:rsidR="00DD3CCD">
        <w:rPr>
          <w:rFonts w:asciiTheme="minorHAnsi" w:hAnsiTheme="minorHAnsi" w:cstheme="minorBidi"/>
        </w:rPr>
        <w:t>shortfall development and quantification</w:t>
      </w:r>
      <w:r w:rsidRPr="430BB7AB" w:rsidR="00314315">
        <w:rPr>
          <w:rFonts w:asciiTheme="minorHAnsi" w:hAnsiTheme="minorHAnsi" w:cstheme="minorBidi"/>
        </w:rPr>
        <w:t xml:space="preserve"> for SAR</w:t>
      </w:r>
      <w:r w:rsidRPr="430BB7AB" w:rsidR="00BC3DD9">
        <w:rPr>
          <w:rFonts w:asciiTheme="minorHAnsi" w:hAnsiTheme="minorHAnsi" w:cstheme="minorBidi"/>
        </w:rPr>
        <w:t>, Functional Analysis Doc</w:t>
      </w:r>
      <w:r w:rsidRPr="430BB7AB" w:rsidR="00314315">
        <w:rPr>
          <w:rFonts w:asciiTheme="minorHAnsi" w:hAnsiTheme="minorHAnsi" w:cstheme="minorBidi"/>
        </w:rPr>
        <w:t>ument</w:t>
      </w:r>
      <w:r w:rsidRPr="430BB7AB" w:rsidR="00BC3DD9">
        <w:rPr>
          <w:rFonts w:asciiTheme="minorHAnsi" w:hAnsiTheme="minorHAnsi" w:cstheme="minorBidi"/>
        </w:rPr>
        <w:t xml:space="preserve"> (FAD), </w:t>
      </w:r>
      <w:r w:rsidRPr="430BB7AB" w:rsidR="00CD3478">
        <w:rPr>
          <w:rFonts w:asciiTheme="minorHAnsi" w:hAnsiTheme="minorHAnsi" w:cstheme="minorBidi"/>
        </w:rPr>
        <w:t>Enterprise Architecture (</w:t>
      </w:r>
      <w:r w:rsidRPr="430BB7AB" w:rsidR="005B0C9C">
        <w:rPr>
          <w:rFonts w:asciiTheme="minorHAnsi" w:hAnsiTheme="minorHAnsi" w:cstheme="minorBidi"/>
        </w:rPr>
        <w:t>EA</w:t>
      </w:r>
      <w:r w:rsidRPr="430BB7AB" w:rsidR="00CD3478">
        <w:rPr>
          <w:rFonts w:asciiTheme="minorHAnsi" w:hAnsiTheme="minorHAnsi" w:cstheme="minorBidi"/>
        </w:rPr>
        <w:t>)</w:t>
      </w:r>
      <w:r w:rsidRPr="430BB7AB" w:rsidR="005B0C9C">
        <w:rPr>
          <w:rFonts w:asciiTheme="minorHAnsi" w:hAnsiTheme="minorHAnsi" w:cstheme="minorBidi"/>
        </w:rPr>
        <w:t xml:space="preserve"> System</w:t>
      </w:r>
      <w:r w:rsidRPr="430BB7AB" w:rsidR="0044033E">
        <w:rPr>
          <w:rFonts w:asciiTheme="minorHAnsi" w:hAnsiTheme="minorHAnsi" w:cstheme="minorBidi"/>
        </w:rPr>
        <w:t>s</w:t>
      </w:r>
      <w:r w:rsidRPr="430BB7AB" w:rsidR="005B0C9C">
        <w:rPr>
          <w:rFonts w:asciiTheme="minorHAnsi" w:hAnsiTheme="minorHAnsi" w:cstheme="minorBidi"/>
        </w:rPr>
        <w:t>/Service Interface Description</w:t>
      </w:r>
      <w:r w:rsidRPr="430BB7AB" w:rsidR="00CD3478">
        <w:rPr>
          <w:rFonts w:asciiTheme="minorHAnsi" w:hAnsiTheme="minorHAnsi" w:cstheme="minorBidi"/>
        </w:rPr>
        <w:t xml:space="preserve"> (</w:t>
      </w:r>
      <w:r w:rsidRPr="430BB7AB" w:rsidR="00314315">
        <w:rPr>
          <w:rFonts w:asciiTheme="minorHAnsi" w:hAnsiTheme="minorHAnsi" w:cstheme="minorBidi"/>
        </w:rPr>
        <w:t>SV-1</w:t>
      </w:r>
      <w:r w:rsidRPr="430BB7AB" w:rsidR="00CD3478">
        <w:rPr>
          <w:rFonts w:asciiTheme="minorHAnsi" w:hAnsiTheme="minorHAnsi" w:cstheme="minorBidi"/>
        </w:rPr>
        <w:t>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44033E">
        <w:rPr>
          <w:rFonts w:asciiTheme="minorHAnsi" w:hAnsiTheme="minorHAnsi" w:cstheme="minorBidi"/>
        </w:rPr>
        <w:t>Systems/Services Communication Description (SV-2)</w:t>
      </w:r>
      <w:r w:rsidRPr="430BB7AB" w:rsidR="00316D1F">
        <w:rPr>
          <w:rFonts w:asciiTheme="minorHAnsi" w:hAnsiTheme="minorHAnsi" w:cstheme="minorBidi"/>
        </w:rPr>
        <w:t>,</w:t>
      </w:r>
      <w:r w:rsidRPr="430BB7AB" w:rsidR="00314315">
        <w:rPr>
          <w:rFonts w:asciiTheme="minorHAnsi" w:hAnsiTheme="minorHAnsi" w:cstheme="minorBidi"/>
        </w:rPr>
        <w:t xml:space="preserve"> </w:t>
      </w:r>
      <w:r w:rsidRPr="430BB7AB" w:rsidR="008819CA">
        <w:rPr>
          <w:rFonts w:asciiTheme="minorHAnsi" w:hAnsiTheme="minorHAnsi" w:cstheme="minorBidi"/>
        </w:rPr>
        <w:t>Operational View (OV-1)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C6223D">
        <w:rPr>
          <w:rFonts w:asciiTheme="minorHAnsi" w:hAnsiTheme="minorHAnsi" w:cstheme="minorBidi"/>
        </w:rPr>
        <w:t>Operational Activity Model (</w:t>
      </w:r>
      <w:r w:rsidRPr="430BB7AB" w:rsidR="00314315">
        <w:rPr>
          <w:rFonts w:asciiTheme="minorHAnsi" w:hAnsiTheme="minorHAnsi" w:cstheme="minorBidi"/>
        </w:rPr>
        <w:t>OV-5</w:t>
      </w:r>
      <w:r w:rsidRPr="430BB7AB" w:rsidR="00C6223D">
        <w:rPr>
          <w:rFonts w:asciiTheme="minorHAnsi" w:hAnsiTheme="minorHAnsi" w:cstheme="minorBidi"/>
        </w:rPr>
        <w:t>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331146">
        <w:rPr>
          <w:rFonts w:asciiTheme="minorHAnsi" w:hAnsiTheme="minorHAnsi" w:cstheme="minorBidi"/>
        </w:rPr>
        <w:t>Verification Requirements Traceability Matrix (VRTM)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BC3DD9">
        <w:rPr>
          <w:rFonts w:asciiTheme="minorHAnsi" w:hAnsiTheme="minorHAnsi" w:cstheme="minorBidi"/>
        </w:rPr>
        <w:t xml:space="preserve">Safety Assessment, </w:t>
      </w:r>
      <w:r w:rsidRPr="430BB7AB" w:rsidR="00CD3478">
        <w:rPr>
          <w:rFonts w:asciiTheme="minorHAnsi" w:hAnsiTheme="minorHAnsi" w:cstheme="minorBidi"/>
        </w:rPr>
        <w:t xml:space="preserve">and </w:t>
      </w:r>
      <w:r w:rsidRPr="430BB7AB" w:rsidR="00BC3DD9">
        <w:rPr>
          <w:rFonts w:asciiTheme="minorHAnsi" w:hAnsiTheme="minorHAnsi" w:cstheme="minorBidi"/>
        </w:rPr>
        <w:t>Risk Register</w:t>
      </w:r>
      <w:r w:rsidR="00F63737">
        <w:rPr>
          <w:rFonts w:asciiTheme="minorHAnsi" w:hAnsiTheme="minorHAnsi" w:cstheme="minorBidi"/>
        </w:rPr>
        <w:t>.</w:t>
      </w:r>
    </w:p>
    <w:p w:rsidRPr="00CF44E7" w:rsidR="00F63737" w:rsidP="01D5121F" w:rsidRDefault="00F63737" w14:paraId="1673195E" w14:textId="1EA6ACDD">
      <w:pPr>
        <w:pStyle w:val="ListParagraph"/>
        <w:numPr>
          <w:ilvl w:val="0"/>
          <w:numId w:val="25"/>
        </w:numPr>
        <w:rPr>
          <w:rFonts w:ascii="Calibri" w:hAnsi="Calibri" w:cs="" w:asciiTheme="minorAscii" w:hAnsiTheme="minorAscii" w:cstheme="minorBidi"/>
        </w:rPr>
      </w:pPr>
      <w:r w:rsidRPr="01D5121F" w:rsidR="00F63737">
        <w:rPr>
          <w:rFonts w:ascii="Calibri" w:hAnsi="Calibri" w:cs="" w:asciiTheme="minorAscii" w:hAnsiTheme="minorAscii" w:cstheme="minorBidi"/>
        </w:rPr>
        <w:t xml:space="preserve">Provided program/project management support </w:t>
      </w:r>
      <w:r w:rsidRPr="01D5121F" w:rsidR="1D1A6A54">
        <w:rPr>
          <w:rFonts w:ascii="Calibri" w:hAnsi="Calibri" w:cs="" w:asciiTheme="minorAscii" w:hAnsiTheme="minorAscii" w:cstheme="minorBidi"/>
        </w:rPr>
        <w:t>aiding</w:t>
      </w:r>
      <w:r w:rsidRPr="01D5121F" w:rsidR="00F63737">
        <w:rPr>
          <w:rFonts w:ascii="Calibri" w:hAnsi="Calibri" w:cs="" w:asciiTheme="minorAscii" w:hAnsiTheme="minorAscii" w:cstheme="minorBidi"/>
        </w:rPr>
        <w:t xml:space="preserve"> with the work breakdown structure (WBS), organizational breakdown structure (OBS), and a detailed data flow visual diagram using Business Process Model Notation (BMN 2.0), notation sequence and message flows between processes, and association flows for data and data storage.</w:t>
      </w:r>
    </w:p>
    <w:p w:rsidRPr="00DD3CCD" w:rsidR="002E47CD" w:rsidP="01D5121F" w:rsidRDefault="002E47CD" w14:paraId="58700CF6" w14:textId="176B8FC8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  <w:b w:val="1"/>
          <w:bCs w:val="1"/>
        </w:rPr>
      </w:pPr>
      <w:bookmarkStart w:name="_Int_8Az6FC1e" w:id="776039159"/>
      <w:r w:rsidRPr="01D5121F" w:rsidR="002E47CD">
        <w:rPr>
          <w:rFonts w:ascii="Calibri" w:hAnsi="Calibri" w:cs="" w:asciiTheme="minorAscii" w:hAnsiTheme="minorAscii" w:cstheme="minorBidi"/>
        </w:rPr>
        <w:t>Provided</w:t>
      </w:r>
      <w:bookmarkEnd w:id="776039159"/>
      <w:r w:rsidRPr="01D5121F" w:rsidR="002E47CD">
        <w:rPr>
          <w:rFonts w:ascii="Calibri" w:hAnsi="Calibri" w:cs="" w:asciiTheme="minorAscii" w:hAnsiTheme="minorAscii" w:cstheme="minorBidi"/>
        </w:rPr>
        <w:t xml:space="preserve"> SME support to AJI’s </w:t>
      </w:r>
      <w:r w:rsidRPr="01D5121F" w:rsidR="004A6DF9">
        <w:rPr>
          <w:rFonts w:ascii="Calibri" w:hAnsi="Calibri" w:cs="" w:asciiTheme="minorAscii" w:hAnsiTheme="minorAscii" w:cstheme="minorBidi"/>
        </w:rPr>
        <w:t xml:space="preserve">Aligning </w:t>
      </w:r>
      <w:bookmarkStart w:name="_Int_4tV5vZzn" w:id="1966110621"/>
      <w:r w:rsidRPr="01D5121F" w:rsidR="004A6DF9">
        <w:rPr>
          <w:rFonts w:ascii="Calibri" w:hAnsi="Calibri" w:cs="" w:asciiTheme="minorAscii" w:hAnsiTheme="minorAscii" w:cstheme="minorBidi"/>
        </w:rPr>
        <w:t>ATO</w:t>
      </w:r>
      <w:bookmarkEnd w:id="1966110621"/>
      <w:r w:rsidRPr="01D5121F" w:rsidR="004A6DF9">
        <w:rPr>
          <w:rFonts w:ascii="Calibri" w:hAnsi="Calibri" w:cs="" w:asciiTheme="minorAscii" w:hAnsiTheme="minorAscii" w:cstheme="minorBidi"/>
        </w:rPr>
        <w:t xml:space="preserve"> Safety (</w:t>
      </w:r>
      <w:r w:rsidRPr="01D5121F" w:rsidR="002E47CD">
        <w:rPr>
          <w:rFonts w:ascii="Calibri" w:hAnsi="Calibri" w:cs="" w:asciiTheme="minorAscii" w:hAnsiTheme="minorAscii" w:cstheme="minorBidi"/>
        </w:rPr>
        <w:t>AATOS</w:t>
      </w:r>
      <w:r w:rsidRPr="01D5121F" w:rsidR="004A6DF9">
        <w:rPr>
          <w:rFonts w:ascii="Calibri" w:hAnsi="Calibri" w:cs="" w:asciiTheme="minorAscii" w:hAnsiTheme="minorAscii" w:cstheme="minorBidi"/>
        </w:rPr>
        <w:t>)</w:t>
      </w:r>
      <w:r w:rsidRPr="01D5121F" w:rsidR="002E47CD">
        <w:rPr>
          <w:rFonts w:ascii="Calibri" w:hAnsi="Calibri" w:cs="" w:asciiTheme="minorAscii" w:hAnsiTheme="minorAscii" w:cstheme="minorBidi"/>
        </w:rPr>
        <w:t xml:space="preserve"> program</w:t>
      </w:r>
      <w:r w:rsidRPr="01D5121F" w:rsidR="004A6DF9">
        <w:rPr>
          <w:rFonts w:ascii="Calibri" w:hAnsi="Calibri" w:cs="" w:asciiTheme="minorAscii" w:hAnsiTheme="minorAscii" w:cstheme="minorBidi"/>
        </w:rPr>
        <w:t>. A</w:t>
      </w:r>
      <w:r w:rsidRPr="01D5121F" w:rsidR="002E47CD">
        <w:rPr>
          <w:rFonts w:ascii="Calibri" w:hAnsi="Calibri" w:cs="" w:asciiTheme="minorAscii" w:hAnsiTheme="minorAscii" w:cstheme="minorBidi"/>
        </w:rPr>
        <w:t>ssist</w:t>
      </w:r>
      <w:r w:rsidRPr="01D5121F" w:rsidR="004A6DF9">
        <w:rPr>
          <w:rFonts w:ascii="Calibri" w:hAnsi="Calibri" w:cs="" w:asciiTheme="minorAscii" w:hAnsiTheme="minorAscii" w:cstheme="minorBidi"/>
        </w:rPr>
        <w:t>ed</w:t>
      </w:r>
      <w:r w:rsidRPr="01D5121F" w:rsidR="002E47CD">
        <w:rPr>
          <w:rFonts w:ascii="Calibri" w:hAnsi="Calibri" w:cs="" w:asciiTheme="minorAscii" w:hAnsiTheme="minorAscii" w:cstheme="minorBidi"/>
        </w:rPr>
        <w:t xml:space="preserve"> with OBS and Data flow Mapping of AJI’s event data.</w:t>
      </w:r>
    </w:p>
    <w:p w:rsidRPr="00DD3CCD" w:rsidR="00BC3DD9" w:rsidP="01D5121F" w:rsidRDefault="495D6865" w14:paraId="693772B6" w14:textId="5FCFD023">
      <w:pPr>
        <w:pStyle w:val="ListParagraph"/>
        <w:numPr>
          <w:ilvl w:val="0"/>
          <w:numId w:val="25"/>
        </w:numPr>
        <w:rPr>
          <w:rFonts w:ascii="Calibri" w:hAnsi="Calibri" w:cs="" w:asciiTheme="minorAscii" w:hAnsiTheme="minorAscii" w:cstheme="minorBidi"/>
        </w:rPr>
      </w:pPr>
      <w:r w:rsidRPr="01D5121F" w:rsidR="495D6865">
        <w:rPr>
          <w:rFonts w:ascii="Calibri" w:hAnsi="Calibri" w:cs="" w:asciiTheme="minorAscii" w:hAnsiTheme="minorAscii" w:cstheme="minorBidi"/>
        </w:rPr>
        <w:t xml:space="preserve">Guided the </w:t>
      </w:r>
      <w:r w:rsidRPr="01D5121F" w:rsidR="041F316A">
        <w:rPr>
          <w:rFonts w:ascii="Calibri" w:hAnsi="Calibri" w:cs="" w:asciiTheme="minorAscii" w:hAnsiTheme="minorAscii" w:cstheme="minorBidi"/>
        </w:rPr>
        <w:t xml:space="preserve">Cobec </w:t>
      </w:r>
      <w:r w:rsidRPr="01D5121F" w:rsidR="00BC3DD9">
        <w:rPr>
          <w:rFonts w:ascii="Calibri" w:hAnsi="Calibri" w:cs="" w:asciiTheme="minorAscii" w:hAnsiTheme="minorAscii" w:cstheme="minorBidi"/>
        </w:rPr>
        <w:t xml:space="preserve">AJI Team </w:t>
      </w:r>
      <w:r w:rsidRPr="01D5121F" w:rsidR="1E18EB31">
        <w:rPr>
          <w:rFonts w:ascii="Calibri" w:hAnsi="Calibri" w:cs="" w:asciiTheme="minorAscii" w:hAnsiTheme="minorAscii" w:cstheme="minorBidi"/>
        </w:rPr>
        <w:t xml:space="preserve">in </w:t>
      </w:r>
      <w:r w:rsidRPr="01D5121F" w:rsidR="00BC3DD9">
        <w:rPr>
          <w:rFonts w:ascii="Calibri" w:hAnsi="Calibri" w:cs="" w:asciiTheme="minorAscii" w:hAnsiTheme="minorAscii" w:cstheme="minorBidi"/>
        </w:rPr>
        <w:t xml:space="preserve">developing </w:t>
      </w:r>
      <w:r w:rsidRPr="01D5121F" w:rsidR="004A6DF9">
        <w:rPr>
          <w:rFonts w:ascii="Calibri" w:hAnsi="Calibri" w:cs="" w:asciiTheme="minorAscii" w:hAnsiTheme="minorAscii" w:cstheme="minorBidi"/>
        </w:rPr>
        <w:t>ATC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dashboards and </w:t>
      </w:r>
      <w:r w:rsidRPr="01D5121F" w:rsidR="1C5EAF1B">
        <w:rPr>
          <w:rFonts w:ascii="Calibri" w:hAnsi="Calibri" w:cs="" w:asciiTheme="minorAscii" w:hAnsiTheme="minorAscii" w:cstheme="minorBidi"/>
        </w:rPr>
        <w:t>named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relevant data sources.</w:t>
      </w:r>
    </w:p>
    <w:p w:rsidRPr="00DD3CCD" w:rsidR="00BC3DD9" w:rsidP="00BC3DD9" w:rsidRDefault="00BC3DD9" w14:paraId="0F388F5B" w14:textId="691C6B5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lastRenderedPageBreak/>
        <w:t xml:space="preserve">Developed process for AJI to status all </w:t>
      </w:r>
      <w:r w:rsidR="004A6DF9">
        <w:rPr>
          <w:rFonts w:asciiTheme="minorHAnsi" w:hAnsiTheme="minorHAnsi" w:cstheme="minorBidi"/>
        </w:rPr>
        <w:t>Unmanned Air Systems (</w:t>
      </w:r>
      <w:r w:rsidRPr="3A4DA5B6">
        <w:rPr>
          <w:rFonts w:asciiTheme="minorHAnsi" w:hAnsiTheme="minorHAnsi" w:cstheme="minorBidi"/>
        </w:rPr>
        <w:t>UAS</w:t>
      </w:r>
      <w:r w:rsidR="004A6DF9">
        <w:rPr>
          <w:rFonts w:asciiTheme="minorHAnsi" w:hAnsiTheme="minorHAnsi" w:cstheme="minorBidi"/>
        </w:rPr>
        <w:t>)</w:t>
      </w:r>
      <w:r w:rsidRPr="3A4DA5B6">
        <w:rPr>
          <w:rFonts w:asciiTheme="minorHAnsi" w:hAnsiTheme="minorHAnsi" w:cstheme="minorBidi"/>
        </w:rPr>
        <w:t xml:space="preserve"> Activities on the UAS Activity Dashboard. </w:t>
      </w:r>
    </w:p>
    <w:p w:rsidRPr="00DD3CCD" w:rsidR="00BC3DD9" w:rsidP="01D5121F" w:rsidRDefault="00BC3DD9" w14:paraId="07E0445E" w14:textId="5B6B165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C3DD9">
        <w:rPr>
          <w:rFonts w:ascii="Calibri" w:hAnsi="Calibri" w:cs="" w:asciiTheme="minorAscii" w:hAnsiTheme="minorAscii" w:cstheme="minorBidi"/>
        </w:rPr>
        <w:t>Participate</w:t>
      </w:r>
      <w:r w:rsidRPr="01D5121F" w:rsidR="004A6DF9">
        <w:rPr>
          <w:rFonts w:ascii="Calibri" w:hAnsi="Calibri" w:cs="" w:asciiTheme="minorAscii" w:hAnsiTheme="minorAscii" w:cstheme="minorBidi"/>
        </w:rPr>
        <w:t>d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on teams requiring Air Traffic specific </w:t>
      </w:r>
      <w:bookmarkStart w:name="_Int_0GjWs1Am" w:id="1579602979"/>
      <w:r w:rsidRPr="01D5121F" w:rsidR="00BC3DD9">
        <w:rPr>
          <w:rFonts w:ascii="Calibri" w:hAnsi="Calibri" w:cs="" w:asciiTheme="minorAscii" w:hAnsiTheme="minorAscii" w:cstheme="minorBidi"/>
        </w:rPr>
        <w:t>expertise</w:t>
      </w:r>
      <w:bookmarkEnd w:id="1579602979"/>
      <w:r w:rsidRPr="01D5121F" w:rsidR="00BC3DD9">
        <w:rPr>
          <w:rFonts w:ascii="Calibri" w:hAnsi="Calibri" w:cs="" w:asciiTheme="minorAscii" w:hAnsiTheme="minorAscii" w:cstheme="minorBidi"/>
        </w:rPr>
        <w:t xml:space="preserve"> on UAS integration, Airspace Safety Metrix, Surface Safety Matrix, Airborne Safety Matrix, Safety Risk Management as it pertains to Airspace, UAS, </w:t>
      </w:r>
      <w:r w:rsidRPr="01D5121F" w:rsidR="004A6DF9">
        <w:rPr>
          <w:rFonts w:ascii="Calibri" w:hAnsi="Calibri" w:cs="" w:asciiTheme="minorAscii" w:hAnsiTheme="minorAscii" w:cstheme="minorBidi"/>
        </w:rPr>
        <w:t xml:space="preserve">and </w:t>
      </w:r>
      <w:r w:rsidRPr="01D5121F" w:rsidR="00BC3DD9">
        <w:rPr>
          <w:rFonts w:ascii="Calibri" w:hAnsi="Calibri" w:cs="" w:asciiTheme="minorAscii" w:hAnsiTheme="minorAscii" w:cstheme="minorBidi"/>
        </w:rPr>
        <w:t>Impact on the National Airspace System</w:t>
      </w:r>
      <w:r w:rsidRPr="01D5121F" w:rsidR="004A6DF9">
        <w:rPr>
          <w:rFonts w:ascii="Calibri" w:hAnsi="Calibri" w:cs="" w:asciiTheme="minorAscii" w:hAnsiTheme="minorAscii" w:cstheme="minorBidi"/>
        </w:rPr>
        <w:t xml:space="preserve"> (NAS).</w:t>
      </w:r>
    </w:p>
    <w:p w:rsidRPr="00DD3CCD" w:rsidR="00BC3DD9" w:rsidP="01D5121F" w:rsidRDefault="00BC3DD9" w14:paraId="41AB875D" w14:textId="53BDDFBF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C3DD9">
        <w:rPr>
          <w:rFonts w:ascii="Calibri" w:hAnsi="Calibri" w:cs="" w:asciiTheme="minorAscii" w:hAnsiTheme="minorAscii" w:cstheme="minorBidi"/>
        </w:rPr>
        <w:t>Work</w:t>
      </w:r>
      <w:r w:rsidRPr="01D5121F" w:rsidR="004A6DF9">
        <w:rPr>
          <w:rFonts w:ascii="Calibri" w:hAnsi="Calibri" w:cs="" w:asciiTheme="minorAscii" w:hAnsiTheme="minorAscii" w:cstheme="minorBidi"/>
        </w:rPr>
        <w:t>ed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with Air Traffic counterparts in Cobec and AJI to </w:t>
      </w:r>
      <w:bookmarkStart w:name="_Int_hdjYFMUg" w:id="1857201672"/>
      <w:r w:rsidRPr="01D5121F" w:rsidR="00BC3DD9">
        <w:rPr>
          <w:rFonts w:ascii="Calibri" w:hAnsi="Calibri" w:cs="" w:asciiTheme="minorAscii" w:hAnsiTheme="minorAscii" w:cstheme="minorBidi"/>
        </w:rPr>
        <w:t>provide</w:t>
      </w:r>
      <w:bookmarkEnd w:id="1857201672"/>
      <w:r w:rsidRPr="01D5121F" w:rsidR="00BC3DD9">
        <w:rPr>
          <w:rFonts w:ascii="Calibri" w:hAnsi="Calibri" w:cs="" w:asciiTheme="minorAscii" w:hAnsiTheme="minorAscii" w:cstheme="minorBidi"/>
        </w:rPr>
        <w:t xml:space="preserve"> an informed approach into Safety Culture, SMS</w:t>
      </w:r>
      <w:r w:rsidRPr="01D5121F" w:rsidR="004A6DF9">
        <w:rPr>
          <w:rFonts w:ascii="Calibri" w:hAnsi="Calibri" w:cs="" w:asciiTheme="minorAscii" w:hAnsiTheme="minorAscii" w:cstheme="minorBidi"/>
        </w:rPr>
        <w:t>,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and Safety Metrix work. </w:t>
      </w:r>
    </w:p>
    <w:p w:rsidRPr="00F63737" w:rsidR="00F63737" w:rsidP="00F63737" w:rsidRDefault="00DD3CCD" w14:paraId="5F7DF2D0" w14:textId="554FC54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Expert level use of Microsoft products (</w:t>
      </w:r>
      <w:r w:rsidR="004A6DF9">
        <w:rPr>
          <w:rFonts w:asciiTheme="minorHAnsi" w:hAnsiTheme="minorHAnsi" w:cstheme="minorBidi"/>
        </w:rPr>
        <w:t>Teams</w:t>
      </w:r>
      <w:r w:rsidRPr="3A4DA5B6">
        <w:rPr>
          <w:rFonts w:asciiTheme="minorHAnsi" w:hAnsiTheme="minorHAnsi" w:cstheme="minorBidi"/>
        </w:rPr>
        <w:t>, Excel, Word, Project, Visio</w:t>
      </w:r>
      <w:r w:rsidRPr="3A4DA5B6" w:rsidR="00BC3DD9">
        <w:rPr>
          <w:rFonts w:asciiTheme="minorHAnsi" w:hAnsiTheme="minorHAnsi" w:cstheme="minorBidi"/>
        </w:rPr>
        <w:t xml:space="preserve">, </w:t>
      </w:r>
      <w:r w:rsidRPr="3A4DA5B6">
        <w:rPr>
          <w:rFonts w:asciiTheme="minorHAnsi" w:hAnsiTheme="minorHAnsi" w:cstheme="minorBidi"/>
        </w:rPr>
        <w:t>etc..) to visualize and</w:t>
      </w:r>
      <w:r w:rsidR="004A6DF9">
        <w:rPr>
          <w:rFonts w:asciiTheme="minorHAnsi" w:hAnsiTheme="minorHAnsi" w:cstheme="minorBidi"/>
        </w:rPr>
        <w:t xml:space="preserve"> </w:t>
      </w:r>
      <w:r w:rsidRPr="3A4DA5B6">
        <w:rPr>
          <w:rFonts w:asciiTheme="minorHAnsi" w:hAnsiTheme="minorHAnsi" w:cstheme="minorBidi"/>
        </w:rPr>
        <w:t>organize information or data.</w:t>
      </w:r>
    </w:p>
    <w:p w:rsidRPr="00DD3CCD" w:rsidR="0088448C" w:rsidP="00424062" w:rsidRDefault="0088448C" w14:paraId="215978B0" w14:textId="77777777">
      <w:pPr>
        <w:rPr>
          <w:rFonts w:asciiTheme="minorHAnsi" w:hAnsiTheme="minorHAnsi" w:cstheme="minorHAnsi"/>
          <w:b/>
          <w:bCs/>
          <w:iCs/>
        </w:rPr>
      </w:pPr>
    </w:p>
    <w:p w:rsidRPr="00DD3CCD" w:rsidR="00424062" w:rsidP="00424062" w:rsidRDefault="00424062" w14:paraId="795EFF03" w14:textId="1A82A750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ATC Training Analyst Sr, </w:t>
      </w:r>
      <w:bookmarkStart w:name="_Hlk83375605" w:id="0"/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  <w:bookmarkEnd w:id="0"/>
      <w:r w:rsidRPr="00DD3CCD">
        <w:rPr>
          <w:rFonts w:asciiTheme="minorHAnsi" w:hAnsiTheme="minorHAnsi" w:cstheme="minorHAnsi"/>
          <w:b/>
          <w:bCs/>
          <w:iCs/>
        </w:rPr>
        <w:t>Academy,</w:t>
      </w:r>
    </w:p>
    <w:p w:rsidRPr="00DD3CCD" w:rsidR="00424062" w:rsidP="00424062" w:rsidRDefault="00424062" w14:paraId="73D04B06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>Science Applications International Corporation</w:t>
      </w:r>
    </w:p>
    <w:p w:rsidRPr="00DD3CCD" w:rsidR="00EA73A1" w:rsidP="00CB0557" w:rsidRDefault="00424062" w14:paraId="1D56E46F" w14:textId="74784EA7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 xml:space="preserve">Apr 2016 to </w:t>
      </w:r>
      <w:r w:rsidRPr="00DD3CCD" w:rsidR="000F130E">
        <w:rPr>
          <w:rFonts w:asciiTheme="minorHAnsi" w:hAnsiTheme="minorHAnsi" w:cstheme="minorHAnsi"/>
          <w:b/>
          <w:iCs/>
        </w:rPr>
        <w:t>Sept</w:t>
      </w:r>
      <w:r w:rsidRPr="00DD3CCD">
        <w:rPr>
          <w:rFonts w:asciiTheme="minorHAnsi" w:hAnsiTheme="minorHAnsi" w:cstheme="minorHAnsi"/>
          <w:b/>
          <w:iCs/>
        </w:rPr>
        <w:t xml:space="preserve"> 2020</w:t>
      </w:r>
    </w:p>
    <w:p w:rsidRPr="00DD3CCD" w:rsidR="00424062" w:rsidP="00424062" w:rsidRDefault="00424062" w14:paraId="04658BF9" w14:textId="5221EF2A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En-route lab row instructor III and radar certified</w:t>
      </w:r>
    </w:p>
    <w:p w:rsidRPr="00DD3CCD" w:rsidR="00424062" w:rsidP="00424062" w:rsidRDefault="00424062" w14:paraId="46B78149" w14:textId="5DA7EC4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Lead instructor certified</w:t>
      </w:r>
    </w:p>
    <w:p w:rsidRPr="00DD3CCD" w:rsidR="00424062" w:rsidP="00424062" w:rsidRDefault="00424062" w14:paraId="08E79F58" w14:textId="1118D94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Classroom certified</w:t>
      </w:r>
    </w:p>
    <w:p w:rsidRPr="00DD3CCD" w:rsidR="00424062" w:rsidP="00424062" w:rsidRDefault="00424062" w14:paraId="38D8B3EF" w14:textId="0E6C8080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Basic Instructor Training</w:t>
      </w:r>
    </w:p>
    <w:p w:rsidRPr="00DD3CCD" w:rsidR="00424062" w:rsidP="00424062" w:rsidRDefault="00424062" w14:paraId="6C7B9DCE" w14:textId="0DABF74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 xml:space="preserve">TBFM Instructor Certified </w:t>
      </w:r>
    </w:p>
    <w:p w:rsidRPr="00DD3CCD" w:rsidR="00CB0557" w:rsidP="00CB0557" w:rsidRDefault="00424062" w14:paraId="1AAB9054" w14:textId="47D33BDA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 xml:space="preserve">TBFM Course Coordinator </w:t>
      </w:r>
    </w:p>
    <w:p w:rsidRPr="00DD3CCD" w:rsidR="003731BF" w:rsidP="00CB0557" w:rsidRDefault="003731BF" w14:paraId="6A87FEE2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424062" w:rsidP="00424062" w:rsidRDefault="00DD3CCD" w14:paraId="75BDB139" w14:textId="31913F1C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t>Support Manager Training and Quality Assurance</w:t>
      </w:r>
      <w:r w:rsidRPr="00DD3CCD" w:rsidR="00424062">
        <w:rPr>
          <w:rFonts w:asciiTheme="minorHAnsi" w:hAnsiTheme="minorHAnsi" w:eastAsiaTheme="minorHAnsi" w:cstheme="minorHAnsi"/>
          <w:b/>
          <w:bCs/>
        </w:rPr>
        <w:t>, Chicago TRACON</w:t>
      </w:r>
    </w:p>
    <w:p w:rsidRPr="00DD3CCD" w:rsidR="00424062" w:rsidP="00424062" w:rsidRDefault="00424062" w14:paraId="04F18DB2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424062" w:rsidP="00424062" w:rsidRDefault="00424062" w14:paraId="0DA7106E" w14:textId="63EF73EB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2014 to May 2015</w:t>
      </w:r>
    </w:p>
    <w:p w:rsidRPr="00DD3CCD" w:rsidR="00DD3CCD" w:rsidP="01D5121F" w:rsidRDefault="00DD3CCD" w14:paraId="47DE5C0E" w14:textId="44F6DCC8">
      <w:p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Calibri" w:asciiTheme="minorAscii" w:hAnsiTheme="minorAscii" w:cstheme="minorAscii"/>
        </w:rPr>
        <w:t xml:space="preserve">Direct a highly technical workforce that </w:t>
      </w:r>
      <w:bookmarkStart w:name="_Int_Byw1eQp0" w:id="324620403"/>
      <w:r w:rsidRPr="01D5121F" w:rsidR="00DD3CCD">
        <w:rPr>
          <w:rFonts w:ascii="Calibri" w:hAnsi="Calibri" w:cs="Calibri" w:asciiTheme="minorAscii" w:hAnsiTheme="minorAscii" w:cstheme="minorAscii"/>
        </w:rPr>
        <w:t>provides</w:t>
      </w:r>
      <w:bookmarkEnd w:id="324620403"/>
      <w:r w:rsidRPr="01D5121F" w:rsidR="00DD3CCD">
        <w:rPr>
          <w:rFonts w:ascii="Calibri" w:hAnsi="Calibri" w:cs="Calibri" w:asciiTheme="minorAscii" w:hAnsiTheme="minorAscii" w:cstheme="minorAscii"/>
        </w:rPr>
        <w:t xml:space="preserve"> tactical and strategic support. Work impacts effectiveness and efficiency of day-to-day operations of Chicago </w:t>
      </w:r>
      <w:r w:rsidRPr="01D5121F" w:rsidR="556780E7">
        <w:rPr>
          <w:rFonts w:ascii="Calibri" w:hAnsi="Calibri" w:cs="Calibri" w:asciiTheme="minorAscii" w:hAnsiTheme="minorAscii" w:cstheme="minorAscii"/>
        </w:rPr>
        <w:t>TRACON (Terminal Radar Approach Control)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. Led a team of four specialists working with union counterparts to </w:t>
      </w:r>
      <w:bookmarkStart w:name="_Int_G8tfiA8F" w:id="1108344423"/>
      <w:r w:rsidRPr="01D5121F" w:rsidR="00DD3CCD">
        <w:rPr>
          <w:rFonts w:ascii="Calibri" w:hAnsi="Calibri" w:cs="Calibri" w:asciiTheme="minorAscii" w:hAnsiTheme="minorAscii" w:cstheme="minorAscii"/>
        </w:rPr>
        <w:t>identify</w:t>
      </w:r>
      <w:bookmarkEnd w:id="1108344423"/>
      <w:r w:rsidRPr="01D5121F" w:rsidR="00DD3CCD">
        <w:rPr>
          <w:rFonts w:ascii="Calibri" w:hAnsi="Calibri" w:cs="Calibri" w:asciiTheme="minorAscii" w:hAnsiTheme="minorAscii" w:cstheme="minorAscii"/>
        </w:rPr>
        <w:t xml:space="preserve">, </w:t>
      </w:r>
      <w:bookmarkStart w:name="_Int_BpjTvFzN" w:id="386101707"/>
      <w:r w:rsidRPr="01D5121F" w:rsidR="00DD3CCD">
        <w:rPr>
          <w:rFonts w:ascii="Calibri" w:hAnsi="Calibri" w:cs="Calibri" w:asciiTheme="minorAscii" w:hAnsiTheme="minorAscii" w:cstheme="minorAscii"/>
        </w:rPr>
        <w:t>establish</w:t>
      </w:r>
      <w:bookmarkEnd w:id="386101707"/>
      <w:r w:rsidRPr="01D5121F" w:rsidR="00DD3CCD">
        <w:rPr>
          <w:rFonts w:ascii="Calibri" w:hAnsi="Calibri" w:cs="Calibri" w:asciiTheme="minorAscii" w:hAnsiTheme="minorAscii" w:cstheme="minorAscii"/>
        </w:rPr>
        <w:t xml:space="preserve">, develop training materials while meeting requirements of directives </w:t>
      </w:r>
      <w:bookmarkStart w:name="_Int_XxGl9ZyV" w:id="238382998"/>
      <w:r w:rsidRPr="01D5121F" w:rsidR="00DD3CCD">
        <w:rPr>
          <w:rFonts w:ascii="Calibri" w:hAnsi="Calibri" w:cs="Calibri" w:asciiTheme="minorAscii" w:hAnsiTheme="minorAscii" w:cstheme="minorAscii"/>
        </w:rPr>
        <w:t>pertaining to</w:t>
      </w:r>
      <w:bookmarkEnd w:id="238382998"/>
      <w:r w:rsidRPr="01D5121F" w:rsidR="00DD3CCD">
        <w:rPr>
          <w:rFonts w:ascii="Calibri" w:hAnsi="Calibri" w:cs="Calibri" w:asciiTheme="minorAscii" w:hAnsiTheme="minorAscii" w:cstheme="minorAscii"/>
        </w:rPr>
        <w:t xml:space="preserve"> air traffic control. </w:t>
      </w:r>
    </w:p>
    <w:p w:rsidRPr="00DD3CCD" w:rsidR="00DD3CCD" w:rsidP="00DD3CCD" w:rsidRDefault="00DD3CCD" w14:paraId="501DA5D1" w14:textId="77777777">
      <w:pPr>
        <w:rPr>
          <w:rFonts w:asciiTheme="minorHAnsi" w:hAnsiTheme="minorHAnsi" w:cstheme="minorHAnsi"/>
          <w:b/>
          <w:i/>
        </w:rPr>
      </w:pPr>
    </w:p>
    <w:p w:rsidRPr="00DD3CCD" w:rsidR="00DD3CCD" w:rsidP="01D5121F" w:rsidRDefault="00DD3CCD" w14:paraId="798CA7EF" w14:textId="03BF34FD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  <w:b w:val="1"/>
          <w:bCs w:val="1"/>
          <w:u w:val="single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Facilitated Communications with Internal and External Clients</w:t>
      </w:r>
      <w:r w:rsidRPr="01D5121F" w:rsidR="00DD3CCD">
        <w:rPr>
          <w:rFonts w:ascii="Calibri" w:hAnsi="Calibri" w:cs="" w:asciiTheme="minorAscii" w:hAnsiTheme="minorAscii" w:cstheme="minorBidi"/>
        </w:rPr>
        <w:t xml:space="preserve">: Conducted meetings with executives and high-ranking managers from airlines, military, the </w:t>
      </w:r>
      <w:r w:rsidRPr="01D5121F" w:rsidR="08A9C9A1">
        <w:rPr>
          <w:rFonts w:ascii="Calibri" w:hAnsi="Calibri" w:cs="" w:asciiTheme="minorAscii" w:hAnsiTheme="minorAscii" w:cstheme="minorBidi"/>
        </w:rPr>
        <w:t>public</w:t>
      </w:r>
      <w:r w:rsidRPr="01D5121F" w:rsidR="00DD3CCD">
        <w:rPr>
          <w:rFonts w:ascii="Calibri" w:hAnsi="Calibri" w:cs="" w:asciiTheme="minorAscii" w:hAnsiTheme="minorAscii" w:cstheme="minorBidi"/>
        </w:rPr>
        <w:t>, and representatives from the aviation industry.</w:t>
      </w:r>
    </w:p>
    <w:p w:rsidRPr="00DD3CCD" w:rsidR="00DD3CCD" w:rsidP="01D5121F" w:rsidRDefault="00DD3CCD" w14:paraId="3BE457CF" w14:textId="5E39FF9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Oversaw Document Preparation</w:t>
      </w:r>
      <w:r w:rsidRPr="01D5121F" w:rsidR="00DD3CCD">
        <w:rPr>
          <w:rFonts w:ascii="Calibri" w:hAnsi="Calibri" w:cs="" w:asciiTheme="minorAscii" w:hAnsiTheme="minorAscii" w:cstheme="minorBidi"/>
        </w:rPr>
        <w:t xml:space="preserve">: Oversaw internal compliance verifications </w:t>
      </w:r>
      <w:bookmarkStart w:name="_Int_NFU1Ruii" w:id="85762837"/>
      <w:r w:rsidRPr="01D5121F" w:rsidR="00DD3CCD">
        <w:rPr>
          <w:rFonts w:ascii="Calibri" w:hAnsi="Calibri" w:cs="" w:asciiTheme="minorAscii" w:hAnsiTheme="minorAscii" w:cstheme="minorBidi"/>
        </w:rPr>
        <w:t>maintaining</w:t>
      </w:r>
      <w:bookmarkEnd w:id="85762837"/>
      <w:r w:rsidRPr="01D5121F" w:rsidR="00DD3CCD">
        <w:rPr>
          <w:rFonts w:ascii="Calibri" w:hAnsi="Calibri" w:cs="" w:asciiTheme="minorAscii" w:hAnsiTheme="minorAscii" w:cstheme="minorBidi"/>
        </w:rPr>
        <w:t xml:space="preserve"> standards while </w:t>
      </w:r>
      <w:bookmarkStart w:name="_Int_C0RpxCpE" w:id="2074713679"/>
      <w:r w:rsidRPr="01D5121F" w:rsidR="00DD3CCD">
        <w:rPr>
          <w:rFonts w:ascii="Calibri" w:hAnsi="Calibri" w:cs="" w:asciiTheme="minorAscii" w:hAnsiTheme="minorAscii" w:cstheme="minorBidi"/>
        </w:rPr>
        <w:t>identifying</w:t>
      </w:r>
      <w:bookmarkEnd w:id="2074713679"/>
      <w:r w:rsidRPr="01D5121F" w:rsidR="00DD3CCD">
        <w:rPr>
          <w:rFonts w:ascii="Calibri" w:hAnsi="Calibri" w:cs="" w:asciiTheme="minorAscii" w:hAnsiTheme="minorAscii" w:cstheme="minorBidi"/>
        </w:rPr>
        <w:t xml:space="preserve"> potential areas of risk</w:t>
      </w:r>
      <w:r w:rsidRPr="01D5121F" w:rsidR="0F1C6DF7">
        <w:rPr>
          <w:rFonts w:ascii="Calibri" w:hAnsi="Calibri" w:cs="" w:asciiTheme="minorAscii" w:hAnsiTheme="minorAscii" w:cstheme="minorBidi"/>
        </w:rPr>
        <w:t xml:space="preserve">. </w:t>
      </w:r>
    </w:p>
    <w:p w:rsidRPr="00DD3CCD" w:rsidR="00DD3CCD" w:rsidP="01D5121F" w:rsidRDefault="00DD3CCD" w14:paraId="546C879D" w14:textId="323900AC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Led facility SMS implementation</w:t>
      </w:r>
      <w:r w:rsidRPr="01D5121F" w:rsidR="5F7304C5">
        <w:rPr>
          <w:rFonts w:ascii="Calibri" w:hAnsi="Calibri" w:cs="" w:asciiTheme="minorAscii" w:hAnsiTheme="minorAscii" w:cstheme="minorBidi"/>
        </w:rPr>
        <w:t xml:space="preserve">. </w:t>
      </w:r>
      <w:r w:rsidRPr="01D5121F" w:rsidR="00DD3CCD">
        <w:rPr>
          <w:rFonts w:ascii="Calibri" w:hAnsi="Calibri" w:cs="" w:asciiTheme="minorAscii" w:hAnsiTheme="minorAscii" w:cstheme="minorBidi"/>
        </w:rPr>
        <w:t>Facility/district lead for SMS.</w:t>
      </w:r>
    </w:p>
    <w:p w:rsidRPr="00DD3CCD" w:rsidR="00DD3CCD" w:rsidP="00DD3CCD" w:rsidRDefault="00DD3CCD" w14:paraId="16F4F379" w14:textId="0AFE2F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  <w:i/>
          <w:iCs/>
        </w:rPr>
        <w:t>Risk Management and Mitigation</w:t>
      </w:r>
      <w:r w:rsidRPr="3A4DA5B6">
        <w:rPr>
          <w:rFonts w:asciiTheme="minorHAnsi" w:hAnsiTheme="minorHAnsi" w:cstheme="minorBidi"/>
        </w:rPr>
        <w:t>: Collaborated with Operations Managers to build risk mitigation strategies that remained within budget and scope of current operations. After development of these strategies briefed management teams and their union counterparts</w:t>
      </w:r>
    </w:p>
    <w:p w:rsidRPr="00DD3CCD" w:rsidR="00DD3CCD" w:rsidP="00CB0557" w:rsidRDefault="00DD3CCD" w14:paraId="295443D3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424062" w:rsidP="00424062" w:rsidRDefault="00424062" w14:paraId="6F761C76" w14:textId="77777777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lastRenderedPageBreak/>
        <w:t>Operations Manager, Chicago TRACON</w:t>
      </w:r>
    </w:p>
    <w:p w:rsidRPr="00DD3CCD" w:rsidR="00424062" w:rsidP="00424062" w:rsidRDefault="00424062" w14:paraId="212EDA66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424062" w:rsidP="00424062" w:rsidRDefault="00424062" w14:paraId="37E2EF1C" w14:textId="13159E03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Apr 201</w:t>
      </w:r>
      <w:r w:rsidRPr="00DD3CCD" w:rsidR="00DD3CCD">
        <w:rPr>
          <w:rFonts w:asciiTheme="minorHAnsi" w:hAnsiTheme="minorHAnsi" w:cstheme="minorHAnsi"/>
          <w:b/>
          <w:iCs/>
        </w:rPr>
        <w:t>2</w:t>
      </w:r>
      <w:r w:rsidRPr="00DD3CCD">
        <w:rPr>
          <w:rFonts w:asciiTheme="minorHAnsi" w:hAnsiTheme="minorHAnsi" w:cstheme="minorHAnsi"/>
          <w:b/>
          <w:iCs/>
        </w:rPr>
        <w:t xml:space="preserve"> to Nov 2014</w:t>
      </w:r>
    </w:p>
    <w:p w:rsidRPr="00DD3CCD" w:rsidR="00DD3CCD" w:rsidP="00424062" w:rsidRDefault="00DD3CCD" w14:paraId="2734DD53" w14:textId="77777777">
      <w:pPr>
        <w:rPr>
          <w:rFonts w:asciiTheme="minorHAnsi" w:hAnsiTheme="minorHAnsi" w:cstheme="minorHAnsi"/>
          <w:b/>
          <w:iCs/>
        </w:rPr>
      </w:pPr>
    </w:p>
    <w:p w:rsidRPr="00DD3CCD" w:rsidR="00DD3CCD" w:rsidP="01D5121F" w:rsidRDefault="00DD3CCD" w14:paraId="17CAD035" w14:textId="5E28C424">
      <w:p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Calibri" w:asciiTheme="minorAscii" w:hAnsiTheme="minorAscii" w:cstheme="minorAscii"/>
        </w:rPr>
        <w:t xml:space="preserve">Oversaw highly technical trained workforce of 100 controllers and supervisors. In addition to staff duties, </w:t>
      </w:r>
      <w:r w:rsidRPr="01D5121F" w:rsidR="4CC727FE">
        <w:rPr>
          <w:rFonts w:ascii="Calibri" w:hAnsi="Calibri" w:cs="Calibri" w:asciiTheme="minorAscii" w:hAnsiTheme="minorAscii" w:cstheme="minorAscii"/>
        </w:rPr>
        <w:t>I managed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 assigned shifts as the top official in the control room during evening hours and weekends</w:t>
      </w:r>
      <w:r w:rsidRPr="01D5121F" w:rsidR="2565E1FC">
        <w:rPr>
          <w:rFonts w:ascii="Calibri" w:hAnsi="Calibri" w:cs="Calibri" w:asciiTheme="minorAscii" w:hAnsiTheme="minorAscii" w:cstheme="minorAscii"/>
        </w:rPr>
        <w:t xml:space="preserve">. </w:t>
      </w:r>
    </w:p>
    <w:p w:rsidRPr="00DD3CCD" w:rsidR="00DD3CCD" w:rsidP="00DD3CCD" w:rsidRDefault="00DD3CCD" w14:paraId="5AA23A59" w14:textId="77777777">
      <w:pPr>
        <w:rPr>
          <w:rFonts w:asciiTheme="minorHAnsi" w:hAnsiTheme="minorHAnsi" w:cstheme="minorHAnsi"/>
          <w:bCs/>
          <w:iCs/>
        </w:rPr>
      </w:pPr>
    </w:p>
    <w:p w:rsidRPr="00DD3CCD" w:rsidR="00DD3CCD" w:rsidP="01D5121F" w:rsidRDefault="00DD3CCD" w14:paraId="1CA551E9" w14:textId="5EE19EE2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Oversaw training program</w:t>
      </w:r>
      <w:r w:rsidRPr="01D5121F" w:rsidR="00DD3CCD">
        <w:rPr>
          <w:rFonts w:ascii="Calibri" w:hAnsi="Calibri" w:cs="" w:asciiTheme="minorAscii" w:hAnsiTheme="minorAscii" w:cstheme="minorBidi"/>
        </w:rPr>
        <w:t>: Increased training output through collaboration and development of metrics including ongoing reporting points to ensure success</w:t>
      </w:r>
      <w:r w:rsidRPr="01D5121F" w:rsidR="2BB2D7AC">
        <w:rPr>
          <w:rFonts w:ascii="Calibri" w:hAnsi="Calibri" w:cs="" w:asciiTheme="minorAscii" w:hAnsiTheme="minorAscii" w:cstheme="minorBidi"/>
        </w:rPr>
        <w:t xml:space="preserve">. </w:t>
      </w:r>
    </w:p>
    <w:p w:rsidRPr="00DD3CCD" w:rsidR="00DD3CCD" w:rsidP="00DD3CCD" w:rsidRDefault="00DD3CCD" w14:paraId="0D440880" w14:textId="3F6194A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  <w:i/>
          <w:iCs/>
        </w:rPr>
        <w:t>Change Management</w:t>
      </w:r>
      <w:r w:rsidRPr="3A4DA5B6">
        <w:rPr>
          <w:rFonts w:asciiTheme="minorHAnsi" w:hAnsiTheme="minorHAnsi" w:cstheme="minorBidi"/>
        </w:rPr>
        <w:t xml:space="preserve">: Worked with union to improve production while addressing low morale among employees with the forced implementation of a new contract. Leading controllers through the changes of the O’Hare modernization, MDW 13C, Feeder Final and other major projects happening at Chicago TRACON. </w:t>
      </w:r>
    </w:p>
    <w:p w:rsidRPr="00DD3CCD" w:rsidR="00DD3CCD" w:rsidP="01D5121F" w:rsidRDefault="00DD3CCD" w14:paraId="281A2ECF" w14:textId="72B1ABF2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Empathetic and Dynamic Leadership Initiatives</w:t>
      </w:r>
      <w:r w:rsidRPr="01D5121F" w:rsidR="00DD3CCD">
        <w:rPr>
          <w:rFonts w:ascii="Calibri" w:hAnsi="Calibri" w:cs="" w:asciiTheme="minorAscii" w:hAnsiTheme="minorAscii" w:cstheme="minorBidi"/>
        </w:rPr>
        <w:t xml:space="preserve">: Developed new ways to </w:t>
      </w:r>
      <w:bookmarkStart w:name="_Int_uUrQ3HG3" w:id="60259072"/>
      <w:r w:rsidRPr="01D5121F" w:rsidR="00DD3CCD">
        <w:rPr>
          <w:rFonts w:ascii="Calibri" w:hAnsi="Calibri" w:cs="" w:asciiTheme="minorAscii" w:hAnsiTheme="minorAscii" w:cstheme="minorBidi"/>
        </w:rPr>
        <w:t>identify</w:t>
      </w:r>
      <w:bookmarkEnd w:id="60259072"/>
      <w:r w:rsidRPr="01D5121F" w:rsidR="00DD3CCD">
        <w:rPr>
          <w:rFonts w:ascii="Calibri" w:hAnsi="Calibri" w:cs="" w:asciiTheme="minorAscii" w:hAnsiTheme="minorAscii" w:cstheme="minorBidi"/>
        </w:rPr>
        <w:t xml:space="preserve"> and reward employees for excellence in the control room. Standards were built through NATCA involvement and collaboration</w:t>
      </w:r>
      <w:r w:rsidRPr="01D5121F" w:rsidR="15C19267">
        <w:rPr>
          <w:rFonts w:ascii="Calibri" w:hAnsi="Calibri" w:cs="" w:asciiTheme="minorAscii" w:hAnsiTheme="minorAscii" w:cstheme="minorBidi"/>
        </w:rPr>
        <w:t xml:space="preserve">. </w:t>
      </w:r>
    </w:p>
    <w:p w:rsidRPr="00DD3CCD" w:rsidR="00424062" w:rsidP="00CB0557" w:rsidRDefault="00424062" w14:paraId="61B0D3EE" w14:textId="57BF4872">
      <w:pPr>
        <w:rPr>
          <w:rFonts w:asciiTheme="minorHAnsi" w:hAnsiTheme="minorHAnsi" w:cstheme="minorHAnsi"/>
          <w:b/>
          <w:u w:val="single"/>
        </w:rPr>
      </w:pPr>
    </w:p>
    <w:p w:rsidRPr="00DD3CCD" w:rsidR="00B23DD2" w:rsidP="01D5121F" w:rsidRDefault="00B23DD2" w14:paraId="74EAE639" w14:textId="52E1CF68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01D5121F" w:rsidR="00B23DD2">
        <w:rPr>
          <w:rFonts w:ascii="Calibri" w:hAnsi="Calibri" w:cs="Calibri" w:asciiTheme="minorAscii" w:hAnsiTheme="minorAscii" w:cstheme="minorAscii"/>
          <w:b w:val="1"/>
          <w:bCs w:val="1"/>
        </w:rPr>
        <w:t xml:space="preserve">Acting Air Traffic Manager, DuPage </w:t>
      </w:r>
      <w:r w:rsidRPr="01D5121F" w:rsidR="3C7AEF45">
        <w:rPr>
          <w:rFonts w:ascii="Calibri" w:hAnsi="Calibri" w:cs="Calibri" w:asciiTheme="minorAscii" w:hAnsiTheme="minorAscii" w:cstheme="minorAscii"/>
          <w:b w:val="1"/>
          <w:bCs w:val="1"/>
        </w:rPr>
        <w:t>ATCT (Air Traffic Control Towers)</w:t>
      </w:r>
    </w:p>
    <w:p w:rsidRPr="00DD3CCD" w:rsidR="00B23DD2" w:rsidP="00B23DD2" w:rsidRDefault="00B23DD2" w14:paraId="774B2DEC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424062" w:rsidP="00424062" w:rsidRDefault="00B23DD2" w14:paraId="4F802C8D" w14:textId="2D267A64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2013 to Apr 2014</w:t>
      </w:r>
    </w:p>
    <w:p w:rsidRPr="00DD3CCD" w:rsidR="00DD3CCD" w:rsidP="00DD3CCD" w:rsidRDefault="00DD3CCD" w14:paraId="3817F23C" w14:textId="4E58CA15">
      <w:pPr>
        <w:rPr>
          <w:rFonts w:asciiTheme="minorHAnsi" w:hAnsiTheme="minorHAnsi" w:cstheme="minorHAnsi"/>
          <w:bCs/>
          <w:iCs/>
        </w:rPr>
      </w:pPr>
    </w:p>
    <w:p w:rsidRPr="00DD3CCD" w:rsidR="00DD3CCD" w:rsidP="01D5121F" w:rsidRDefault="00DD3CCD" w14:paraId="3F4D6331" w14:textId="2B89A8B0">
      <w:p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Calibri" w:asciiTheme="minorAscii" w:hAnsiTheme="minorAscii" w:cstheme="minorAscii"/>
        </w:rPr>
        <w:t xml:space="preserve">Directed </w:t>
      </w:r>
      <w:r w:rsidRPr="01D5121F" w:rsidR="5E32922B">
        <w:rPr>
          <w:rFonts w:ascii="Calibri" w:hAnsi="Calibri" w:cs="Calibri" w:asciiTheme="minorAscii" w:hAnsiTheme="minorAscii" w:cstheme="minorAscii"/>
        </w:rPr>
        <w:t>a highly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 technical workforce of managers and controllers. </w:t>
      </w:r>
      <w:r w:rsidRPr="01D5121F" w:rsidR="46E4C3BC">
        <w:rPr>
          <w:rFonts w:ascii="Calibri" w:hAnsi="Calibri" w:cs="Calibri" w:asciiTheme="minorAscii" w:hAnsiTheme="minorAscii" w:cstheme="minorAscii"/>
        </w:rPr>
        <w:t xml:space="preserve">In addition to being second-level manager overseeing the facility, I </w:t>
      </w:r>
      <w:bookmarkStart w:name="_Int_KZcJHh3o" w:id="812756528"/>
      <w:r w:rsidRPr="01D5121F" w:rsidR="46E4C3BC">
        <w:rPr>
          <w:rFonts w:ascii="Calibri" w:hAnsi="Calibri" w:cs="Calibri" w:asciiTheme="minorAscii" w:hAnsiTheme="minorAscii" w:cstheme="minorAscii"/>
        </w:rPr>
        <w:t>was responsible for</w:t>
      </w:r>
      <w:bookmarkEnd w:id="812756528"/>
      <w:r w:rsidRPr="01D5121F" w:rsidR="46E4C3BC">
        <w:rPr>
          <w:rFonts w:ascii="Calibri" w:hAnsi="Calibri" w:cs="Calibri" w:asciiTheme="minorAscii" w:hAnsiTheme="minorAscii" w:cstheme="minorAscii"/>
        </w:rPr>
        <w:t xml:space="preserve"> Training, Quality Assurance, Quality Control, Airspace and Procedures.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 </w:t>
      </w:r>
    </w:p>
    <w:p w:rsidRPr="00DD3CCD" w:rsidR="00DD3CCD" w:rsidP="00DD3CCD" w:rsidRDefault="00DD3CCD" w14:paraId="49C2C094" w14:textId="77777777">
      <w:pPr>
        <w:rPr>
          <w:rFonts w:asciiTheme="minorHAnsi" w:hAnsiTheme="minorHAnsi" w:cstheme="minorHAnsi"/>
          <w:bCs/>
          <w:iCs/>
        </w:rPr>
      </w:pPr>
    </w:p>
    <w:p w:rsidRPr="00DD3CCD" w:rsidR="00B23DD2" w:rsidP="00B23DD2" w:rsidRDefault="00B23DD2" w14:paraId="5DEF0C70" w14:textId="3F5B996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Implemented CEDAR electronic briefing. Removing the Read and Initial Binders.</w:t>
      </w:r>
    </w:p>
    <w:p w:rsidRPr="00DD3CCD" w:rsidR="00B23DD2" w:rsidP="01D5121F" w:rsidRDefault="00B23DD2" w14:paraId="0D6E9C58" w14:textId="33C94E86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23DD2">
        <w:rPr>
          <w:rFonts w:ascii="Calibri" w:hAnsi="Calibri" w:cs="" w:asciiTheme="minorAscii" w:hAnsiTheme="minorAscii" w:cstheme="minorBidi"/>
        </w:rPr>
        <w:t>Implemented the full use of Web Scheduler. It was previously used only for scheduling not O</w:t>
      </w:r>
      <w:r w:rsidRPr="01D5121F" w:rsidR="7ACC2741">
        <w:rPr>
          <w:rFonts w:ascii="Calibri" w:hAnsi="Calibri" w:cs="" w:asciiTheme="minorAscii" w:hAnsiTheme="minorAscii" w:cstheme="minorBidi"/>
        </w:rPr>
        <w:t>vertime</w:t>
      </w:r>
      <w:r w:rsidRPr="01D5121F" w:rsidR="00B23DD2">
        <w:rPr>
          <w:rFonts w:ascii="Calibri" w:hAnsi="Calibri" w:cs="" w:asciiTheme="minorAscii" w:hAnsiTheme="minorAscii" w:cstheme="minorBidi"/>
        </w:rPr>
        <w:t>, Shift Changes, Swaps</w:t>
      </w:r>
    </w:p>
    <w:p w:rsidRPr="00DD3CCD" w:rsidR="00B23DD2" w:rsidP="00B23DD2" w:rsidRDefault="00B23DD2" w14:paraId="67709EF4" w14:textId="4423F63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Created Facility Safety Council with NATCA participation.</w:t>
      </w:r>
    </w:p>
    <w:p w:rsidRPr="00DD3CCD" w:rsidR="00B23DD2" w:rsidP="00B23DD2" w:rsidRDefault="00B23DD2" w14:paraId="668EDF50" w14:textId="0AB7946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Created Training Workgroup to oversee training and update facility training program.</w:t>
      </w:r>
    </w:p>
    <w:p w:rsidRPr="00DD3CCD" w:rsidR="00B23DD2" w:rsidP="00B23DD2" w:rsidRDefault="00B23DD2" w14:paraId="1219F6C1" w14:textId="296EF1F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Created OSHECOMM team with NATCA participation.</w:t>
      </w:r>
    </w:p>
    <w:p w:rsidRPr="00DD3CCD" w:rsidR="00B23DD2" w:rsidP="01D5121F" w:rsidRDefault="00B23DD2" w14:paraId="091BF2CE" w14:textId="21FBC61C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23DD2">
        <w:rPr>
          <w:rFonts w:ascii="Calibri" w:hAnsi="Calibri" w:cs="" w:asciiTheme="minorAscii" w:hAnsiTheme="minorAscii" w:cstheme="minorBidi"/>
        </w:rPr>
        <w:t xml:space="preserve">Facilitated </w:t>
      </w:r>
      <w:r w:rsidRPr="01D5121F" w:rsidR="35EDF1BE">
        <w:rPr>
          <w:rFonts w:ascii="Calibri" w:hAnsi="Calibri" w:cs="" w:asciiTheme="minorAscii" w:hAnsiTheme="minorAscii" w:cstheme="minorBidi"/>
        </w:rPr>
        <w:t>SRM (Safety Risk Management)</w:t>
      </w:r>
      <w:r w:rsidRPr="01D5121F" w:rsidR="00B23DD2">
        <w:rPr>
          <w:rFonts w:ascii="Calibri" w:hAnsi="Calibri" w:cs="" w:asciiTheme="minorAscii" w:hAnsiTheme="minorAscii" w:cstheme="minorBidi"/>
        </w:rPr>
        <w:t xml:space="preserve"> meeting to ensure safety of new procedures being implemented at the</w:t>
      </w:r>
    </w:p>
    <w:p w:rsidRPr="00DD3CCD" w:rsidR="00B23DD2" w:rsidP="00490B06" w:rsidRDefault="00B23DD2" w14:paraId="103E6E27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airport.</w:t>
      </w:r>
    </w:p>
    <w:p w:rsidRPr="00DD3CCD" w:rsidR="00B23DD2" w:rsidP="01D5121F" w:rsidRDefault="00B23DD2" w14:paraId="1E5F0A5A" w14:textId="23D1E95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23DD2">
        <w:rPr>
          <w:rFonts w:ascii="Calibri" w:hAnsi="Calibri" w:cs="" w:asciiTheme="minorAscii" w:hAnsiTheme="minorAscii" w:cstheme="minorBidi"/>
        </w:rPr>
        <w:t xml:space="preserve">Part of the Lake Effect District KSN development team. Putting together a KSN site to be </w:t>
      </w:r>
      <w:r w:rsidRPr="01D5121F" w:rsidR="6E6EE08F">
        <w:rPr>
          <w:rFonts w:ascii="Calibri" w:hAnsi="Calibri" w:cs="" w:asciiTheme="minorAscii" w:hAnsiTheme="minorAscii" w:cstheme="minorBidi"/>
        </w:rPr>
        <w:t>used</w:t>
      </w:r>
      <w:r w:rsidRPr="01D5121F" w:rsidR="00B23DD2">
        <w:rPr>
          <w:rFonts w:ascii="Calibri" w:hAnsi="Calibri" w:cs="" w:asciiTheme="minorAscii" w:hAnsiTheme="minorAscii" w:cstheme="minorBidi"/>
        </w:rPr>
        <w:t xml:space="preserve"> to share information and for easier communications.</w:t>
      </w:r>
    </w:p>
    <w:p w:rsidRPr="00DD3CCD" w:rsidR="00424062" w:rsidP="00CB0557" w:rsidRDefault="00424062" w14:paraId="7BDD41E4" w14:textId="7235CED9">
      <w:pPr>
        <w:rPr>
          <w:rFonts w:asciiTheme="minorHAnsi" w:hAnsiTheme="minorHAnsi" w:cstheme="minorHAnsi"/>
          <w:b/>
          <w:u w:val="single"/>
        </w:rPr>
      </w:pPr>
    </w:p>
    <w:p w:rsidRPr="00DD3CCD" w:rsidR="00490B06" w:rsidP="00CB0557" w:rsidRDefault="00490B06" w14:paraId="2828289A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D27208" w:rsidP="01D5121F" w:rsidRDefault="00D27208" w14:paraId="07C8CEE5" w14:textId="48244AAF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01D5121F" w:rsidR="00D27208">
        <w:rPr>
          <w:rFonts w:ascii="Calibri" w:hAnsi="Calibri" w:cs="Calibri" w:asciiTheme="minorAscii" w:hAnsiTheme="minorAscii" w:cstheme="minorAscii"/>
          <w:b w:val="1"/>
          <w:bCs w:val="1"/>
        </w:rPr>
        <w:t>Supervisor Operations Office</w:t>
      </w:r>
      <w:r w:rsidRPr="01D5121F" w:rsidR="00A211EA">
        <w:rPr>
          <w:rFonts w:ascii="Calibri" w:hAnsi="Calibri" w:cs="Calibri" w:asciiTheme="minorAscii" w:hAnsiTheme="minorAscii" w:cstheme="minorAscii"/>
          <w:b w:val="1"/>
          <w:bCs w:val="1"/>
        </w:rPr>
        <w:t xml:space="preserve">/Supervisor Traffic Management, </w:t>
      </w:r>
      <w:r w:rsidRPr="01D5121F" w:rsidR="00D27208">
        <w:rPr>
          <w:rFonts w:ascii="Calibri" w:hAnsi="Calibri" w:cs="Calibri" w:asciiTheme="minorAscii" w:hAnsiTheme="minorAscii" w:cstheme="minorAscii"/>
          <w:b w:val="1"/>
          <w:bCs w:val="1"/>
        </w:rPr>
        <w:t xml:space="preserve">Chicago </w:t>
      </w:r>
      <w:bookmarkStart w:name="_Int_jYav3acB" w:id="1237501409"/>
      <w:r w:rsidRPr="01D5121F" w:rsidR="00D27208">
        <w:rPr>
          <w:rFonts w:ascii="Calibri" w:hAnsi="Calibri" w:cs="Calibri" w:asciiTheme="minorAscii" w:hAnsiTheme="minorAscii" w:cstheme="minorAscii"/>
          <w:b w:val="1"/>
          <w:bCs w:val="1"/>
        </w:rPr>
        <w:t>ARTCC</w:t>
      </w:r>
      <w:bookmarkEnd w:id="1237501409"/>
    </w:p>
    <w:p w:rsidRPr="00DD3CCD" w:rsidR="00B23DD2" w:rsidP="00B23DD2" w:rsidRDefault="00B23DD2" w14:paraId="2301B712" w14:textId="62CDAF3E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B23DD2" w:rsidP="00B23DD2" w:rsidRDefault="00D27208" w14:paraId="13D8E105" w14:textId="584C1122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May 2010 to Apr 2012</w:t>
      </w:r>
    </w:p>
    <w:p w:rsidRPr="00DD3CCD" w:rsidR="00D27208" w:rsidP="01D5121F" w:rsidRDefault="00D27208" w14:paraId="02B9B357" w14:textId="7777777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27208">
        <w:rPr>
          <w:rFonts w:ascii="Calibri" w:hAnsi="Calibri" w:cs="" w:asciiTheme="minorAscii" w:hAnsiTheme="minorAscii" w:cstheme="minorBidi"/>
        </w:rPr>
        <w:t xml:space="preserve">Primary duty is Project Manager for Chicago </w:t>
      </w:r>
      <w:bookmarkStart w:name="_Int_J7gLLtaA" w:id="1132631785"/>
      <w:r w:rsidRPr="01D5121F" w:rsidR="00D27208">
        <w:rPr>
          <w:rFonts w:ascii="Calibri" w:hAnsi="Calibri" w:cs="" w:asciiTheme="minorAscii" w:hAnsiTheme="minorAscii" w:cstheme="minorBidi"/>
        </w:rPr>
        <w:t>ARTCCs</w:t>
      </w:r>
      <w:bookmarkEnd w:id="1132631785"/>
      <w:r w:rsidRPr="01D5121F" w:rsidR="00D27208">
        <w:rPr>
          <w:rFonts w:ascii="Calibri" w:hAnsi="Calibri" w:cs="" w:asciiTheme="minorAscii" w:hAnsiTheme="minorAscii" w:cstheme="minorBidi"/>
        </w:rPr>
        <w:t xml:space="preserve"> O'Hare Modernization Project.</w:t>
      </w:r>
    </w:p>
    <w:p w:rsidRPr="00DD3CCD" w:rsidR="00D27208" w:rsidP="01D5121F" w:rsidRDefault="00D27208" w14:paraId="1088BE81" w14:textId="74E1EF2B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27208">
        <w:rPr>
          <w:rFonts w:ascii="Calibri" w:hAnsi="Calibri" w:cs="" w:asciiTheme="minorAscii" w:hAnsiTheme="minorAscii" w:cstheme="minorBidi"/>
        </w:rPr>
        <w:t xml:space="preserve">Led a workgroup to develop procedures, </w:t>
      </w:r>
      <w:r w:rsidRPr="01D5121F" w:rsidR="7F231289">
        <w:rPr>
          <w:rFonts w:ascii="Calibri" w:hAnsi="Calibri" w:cs="" w:asciiTheme="minorAscii" w:hAnsiTheme="minorAscii" w:cstheme="minorBidi"/>
        </w:rPr>
        <w:t>PBN (Performance Based Navigation)</w:t>
      </w:r>
      <w:r w:rsidRPr="01D5121F" w:rsidR="00D27208">
        <w:rPr>
          <w:rFonts w:ascii="Calibri" w:hAnsi="Calibri" w:cs="" w:asciiTheme="minorAscii" w:hAnsiTheme="minorAscii" w:cstheme="minorBidi"/>
        </w:rPr>
        <w:t xml:space="preserve"> routes and the redesign of airspace to</w:t>
      </w:r>
      <w:r w:rsidRPr="01D5121F" w:rsidR="00F30A70">
        <w:rPr>
          <w:rFonts w:ascii="Calibri" w:hAnsi="Calibri" w:cs="" w:asciiTheme="minorAscii" w:hAnsiTheme="minorAscii" w:cstheme="minorBidi"/>
        </w:rPr>
        <w:t xml:space="preserve"> </w:t>
      </w:r>
      <w:r w:rsidRPr="01D5121F" w:rsidR="00D27208">
        <w:rPr>
          <w:rFonts w:ascii="Calibri" w:hAnsi="Calibri" w:cs="" w:asciiTheme="minorAscii" w:hAnsiTheme="minorAscii" w:cstheme="minorBidi"/>
        </w:rPr>
        <w:t>accommodate the O'Hare modernization.</w:t>
      </w:r>
    </w:p>
    <w:p w:rsidRPr="00DD3CCD" w:rsidR="00D27208" w:rsidP="00D27208" w:rsidRDefault="00D27208" w14:paraId="7587D1BE" w14:textId="1824B76F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Planned and facilitated SRM Panel for changes to airspace, routes</w:t>
      </w:r>
      <w:r w:rsidRPr="3A4DA5B6" w:rsidR="003731BF">
        <w:rPr>
          <w:rFonts w:asciiTheme="minorHAnsi" w:hAnsiTheme="minorHAnsi" w:cstheme="minorBidi"/>
        </w:rPr>
        <w:t>,</w:t>
      </w:r>
      <w:r w:rsidRPr="3A4DA5B6">
        <w:rPr>
          <w:rFonts w:asciiTheme="minorHAnsi" w:hAnsiTheme="minorHAnsi" w:cstheme="minorBidi"/>
        </w:rPr>
        <w:t xml:space="preserve"> and procedures</w:t>
      </w:r>
    </w:p>
    <w:p w:rsidRPr="00DD3CCD" w:rsidR="00D27208" w:rsidP="01D5121F" w:rsidRDefault="00D27208" w14:paraId="1D854B63" w14:textId="2D0E47F5">
      <w:pPr>
        <w:pStyle w:val="ListParagraph"/>
        <w:rPr>
          <w:rFonts w:ascii="Calibri" w:hAnsi="Calibri" w:cs="Calibri" w:asciiTheme="minorAscii" w:hAnsiTheme="minorAscii" w:cstheme="minorAscii"/>
        </w:rPr>
      </w:pPr>
      <w:r w:rsidRPr="01D5121F" w:rsidR="00D27208">
        <w:rPr>
          <w:rFonts w:ascii="Calibri" w:hAnsi="Calibri" w:cs="Calibri" w:asciiTheme="minorAscii" w:hAnsiTheme="minorAscii" w:cstheme="minorAscii"/>
        </w:rPr>
        <w:t>Modeling and Analysis of Airspace/Route design</w:t>
      </w:r>
      <w:r w:rsidRPr="01D5121F" w:rsidR="00490B06">
        <w:rPr>
          <w:rFonts w:ascii="Calibri" w:hAnsi="Calibri" w:cs="Calibri" w:asciiTheme="minorAscii" w:hAnsiTheme="minorAscii" w:cstheme="minorAscii"/>
        </w:rPr>
        <w:t xml:space="preserve"> </w:t>
      </w:r>
      <w:r w:rsidRPr="01D5121F" w:rsidR="00D27208">
        <w:rPr>
          <w:rFonts w:ascii="Calibri" w:hAnsi="Calibri" w:cs="Calibri" w:asciiTheme="minorAscii" w:hAnsiTheme="minorAscii" w:cstheme="minorAscii"/>
        </w:rPr>
        <w:t xml:space="preserve">Collaborating with NATCA, Facilities, </w:t>
      </w:r>
      <w:r w:rsidRPr="01D5121F" w:rsidR="54D60C34">
        <w:rPr>
          <w:rFonts w:ascii="Calibri" w:hAnsi="Calibri" w:cs="Calibri" w:asciiTheme="minorAscii" w:hAnsiTheme="minorAscii" w:cstheme="minorAscii"/>
        </w:rPr>
        <w:t>Areas,</w:t>
      </w:r>
      <w:r w:rsidRPr="01D5121F" w:rsidR="00D27208">
        <w:rPr>
          <w:rFonts w:ascii="Calibri" w:hAnsi="Calibri" w:cs="Calibri" w:asciiTheme="minorAscii" w:hAnsiTheme="minorAscii" w:cstheme="minorAscii"/>
        </w:rPr>
        <w:t xml:space="preserve"> and Tech Ops to complete all goals.</w:t>
      </w:r>
    </w:p>
    <w:p w:rsidRPr="00DD3CCD" w:rsidR="00D27208" w:rsidP="00D27208" w:rsidRDefault="00D27208" w14:paraId="428EBC13" w14:textId="2139DFC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Facilitated and managed SRM Panels for the airspace and procedures office.</w:t>
      </w:r>
    </w:p>
    <w:p w:rsidRPr="00DD3CCD" w:rsidR="00D27208" w:rsidP="00D27208" w:rsidRDefault="00D27208" w14:paraId="78D1FB5E" w14:textId="1ECC3C5B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Co-developed a process in KSN to create an organized and transparent project task list.</w:t>
      </w:r>
    </w:p>
    <w:p w:rsidRPr="00DD3CCD" w:rsidR="00D27208" w:rsidP="00D27208" w:rsidRDefault="00D27208" w14:paraId="2AA53684" w14:textId="1765903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Managed UAS with ZMP Operations Office.</w:t>
      </w:r>
    </w:p>
    <w:p w:rsidRPr="00DD3CCD" w:rsidR="00424062" w:rsidP="00CB0557" w:rsidRDefault="00D27208" w14:paraId="5CC899DC" w14:textId="0A2B9C0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Managed multiple workgroups supporting Chicago ARTCC operational and procedural</w:t>
      </w:r>
      <w:r w:rsidRPr="3A4DA5B6" w:rsidR="00F30A70">
        <w:rPr>
          <w:rFonts w:asciiTheme="minorHAnsi" w:hAnsiTheme="minorHAnsi" w:cstheme="minorBidi"/>
        </w:rPr>
        <w:t xml:space="preserve"> </w:t>
      </w:r>
      <w:r w:rsidRPr="3A4DA5B6">
        <w:rPr>
          <w:rFonts w:asciiTheme="minorHAnsi" w:hAnsiTheme="minorHAnsi" w:cstheme="minorBidi"/>
        </w:rPr>
        <w:t>changes</w:t>
      </w:r>
      <w:r w:rsidRPr="3A4DA5B6" w:rsidR="00A211EA">
        <w:rPr>
          <w:rFonts w:asciiTheme="minorHAnsi" w:hAnsiTheme="minorHAnsi" w:cstheme="minorBidi"/>
        </w:rPr>
        <w:t>.</w:t>
      </w:r>
    </w:p>
    <w:p w:rsidRPr="00DD3CCD" w:rsidR="00F30A70" w:rsidP="00CB0557" w:rsidRDefault="00F30A70" w14:paraId="23A4931E" w14:textId="7BACAA28">
      <w:pPr>
        <w:rPr>
          <w:rFonts w:asciiTheme="minorHAnsi" w:hAnsiTheme="minorHAnsi" w:cstheme="minorHAnsi"/>
          <w:b/>
          <w:u w:val="single"/>
        </w:rPr>
      </w:pPr>
    </w:p>
    <w:p w:rsidRPr="00DD3CCD" w:rsidR="0088448C" w:rsidP="00F30A70" w:rsidRDefault="00F30A70" w14:paraId="37852EDB" w14:textId="77777777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t>Acting Traffic Management Officer, Chicago ARTCC</w:t>
      </w:r>
    </w:p>
    <w:p w:rsidRPr="00DD3CCD" w:rsidR="00F30A70" w:rsidP="00F30A70" w:rsidRDefault="00F30A70" w14:paraId="6335DED1" w14:textId="70D1B121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F30A70" w:rsidP="00F30A70" w:rsidRDefault="0088448C" w14:paraId="24B1F116" w14:textId="175C3416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2010 to May 2011</w:t>
      </w:r>
    </w:p>
    <w:p w:rsidRPr="00DD3CCD" w:rsidR="0088448C" w:rsidP="0088448C" w:rsidRDefault="0088448C" w14:paraId="4664F2E5" w14:textId="6E37C07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Subject matter expert on Traffic Management tools such as TBFM, TSD, ESIS, FSM and</w:t>
      </w:r>
    </w:p>
    <w:p w:rsidRPr="00DD3CCD" w:rsidR="0088448C" w:rsidP="00A211EA" w:rsidRDefault="0088448C" w14:paraId="29C7224B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NTML.</w:t>
      </w:r>
    </w:p>
    <w:p w:rsidRPr="00DD3CCD" w:rsidR="0088448C" w:rsidP="0088448C" w:rsidRDefault="0088448C" w14:paraId="577B6EB0" w14:textId="4BE5FBE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Chicago Center management lead for the continued implementation and redesign of the</w:t>
      </w:r>
    </w:p>
    <w:p w:rsidRPr="00DD3CCD" w:rsidR="0088448C" w:rsidP="0088448C" w:rsidRDefault="0088448C" w14:paraId="35522ECE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national wind route program.</w:t>
      </w:r>
    </w:p>
    <w:p w:rsidRPr="00DD3CCD" w:rsidR="0088448C" w:rsidP="0088448C" w:rsidRDefault="0088448C" w14:paraId="2CDA58A6" w14:textId="1048C7D5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Participated in the SRM for the Wind Route program.</w:t>
      </w:r>
    </w:p>
    <w:p w:rsidRPr="00DD3CCD" w:rsidR="0088448C" w:rsidP="0088448C" w:rsidRDefault="0088448C" w14:paraId="2810DFDC" w14:textId="24033E61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Managing the OMP project for ZAU.</w:t>
      </w:r>
    </w:p>
    <w:p w:rsidRPr="00DD3CCD" w:rsidR="00F30A70" w:rsidP="00F30A70" w:rsidRDefault="00F30A70" w14:paraId="303A2DBC" w14:textId="42F958C4">
      <w:pPr>
        <w:rPr>
          <w:rFonts w:asciiTheme="minorHAnsi" w:hAnsiTheme="minorHAnsi" w:cstheme="minorHAnsi"/>
          <w:bCs/>
          <w:iCs/>
        </w:rPr>
      </w:pPr>
    </w:p>
    <w:p w:rsidRPr="00DD3CCD" w:rsidR="00F30A70" w:rsidP="00F30A70" w:rsidRDefault="00780410" w14:paraId="46CAB547" w14:textId="7FC3B9D5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t>Front Line Manager, Operations Office Chicago ARTCC</w:t>
      </w:r>
    </w:p>
    <w:p w:rsidRPr="00DD3CCD" w:rsidR="00F30A70" w:rsidP="00F30A70" w:rsidRDefault="00F30A70" w14:paraId="69993198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F30A70" w:rsidP="00F30A70" w:rsidRDefault="00780410" w14:paraId="35108C08" w14:textId="504C1193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May 2009 to Dec 2010</w:t>
      </w:r>
    </w:p>
    <w:p w:rsidRPr="00DD3CCD" w:rsidR="00780410" w:rsidP="00780410" w:rsidRDefault="00780410" w14:paraId="42041527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Primary duty was Project Manager for Chicago ARTCCs O'Hare Modernization Project.</w:t>
      </w:r>
    </w:p>
    <w:p w:rsidRPr="00DD3CCD" w:rsidR="00780410" w:rsidP="00780410" w:rsidRDefault="00780410" w14:paraId="31AC5ADE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Leading a workgroup to develop procedures routes and the redesign of airspace to</w:t>
      </w:r>
    </w:p>
    <w:p w:rsidRPr="00DD3CCD" w:rsidR="00780410" w:rsidP="00B60115" w:rsidRDefault="00780410" w14:paraId="3C26BBCF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accommodate the O'Hare modernization. Led the group through collaboration with</w:t>
      </w:r>
    </w:p>
    <w:p w:rsidRPr="00DD3CCD" w:rsidR="00780410" w:rsidP="00B60115" w:rsidRDefault="00780410" w14:paraId="34FFC0C7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NATCA and the Airline Industry to develop a plan to increase efficiency at O'Hare Airport.</w:t>
      </w:r>
    </w:p>
    <w:p w:rsidRPr="00DD3CCD" w:rsidR="00780410" w:rsidP="00780410" w:rsidRDefault="00780410" w14:paraId="53E82FBE" w14:textId="6E0FC39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Managed multiple workgroups supporting Chicago ARTCC operational and procedural</w:t>
      </w:r>
    </w:p>
    <w:p w:rsidRPr="00DD3CCD" w:rsidR="00780410" w:rsidP="00B60115" w:rsidRDefault="00B60115" w14:paraId="0D7C7261" w14:textId="44F6D16A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c</w:t>
      </w:r>
      <w:r w:rsidRPr="00DD3CCD" w:rsidR="00780410">
        <w:rPr>
          <w:rFonts w:asciiTheme="minorHAnsi" w:hAnsiTheme="minorHAnsi" w:cstheme="minorHAnsi"/>
          <w:bCs/>
          <w:iCs/>
        </w:rPr>
        <w:t>hanges.</w:t>
      </w:r>
    </w:p>
    <w:p w:rsidRPr="00DD3CCD" w:rsidR="00780410" w:rsidP="00780410" w:rsidRDefault="00780410" w14:paraId="7A3CAB5B" w14:textId="05C30A6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Performed role of facility SUPCOM Chair for one and a half years.</w:t>
      </w:r>
    </w:p>
    <w:p w:rsidRPr="00DD3CCD" w:rsidR="00780410" w:rsidP="01D5121F" w:rsidRDefault="00780410" w14:paraId="411F32C7" w14:textId="096F08DB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780410">
        <w:rPr>
          <w:rFonts w:ascii="Calibri" w:hAnsi="Calibri" w:cs="" w:asciiTheme="minorAscii" w:hAnsiTheme="minorAscii" w:cstheme="minorBidi"/>
        </w:rPr>
        <w:t xml:space="preserve">As SUPCOM Chair at Chicago ARTCC, </w:t>
      </w:r>
      <w:r w:rsidRPr="01D5121F" w:rsidR="46DD7D0B">
        <w:rPr>
          <w:rFonts w:ascii="Calibri" w:hAnsi="Calibri" w:cs="" w:asciiTheme="minorAscii" w:hAnsiTheme="minorAscii" w:cstheme="minorBidi"/>
        </w:rPr>
        <w:t>I developed</w:t>
      </w:r>
      <w:r w:rsidRPr="01D5121F" w:rsidR="00780410">
        <w:rPr>
          <w:rFonts w:ascii="Calibri" w:hAnsi="Calibri" w:cs="" w:asciiTheme="minorAscii" w:hAnsiTheme="minorAscii" w:cstheme="minorBidi"/>
        </w:rPr>
        <w:t xml:space="preserve"> the Professional Standards Committee for</w:t>
      </w:r>
      <w:r w:rsidRPr="01D5121F" w:rsidR="00B60115">
        <w:rPr>
          <w:rFonts w:ascii="Calibri" w:hAnsi="Calibri" w:cs="" w:asciiTheme="minorAscii" w:hAnsiTheme="minorAscii" w:cstheme="minorBidi"/>
        </w:rPr>
        <w:t xml:space="preserve"> </w:t>
      </w:r>
      <w:r w:rsidRPr="01D5121F" w:rsidR="00780410">
        <w:rPr>
          <w:rFonts w:ascii="Calibri" w:hAnsi="Calibri" w:cs="" w:asciiTheme="minorAscii" w:hAnsiTheme="minorAscii" w:cstheme="minorBidi"/>
        </w:rPr>
        <w:t>Front Line Managers.</w:t>
      </w:r>
    </w:p>
    <w:p w:rsidRPr="00DD3CCD" w:rsidR="00F30A70" w:rsidP="00F30A70" w:rsidRDefault="00F30A70" w14:paraId="02EC8583" w14:textId="589634C4">
      <w:pPr>
        <w:rPr>
          <w:rFonts w:asciiTheme="minorHAnsi" w:hAnsiTheme="minorHAnsi" w:cstheme="minorHAnsi"/>
          <w:b/>
          <w:u w:val="single"/>
        </w:rPr>
      </w:pPr>
    </w:p>
    <w:p w:rsidRPr="00DD3CCD" w:rsidR="00780410" w:rsidP="00780410" w:rsidRDefault="00780410" w14:paraId="1982A892" w14:textId="77777777">
      <w:pPr>
        <w:rPr>
          <w:rFonts w:asciiTheme="minorHAnsi" w:hAnsiTheme="minorHAnsi" w:eastAsiaTheme="minorHAnsi" w:cstheme="minorHAnsi"/>
          <w:b/>
          <w:bCs/>
          <w:sz w:val="25"/>
          <w:szCs w:val="25"/>
        </w:rPr>
      </w:pPr>
      <w:r w:rsidRPr="00DD3CCD">
        <w:rPr>
          <w:rFonts w:asciiTheme="minorHAnsi" w:hAnsiTheme="minorHAnsi" w:eastAsiaTheme="minorHAnsi" w:cstheme="minorHAnsi"/>
          <w:b/>
          <w:bCs/>
          <w:sz w:val="25"/>
          <w:szCs w:val="25"/>
        </w:rPr>
        <w:t>Temporary Operations Manager, Chicago ARTCC</w:t>
      </w:r>
    </w:p>
    <w:p w:rsidRPr="00DD3CCD" w:rsidR="00780410" w:rsidP="00780410" w:rsidRDefault="00780410" w14:paraId="5AEB25E8" w14:textId="193B784C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780410" w:rsidP="00780410" w:rsidRDefault="00780410" w14:paraId="0A1A0AB4" w14:textId="53672666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Nov 2008 to May 2009</w:t>
      </w:r>
    </w:p>
    <w:p w:rsidRPr="00DD3CCD" w:rsidR="00780410" w:rsidP="00780410" w:rsidRDefault="00780410" w14:paraId="41067E7A" w14:textId="3C05CD9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Participating party in the Chicago ARTCC strategic plan team.</w:t>
      </w:r>
    </w:p>
    <w:p w:rsidRPr="00DD3CCD" w:rsidR="00780410" w:rsidP="00780410" w:rsidRDefault="00780410" w14:paraId="312EED2E" w14:textId="74B1D11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lastRenderedPageBreak/>
        <w:t>Compiled a study of the impact of Very Light Jets on ZAU.</w:t>
      </w:r>
    </w:p>
    <w:p w:rsidRPr="00DD3CCD" w:rsidR="00780410" w:rsidP="00B60115" w:rsidRDefault="00780410" w14:paraId="7513D0BD" w14:textId="2E0AD66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Orchestrated the facility performance management order, with regularly scheduled</w:t>
      </w:r>
      <w:r w:rsidRPr="3A4DA5B6" w:rsidR="00B60115">
        <w:rPr>
          <w:rFonts w:asciiTheme="minorHAnsi" w:hAnsiTheme="minorHAnsi" w:cstheme="minorBidi"/>
        </w:rPr>
        <w:t xml:space="preserve"> r</w:t>
      </w:r>
      <w:r w:rsidRPr="3A4DA5B6">
        <w:rPr>
          <w:rFonts w:asciiTheme="minorHAnsi" w:hAnsiTheme="minorHAnsi" w:cstheme="minorBidi"/>
        </w:rPr>
        <w:t>eviews and feedback to employees.</w:t>
      </w:r>
    </w:p>
    <w:p w:rsidRPr="00DD3CCD" w:rsidR="00780410" w:rsidP="00F30A70" w:rsidRDefault="00780410" w14:paraId="5A1C0582" w14:textId="000C385A">
      <w:pPr>
        <w:rPr>
          <w:rFonts w:asciiTheme="minorHAnsi" w:hAnsiTheme="minorHAnsi" w:cstheme="minorHAnsi"/>
          <w:b/>
          <w:u w:val="single"/>
        </w:rPr>
      </w:pPr>
    </w:p>
    <w:p w:rsidRPr="00DD3CCD" w:rsidR="00780410" w:rsidP="00780410" w:rsidRDefault="00780410" w14:paraId="0D865F60" w14:textId="77777777">
      <w:pPr>
        <w:rPr>
          <w:rFonts w:asciiTheme="minorHAnsi" w:hAnsiTheme="minorHAnsi" w:eastAsiaTheme="minorHAnsi" w:cstheme="minorHAnsi"/>
          <w:b/>
          <w:bCs/>
        </w:rPr>
      </w:pPr>
      <w:bookmarkStart w:name="_Hlk83380757" w:id="1"/>
      <w:r w:rsidRPr="00DD3CCD">
        <w:rPr>
          <w:rFonts w:asciiTheme="minorHAnsi" w:hAnsiTheme="minorHAnsi" w:eastAsiaTheme="minorHAnsi" w:cstheme="minorHAnsi"/>
          <w:b/>
          <w:bCs/>
        </w:rPr>
        <w:t>Front Line Manager, Chicago ARTCC</w:t>
      </w:r>
    </w:p>
    <w:p w:rsidRPr="00DD3CCD" w:rsidR="00780410" w:rsidP="00780410" w:rsidRDefault="00780410" w14:paraId="2FE4DBFF" w14:textId="3014156A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780410" w:rsidP="00780410" w:rsidRDefault="00780410" w14:paraId="79D8997A" w14:textId="6A621388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June 2005 to Nov 2008</w:t>
      </w:r>
    </w:p>
    <w:bookmarkEnd w:id="1"/>
    <w:p w:rsidRPr="00DD3CCD" w:rsidR="00780410" w:rsidP="00780410" w:rsidRDefault="00780410" w14:paraId="2D80C88B" w14:textId="4274EC3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Participated on the SRM panel for the Airspace redesign and OSH divestiture.</w:t>
      </w:r>
    </w:p>
    <w:p w:rsidRPr="00DD3CCD" w:rsidR="00780410" w:rsidP="00780410" w:rsidRDefault="00780410" w14:paraId="409A592F" w14:textId="064BACE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North Area Management focal for the OSH airspace divestiture to MKE approach.</w:t>
      </w:r>
    </w:p>
    <w:p w:rsidRPr="00DD3CCD" w:rsidR="00780410" w:rsidP="01D5121F" w:rsidRDefault="00780410" w14:paraId="78B43CE0" w14:textId="3F2BDFAE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780410">
        <w:rPr>
          <w:rFonts w:ascii="Calibri" w:hAnsi="Calibri" w:cs="" w:asciiTheme="minorAscii" w:hAnsiTheme="minorAscii" w:cstheme="minorBidi"/>
        </w:rPr>
        <w:t>Leading a workgroup that redesigned airspace to accommodate the divestiture reducing</w:t>
      </w:r>
      <w:r w:rsidRPr="01D5121F" w:rsidR="21F5E5BD">
        <w:rPr>
          <w:rFonts w:ascii="Calibri" w:hAnsi="Calibri" w:cs="" w:asciiTheme="minorAscii" w:hAnsiTheme="minorAscii" w:cstheme="minorBidi"/>
        </w:rPr>
        <w:t xml:space="preserve"> </w:t>
      </w:r>
      <w:r w:rsidRPr="01D5121F" w:rsidR="00780410">
        <w:rPr>
          <w:rFonts w:ascii="Calibri" w:hAnsi="Calibri" w:cs="Calibri" w:asciiTheme="minorAscii" w:hAnsiTheme="minorAscii" w:cstheme="minorAscii"/>
        </w:rPr>
        <w:t>the number of airspace shelves and shared airspace while keeping the project on time and</w:t>
      </w:r>
      <w:r w:rsidRPr="01D5121F" w:rsidR="0780D1C6">
        <w:rPr>
          <w:rFonts w:ascii="Calibri" w:hAnsi="Calibri" w:cs="Calibri" w:asciiTheme="minorAscii" w:hAnsiTheme="minorAscii" w:cstheme="minorAscii"/>
        </w:rPr>
        <w:t xml:space="preserve"> </w:t>
      </w:r>
      <w:r w:rsidRPr="01D5121F" w:rsidR="00B60115">
        <w:rPr>
          <w:rFonts w:ascii="Calibri" w:hAnsi="Calibri" w:cs="Calibri" w:asciiTheme="minorAscii" w:hAnsiTheme="minorAscii" w:cstheme="minorAscii"/>
        </w:rPr>
        <w:t>b</w:t>
      </w:r>
      <w:r w:rsidRPr="01D5121F" w:rsidR="00780410">
        <w:rPr>
          <w:rFonts w:ascii="Calibri" w:hAnsi="Calibri" w:cs="Calibri" w:asciiTheme="minorAscii" w:hAnsiTheme="minorAscii" w:cstheme="minorAscii"/>
        </w:rPr>
        <w:t xml:space="preserve">udget to </w:t>
      </w:r>
      <w:r w:rsidRPr="01D5121F" w:rsidR="4DC15328">
        <w:rPr>
          <w:rFonts w:ascii="Calibri" w:hAnsi="Calibri" w:cs="Calibri" w:asciiTheme="minorAscii" w:hAnsiTheme="minorAscii" w:cstheme="minorAscii"/>
        </w:rPr>
        <w:t>accomplish</w:t>
      </w:r>
      <w:r w:rsidRPr="01D5121F" w:rsidR="00780410">
        <w:rPr>
          <w:rFonts w:ascii="Calibri" w:hAnsi="Calibri" w:cs="Calibri" w:asciiTheme="minorAscii" w:hAnsiTheme="minorAscii" w:cstheme="minorAscii"/>
        </w:rPr>
        <w:t xml:space="preserve"> the transfer of airspace. Participated in </w:t>
      </w:r>
      <w:r w:rsidRPr="01D5121F" w:rsidR="00780410">
        <w:rPr>
          <w:rFonts w:ascii="Calibri" w:hAnsi="Calibri" w:cs="Calibri" w:asciiTheme="minorAscii" w:hAnsiTheme="minorAscii" w:cstheme="minorAscii"/>
        </w:rPr>
        <w:t>numerous</w:t>
      </w:r>
      <w:r w:rsidRPr="01D5121F" w:rsidR="00780410">
        <w:rPr>
          <w:rFonts w:ascii="Calibri" w:hAnsi="Calibri" w:cs="Calibri" w:asciiTheme="minorAscii" w:hAnsiTheme="minorAscii" w:cstheme="minorAscii"/>
        </w:rPr>
        <w:t xml:space="preserve"> SRM panels. This</w:t>
      </w:r>
      <w:r w:rsidRPr="01D5121F" w:rsidR="4CBE65B2">
        <w:rPr>
          <w:rFonts w:ascii="Calibri" w:hAnsi="Calibri" w:cs="Calibri" w:asciiTheme="minorAscii" w:hAnsiTheme="minorAscii" w:cstheme="minorAscii"/>
        </w:rPr>
        <w:t xml:space="preserve"> </w:t>
      </w:r>
      <w:r w:rsidRPr="01D5121F" w:rsidR="00780410">
        <w:rPr>
          <w:rFonts w:ascii="Calibri" w:hAnsi="Calibri" w:cs="Calibri" w:asciiTheme="minorAscii" w:hAnsiTheme="minorAscii" w:cstheme="minorAscii"/>
        </w:rPr>
        <w:t xml:space="preserve">plan was successful to </w:t>
      </w:r>
      <w:r w:rsidRPr="01D5121F" w:rsidR="00780410">
        <w:rPr>
          <w:rFonts w:ascii="Calibri" w:hAnsi="Calibri" w:cs="Calibri" w:asciiTheme="minorAscii" w:hAnsiTheme="minorAscii" w:cstheme="minorAscii"/>
        </w:rPr>
        <w:t>assist</w:t>
      </w:r>
      <w:r w:rsidRPr="01D5121F" w:rsidR="00780410">
        <w:rPr>
          <w:rFonts w:ascii="Calibri" w:hAnsi="Calibri" w:cs="Calibri" w:asciiTheme="minorAscii" w:hAnsiTheme="minorAscii" w:cstheme="minorAscii"/>
        </w:rPr>
        <w:t xml:space="preserve"> the Chicago OMP team moving forward.</w:t>
      </w:r>
    </w:p>
    <w:p w:rsidRPr="00DD3CCD" w:rsidR="00780410" w:rsidP="01D5121F" w:rsidRDefault="00780410" w14:paraId="66845ED9" w14:textId="15B81B85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780410">
        <w:rPr>
          <w:rFonts w:ascii="Calibri" w:hAnsi="Calibri" w:cs="" w:asciiTheme="minorAscii" w:hAnsiTheme="minorAscii" w:cstheme="minorBidi"/>
        </w:rPr>
        <w:t>Lead instructor for Crew Resource Management at Chicago ARTCC. Facilitated 20 classes</w:t>
      </w:r>
      <w:r w:rsidRPr="01D5121F" w:rsidR="00095981">
        <w:rPr>
          <w:rFonts w:ascii="Calibri" w:hAnsi="Calibri" w:cs="" w:asciiTheme="minorAscii" w:hAnsiTheme="minorAscii" w:cstheme="minorBidi"/>
        </w:rPr>
        <w:t xml:space="preserve"> </w:t>
      </w:r>
      <w:r w:rsidRPr="01D5121F" w:rsidR="00780410">
        <w:rPr>
          <w:rFonts w:ascii="Calibri" w:hAnsi="Calibri" w:cs="" w:asciiTheme="minorAscii" w:hAnsiTheme="minorAscii" w:cstheme="minorBidi"/>
        </w:rPr>
        <w:t xml:space="preserve">over 5 weeks </w:t>
      </w:r>
      <w:bookmarkStart w:name="_Int_VB2LXk4p" w:id="1033622323"/>
      <w:r w:rsidRPr="01D5121F" w:rsidR="00780410">
        <w:rPr>
          <w:rFonts w:ascii="Calibri" w:hAnsi="Calibri" w:cs="" w:asciiTheme="minorAscii" w:hAnsiTheme="minorAscii" w:cstheme="minorBidi"/>
        </w:rPr>
        <w:t>providing</w:t>
      </w:r>
      <w:bookmarkEnd w:id="1033622323"/>
      <w:r w:rsidRPr="01D5121F" w:rsidR="00780410">
        <w:rPr>
          <w:rFonts w:ascii="Calibri" w:hAnsi="Calibri" w:cs="" w:asciiTheme="minorAscii" w:hAnsiTheme="minorAscii" w:cstheme="minorBidi"/>
        </w:rPr>
        <w:t xml:space="preserve"> training to over three hundred FAA employees at Chicago</w:t>
      </w:r>
      <w:r w:rsidRPr="01D5121F" w:rsidR="00095981">
        <w:rPr>
          <w:rFonts w:ascii="Calibri" w:hAnsi="Calibri" w:cs="" w:asciiTheme="minorAscii" w:hAnsiTheme="minorAscii" w:cstheme="minorBidi"/>
        </w:rPr>
        <w:t xml:space="preserve"> </w:t>
      </w:r>
      <w:r w:rsidRPr="01D5121F" w:rsidR="00780410">
        <w:rPr>
          <w:rFonts w:ascii="Calibri" w:hAnsi="Calibri" w:cs="" w:asciiTheme="minorAscii" w:hAnsiTheme="minorAscii" w:cstheme="minorBidi"/>
        </w:rPr>
        <w:t>ARTCC.</w:t>
      </w:r>
    </w:p>
    <w:p w:rsidRPr="00DD3CCD" w:rsidR="00780410" w:rsidP="00F30A70" w:rsidRDefault="00780410" w14:paraId="24E6C11F" w14:textId="7CC463D3">
      <w:pPr>
        <w:rPr>
          <w:rFonts w:asciiTheme="minorHAnsi" w:hAnsiTheme="minorHAnsi" w:cstheme="minorHAnsi"/>
          <w:b/>
          <w:u w:val="single"/>
        </w:rPr>
      </w:pPr>
    </w:p>
    <w:p w:rsidRPr="00DD3CCD" w:rsidR="00780410" w:rsidP="00780410" w:rsidRDefault="00780410" w14:paraId="111D385B" w14:textId="77777777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t>Certified Professional Controller, Chicago ARTCC</w:t>
      </w:r>
    </w:p>
    <w:p w:rsidRPr="00DD3CCD" w:rsidR="00780410" w:rsidP="00780410" w:rsidRDefault="00780410" w14:paraId="7A574665" w14:textId="602BF32F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780410" w:rsidP="00780410" w:rsidRDefault="00780410" w14:paraId="013481FD" w14:textId="04E7A118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1989 to Jun 2005</w:t>
      </w:r>
    </w:p>
    <w:p w:rsidRPr="00DD3CCD" w:rsidR="00780410" w:rsidP="01D5121F" w:rsidRDefault="00780410" w14:paraId="5F30B93E" w14:textId="38426450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780410">
        <w:rPr>
          <w:rFonts w:ascii="Calibri" w:hAnsi="Calibri" w:cs="" w:asciiTheme="minorAscii" w:hAnsiTheme="minorAscii" w:cstheme="minorBidi"/>
        </w:rPr>
        <w:t xml:space="preserve">Served as Training Specialist from January 2001 - November 2004 </w:t>
      </w:r>
      <w:bookmarkStart w:name="_Int_ITvA7WBZ" w:id="1164699371"/>
      <w:r w:rsidRPr="01D5121F" w:rsidR="00780410">
        <w:rPr>
          <w:rFonts w:ascii="Calibri" w:hAnsi="Calibri" w:cs="" w:asciiTheme="minorAscii" w:hAnsiTheme="minorAscii" w:cstheme="minorBidi"/>
        </w:rPr>
        <w:t>providing</w:t>
      </w:r>
      <w:bookmarkEnd w:id="1164699371"/>
      <w:r w:rsidRPr="01D5121F" w:rsidR="00780410">
        <w:rPr>
          <w:rFonts w:ascii="Calibri" w:hAnsi="Calibri" w:cs="" w:asciiTheme="minorAscii" w:hAnsiTheme="minorAscii" w:cstheme="minorBidi"/>
        </w:rPr>
        <w:t xml:space="preserve"> training to</w:t>
      </w:r>
    </w:p>
    <w:p w:rsidRPr="00DD3CCD" w:rsidR="00780410" w:rsidP="00B60115" w:rsidRDefault="00780410" w14:paraId="6B3F7A41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seven radar classes.</w:t>
      </w:r>
    </w:p>
    <w:p w:rsidRPr="00DD3CCD" w:rsidR="00780410" w:rsidP="00780410" w:rsidRDefault="00780410" w14:paraId="4D1ED88D" w14:textId="45F399EB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On the Job Training Instructor certified.</w:t>
      </w:r>
    </w:p>
    <w:p w:rsidRPr="00DD3CCD" w:rsidR="00780410" w:rsidP="00780410" w:rsidRDefault="00780410" w14:paraId="33668439" w14:textId="09C7B19A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Controller in Charge certified.</w:t>
      </w:r>
    </w:p>
    <w:p w:rsidRPr="00DD3CCD" w:rsidR="00780410" w:rsidP="00780410" w:rsidRDefault="00780410" w14:paraId="7EEB40DD" w14:textId="729E739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CADRE for URET implementation.</w:t>
      </w:r>
    </w:p>
    <w:p w:rsidRPr="00DD3CCD" w:rsidR="00780410" w:rsidP="00780410" w:rsidRDefault="00780410" w14:paraId="22246D66" w14:textId="6DE0FCF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CADRE for RVSM implementation.</w:t>
      </w:r>
    </w:p>
    <w:p w:rsidRPr="00DD3CCD" w:rsidR="00780410" w:rsidP="00F30A70" w:rsidRDefault="00780410" w14:paraId="153688BF" w14:textId="6828BADC">
      <w:pPr>
        <w:rPr>
          <w:rFonts w:asciiTheme="minorHAnsi" w:hAnsiTheme="minorHAnsi" w:cstheme="minorHAnsi"/>
          <w:b/>
          <w:u w:val="single"/>
        </w:rPr>
      </w:pPr>
    </w:p>
    <w:p w:rsidRPr="00DD3CCD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DD3CCD">
        <w:rPr>
          <w:rFonts w:asciiTheme="minorHAnsi" w:hAnsiTheme="minorHAnsi" w:cstheme="minorHAnsi"/>
          <w:b/>
          <w:u w:val="single"/>
        </w:rPr>
        <w:t>CERTIFICATIONS/TRAINING:</w:t>
      </w:r>
    </w:p>
    <w:p w:rsidRPr="00DD3CCD" w:rsidR="00A4078E" w:rsidP="00A4078E" w:rsidRDefault="00A4078E" w14:paraId="65A44BD5" w14:textId="153AD7C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 xml:space="preserve">Certified Professional Controller, </w:t>
      </w:r>
      <w:r w:rsidRPr="00DD3CCD" w:rsidR="00DD3CCD">
        <w:rPr>
          <w:rFonts w:asciiTheme="minorHAnsi" w:hAnsiTheme="minorHAnsi" w:cstheme="minorHAnsi"/>
        </w:rPr>
        <w:t xml:space="preserve">Traffic Management, </w:t>
      </w:r>
      <w:r w:rsidRPr="00DD3CCD">
        <w:rPr>
          <w:rFonts w:asciiTheme="minorHAnsi" w:hAnsiTheme="minorHAnsi" w:cstheme="minorHAnsi"/>
        </w:rPr>
        <w:t>Quality Control Manager, Procedures Manager, Training Manager, Operations Manager, Facility Manager</w:t>
      </w:r>
      <w:r w:rsidRPr="00DD3CCD" w:rsidR="00DD3CCD">
        <w:rPr>
          <w:rFonts w:asciiTheme="minorHAnsi" w:hAnsiTheme="minorHAnsi" w:cstheme="minorHAnsi"/>
        </w:rPr>
        <w:t>, Classroom Instruction</w:t>
      </w:r>
    </w:p>
    <w:p w:rsidRPr="00DD3CCD" w:rsidR="0093770A" w:rsidP="00CB0557" w:rsidRDefault="0093770A" w14:paraId="05A6C042" w14:textId="77777777">
      <w:pPr>
        <w:rPr>
          <w:rFonts w:asciiTheme="minorHAnsi" w:hAnsiTheme="minorHAnsi" w:cstheme="minorHAnsi"/>
        </w:rPr>
      </w:pPr>
    </w:p>
    <w:p w:rsidRPr="00DD3CCD" w:rsidR="0093770A" w:rsidP="00CB0557" w:rsidRDefault="00EA73A1" w14:paraId="692A5833" w14:textId="502FAB59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  <w:b/>
          <w:u w:val="single"/>
        </w:rPr>
        <w:t>PROFESSIONAL</w:t>
      </w:r>
      <w:r w:rsidRPr="00DD3CCD" w:rsidR="00CB0557">
        <w:rPr>
          <w:rFonts w:asciiTheme="minorHAnsi" w:hAnsiTheme="minorHAnsi" w:cstheme="minorHAnsi"/>
          <w:b/>
          <w:u w:val="single"/>
        </w:rPr>
        <w:t xml:space="preserve"> MEMBERSHIPS</w:t>
      </w:r>
      <w:r w:rsidRPr="00DD3CCD" w:rsidR="003C3FBF">
        <w:rPr>
          <w:rFonts w:asciiTheme="minorHAnsi" w:hAnsiTheme="minorHAnsi" w:cstheme="minorHAnsi"/>
          <w:b/>
          <w:u w:val="single"/>
        </w:rPr>
        <w:t>:</w:t>
      </w:r>
    </w:p>
    <w:p w:rsidRPr="00DD3CCD" w:rsidR="00CB0557" w:rsidP="00CB0557" w:rsidRDefault="00A4078E" w14:paraId="3FAE4D5B" w14:textId="756A0B9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>Federal Aviation Administration Managers Association (FAAMA)</w:t>
      </w:r>
    </w:p>
    <w:p w:rsidRPr="00DD3CCD" w:rsidR="00A4078E" w:rsidP="00A4078E" w:rsidRDefault="00A4078E" w14:paraId="6D38A9E9" w14:textId="77777777">
      <w:pPr>
        <w:rPr>
          <w:rFonts w:asciiTheme="minorHAnsi" w:hAnsiTheme="minorHAnsi" w:cstheme="minorHAnsi"/>
        </w:rPr>
      </w:pPr>
    </w:p>
    <w:p w:rsidRPr="00DD3CCD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  <w:b/>
          <w:u w:val="single"/>
        </w:rPr>
        <w:t>SECURITY CLEARANCE</w:t>
      </w:r>
      <w:r w:rsidRPr="00DD3CCD" w:rsidR="003C3FBF">
        <w:rPr>
          <w:rFonts w:asciiTheme="minorHAnsi" w:hAnsiTheme="minorHAnsi" w:cstheme="minorHAnsi"/>
          <w:b/>
          <w:u w:val="single"/>
        </w:rPr>
        <w:t>:</w:t>
      </w:r>
      <w:r w:rsidRPr="00DD3CCD">
        <w:rPr>
          <w:rFonts w:asciiTheme="minorHAnsi" w:hAnsiTheme="minorHAnsi" w:cstheme="minorHAnsi"/>
          <w:b/>
          <w:u w:val="single"/>
        </w:rPr>
        <w:t xml:space="preserve"> </w:t>
      </w:r>
    </w:p>
    <w:p w:rsidRPr="00DD3CCD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 xml:space="preserve">US Public Trust </w:t>
      </w:r>
    </w:p>
    <w:p w:rsidRPr="00DD3CCD" w:rsidR="00CB0557" w:rsidP="00CB0557" w:rsidRDefault="00CB0557" w14:paraId="3875E693" w14:textId="77777777">
      <w:pPr>
        <w:rPr>
          <w:rFonts w:asciiTheme="minorHAnsi" w:hAnsiTheme="minorHAnsi" w:cstheme="minorHAnsi"/>
        </w:rPr>
      </w:pPr>
    </w:p>
    <w:sectPr w:rsidRPr="00DD3CCD" w:rsidR="00CB0557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5941" w:rsidP="00FB7BE6" w:rsidRDefault="00665941" w14:paraId="16FF82C1" w14:textId="77777777">
      <w:r>
        <w:separator/>
      </w:r>
    </w:p>
  </w:endnote>
  <w:endnote w:type="continuationSeparator" w:id="0">
    <w:p w:rsidR="00665941" w:rsidP="00FB7BE6" w:rsidRDefault="00665941" w14:paraId="5AAC16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966C3" w:rsidR="00FB7BE6" w:rsidP="00FB7BE6" w:rsidRDefault="000F1085" w14:paraId="57B7121A" w14:textId="59F7BE75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Pr="008966C3" w:rsidR="00FB7BE6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Pr="008966C3" w:rsidR="00FB7BE6">
      <w:rPr>
        <w:rFonts w:ascii="Helvetica" w:hAnsi="Helvetica"/>
        <w:noProof/>
        <w:color w:val="06121C"/>
        <w:sz w:val="17"/>
      </w:rPr>
      <w:t xml:space="preserve">•     </w:t>
    </w:r>
    <w:r w:rsidRPr="008966C3" w:rsidR="00FB7BE6">
      <w:rPr>
        <w:rFonts w:ascii="Helvetica" w:hAnsi="Helvetica"/>
        <w:b/>
        <w:noProof/>
        <w:color w:val="06121C"/>
        <w:sz w:val="17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5941" w:rsidP="00FB7BE6" w:rsidRDefault="00665941" w14:paraId="6E59A974" w14:textId="77777777">
      <w:r>
        <w:separator/>
      </w:r>
    </w:p>
  </w:footnote>
  <w:footnote w:type="continuationSeparator" w:id="0">
    <w:p w:rsidR="00665941" w:rsidP="00FB7BE6" w:rsidRDefault="00665941" w14:paraId="625F095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B7BE6" w:rsidRDefault="00FB7BE6" w14:paraId="27D33B92" w14:textId="77777777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pf3FOnpEDNDyJy" int2:id="ygCTlADO">
      <int2:state int2:type="AugLoop_Text_Critique" int2:value="Rejected"/>
    </int2:textHash>
    <int2:bookmark int2:bookmarkName="_Int_ITvA7WBZ" int2:invalidationBookmarkName="" int2:hashCode="Misg/15vGxeaYP" int2:id="PXgBWSI6">
      <int2:state int2:type="AugLoop_Text_Critique" int2:value="Rejected"/>
    </int2:bookmark>
    <int2:bookmark int2:bookmarkName="_Int_VB2LXk4p" int2:invalidationBookmarkName="" int2:hashCode="Misg/15vGxeaYP" int2:id="qLcmF7Hh">
      <int2:state int2:type="AugLoop_Text_Critique" int2:value="Rejected"/>
    </int2:bookmark>
    <int2:bookmark int2:bookmarkName="_Int_uUrQ3HG3" int2:invalidationBookmarkName="" int2:hashCode="m/D4/19di8v/ud" int2:id="WFKNeRzc">
      <int2:state int2:type="AugLoop_Text_Critique" int2:value="Rejected"/>
    </int2:bookmark>
    <int2:bookmark int2:bookmarkName="_Int_KZcJHh3o" int2:invalidationBookmarkName="" int2:hashCode="iV4iDpdnoHTyBq" int2:id="HuZQAvuP">
      <int2:state int2:type="AugLoop_Text_Critique" int2:value="Rejected"/>
    </int2:bookmark>
    <int2:bookmark int2:bookmarkName="_Int_C0RpxCpE" int2:invalidationBookmarkName="" int2:hashCode="gRg+Ewpr1g5/o3" int2:id="srtaP0qc">
      <int2:state int2:type="AugLoop_Text_Critique" int2:value="Rejected"/>
    </int2:bookmark>
    <int2:bookmark int2:bookmarkName="_Int_NFU1Ruii" int2:invalidationBookmarkName="" int2:hashCode="051uur3qTsy1Ie" int2:id="NRpwcfcB">
      <int2:state int2:type="AugLoop_Text_Critique" int2:value="Rejected"/>
    </int2:bookmark>
    <int2:bookmark int2:bookmarkName="_Int_XxGl9ZyV" int2:invalidationBookmarkName="" int2:hashCode="ntbWU9SYsyLMv7" int2:id="2lYb628F">
      <int2:state int2:type="AugLoop_Text_Critique" int2:value="Rejected"/>
    </int2:bookmark>
    <int2:bookmark int2:bookmarkName="_Int_BpjTvFzN" int2:invalidationBookmarkName="" int2:hashCode="v1+anaRfUIDswh" int2:id="N2tzRsHE">
      <int2:state int2:type="AugLoop_Text_Critique" int2:value="Rejected"/>
    </int2:bookmark>
    <int2:bookmark int2:bookmarkName="_Int_G8tfiA8F" int2:invalidationBookmarkName="" int2:hashCode="m/D4/19di8v/ud" int2:id="4DKdOjyP">
      <int2:state int2:type="AugLoop_Text_Critique" int2:value="Rejected"/>
    </int2:bookmark>
    <int2:bookmark int2:bookmarkName="_Int_Byw1eQp0" int2:invalidationBookmarkName="" int2:hashCode="a7X/VNNYq0VXgz" int2:id="ucHZZ4bq">
      <int2:state int2:type="AugLoop_Text_Critique" int2:value="Rejected"/>
    </int2:bookmark>
    <int2:bookmark int2:bookmarkName="_Int_hdjYFMUg" int2:invalidationBookmarkName="" int2:hashCode="SradH0SdDJdch8" int2:id="ryStHJdS">
      <int2:state int2:type="AugLoop_Text_Critique" int2:value="Rejected"/>
    </int2:bookmark>
    <int2:bookmark int2:bookmarkName="_Int_0GjWs1Am" int2:invalidationBookmarkName="" int2:hashCode="s4nYnOhSAw/+QB" int2:id="QIUpHGch">
      <int2:state int2:type="AugLoop_Text_Critique" int2:value="Rejected"/>
    </int2:bookmark>
    <int2:bookmark int2:bookmarkName="_Int_8Az6FC1e" int2:invalidationBookmarkName="" int2:hashCode="6TRwsLsIoBqHJo" int2:id="DQDxjDnG">
      <int2:state int2:type="AugLoop_Text_Critique" int2:value="Rejected"/>
    </int2:bookmark>
    <int2:bookmark int2:bookmarkName="_Int_D6wjW8PY" int2:invalidationBookmarkName="" int2:hashCode="6TRwsLsIoBqHJo" int2:id="bUknr32q">
      <int2:state int2:type="AugLoop_Text_Critique" int2:value="Rejected"/>
    </int2:bookmark>
    <int2:bookmark int2:bookmarkName="_Int_Z5QJ5dhB" int2:invalidationBookmarkName="" int2:hashCode="s4nYnOhSAw/+QB" int2:id="n1xKVHVH">
      <int2:state int2:type="AugLoop_Text_Critique" int2:value="Rejected"/>
    </int2:bookmark>
    <int2:bookmark int2:bookmarkName="_Int_4tV5vZzn" int2:invalidationBookmarkName="" int2:hashCode="q0qcr6p989NTgm" int2:id="FKgiUM3o">
      <int2:state int2:type="AugLoop_Acronyms_AcronymsCritique" int2:value="Rejected"/>
    </int2:bookmark>
    <int2:bookmark int2:bookmarkName="_Int_J7gLLtaA" int2:invalidationBookmarkName="" int2:hashCode="n/o7VFOa20vVYb" int2:id="QPAiGRzA">
      <int2:state int2:type="AugLoop_Acronyms_AcronymsCritique" int2:value="Rejected"/>
    </int2:bookmark>
    <int2:bookmark int2:bookmarkName="_Int_jYav3acB" int2:invalidationBookmarkName="" int2:hashCode="r1ogvIfaGUeHZn" int2:id="McUFw3Jq">
      <int2:state int2:type="AugLoop_Acronyms_AcronymsCritique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39147F"/>
    <w:multiLevelType w:val="hybridMultilevel"/>
    <w:tmpl w:val="F30CCB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9153EB"/>
    <w:multiLevelType w:val="hybridMultilevel"/>
    <w:tmpl w:val="61241C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56675132">
    <w:abstractNumId w:val="19"/>
  </w:num>
  <w:num w:numId="2" w16cid:durableId="911739526">
    <w:abstractNumId w:val="3"/>
  </w:num>
  <w:num w:numId="3" w16cid:durableId="212472404">
    <w:abstractNumId w:val="2"/>
  </w:num>
  <w:num w:numId="4" w16cid:durableId="645471104">
    <w:abstractNumId w:val="24"/>
  </w:num>
  <w:num w:numId="5" w16cid:durableId="1489781594">
    <w:abstractNumId w:val="0"/>
  </w:num>
  <w:num w:numId="6" w16cid:durableId="1827743133">
    <w:abstractNumId w:val="15"/>
  </w:num>
  <w:num w:numId="7" w16cid:durableId="1924486946">
    <w:abstractNumId w:val="13"/>
  </w:num>
  <w:num w:numId="8" w16cid:durableId="125052539">
    <w:abstractNumId w:val="23"/>
  </w:num>
  <w:num w:numId="9" w16cid:durableId="1183012546">
    <w:abstractNumId w:val="1"/>
  </w:num>
  <w:num w:numId="10" w16cid:durableId="1158156203">
    <w:abstractNumId w:val="21"/>
  </w:num>
  <w:num w:numId="11" w16cid:durableId="1700157864">
    <w:abstractNumId w:val="20"/>
  </w:num>
  <w:num w:numId="12" w16cid:durableId="668409023">
    <w:abstractNumId w:val="11"/>
  </w:num>
  <w:num w:numId="13" w16cid:durableId="104888708">
    <w:abstractNumId w:val="4"/>
  </w:num>
  <w:num w:numId="14" w16cid:durableId="312032792">
    <w:abstractNumId w:val="7"/>
  </w:num>
  <w:num w:numId="15" w16cid:durableId="1614240941">
    <w:abstractNumId w:val="12"/>
  </w:num>
  <w:num w:numId="16" w16cid:durableId="399983872">
    <w:abstractNumId w:val="22"/>
  </w:num>
  <w:num w:numId="17" w16cid:durableId="2011060166">
    <w:abstractNumId w:val="26"/>
  </w:num>
  <w:num w:numId="18" w16cid:durableId="1826816618">
    <w:abstractNumId w:val="16"/>
  </w:num>
  <w:num w:numId="19" w16cid:durableId="533495096">
    <w:abstractNumId w:val="9"/>
  </w:num>
  <w:num w:numId="20" w16cid:durableId="1215698034">
    <w:abstractNumId w:val="8"/>
  </w:num>
  <w:num w:numId="21" w16cid:durableId="384259669">
    <w:abstractNumId w:val="14"/>
  </w:num>
  <w:num w:numId="22" w16cid:durableId="1955284506">
    <w:abstractNumId w:val="6"/>
  </w:num>
  <w:num w:numId="23" w16cid:durableId="95636212">
    <w:abstractNumId w:val="10"/>
  </w:num>
  <w:num w:numId="24" w16cid:durableId="777605238">
    <w:abstractNumId w:val="18"/>
  </w:num>
  <w:num w:numId="25" w16cid:durableId="1103037726">
    <w:abstractNumId w:val="17"/>
  </w:num>
  <w:num w:numId="26" w16cid:durableId="664358617">
    <w:abstractNumId w:val="25"/>
  </w:num>
  <w:num w:numId="27" w16cid:durableId="1591306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8206C"/>
    <w:rsid w:val="00095981"/>
    <w:rsid w:val="000971DB"/>
    <w:rsid w:val="000B484C"/>
    <w:rsid w:val="000B4BA3"/>
    <w:rsid w:val="000B4D19"/>
    <w:rsid w:val="000F1085"/>
    <w:rsid w:val="000F130E"/>
    <w:rsid w:val="00106FC2"/>
    <w:rsid w:val="001859B7"/>
    <w:rsid w:val="001D061D"/>
    <w:rsid w:val="001E79DA"/>
    <w:rsid w:val="002125C6"/>
    <w:rsid w:val="00220200"/>
    <w:rsid w:val="002214B1"/>
    <w:rsid w:val="00226F5A"/>
    <w:rsid w:val="00264DCC"/>
    <w:rsid w:val="0027555A"/>
    <w:rsid w:val="002A46EC"/>
    <w:rsid w:val="002B25DB"/>
    <w:rsid w:val="002C6DD3"/>
    <w:rsid w:val="002D1A1E"/>
    <w:rsid w:val="002E47CD"/>
    <w:rsid w:val="00314315"/>
    <w:rsid w:val="00316D1F"/>
    <w:rsid w:val="00325333"/>
    <w:rsid w:val="00331146"/>
    <w:rsid w:val="0036311B"/>
    <w:rsid w:val="0036345A"/>
    <w:rsid w:val="003731BF"/>
    <w:rsid w:val="00387DEA"/>
    <w:rsid w:val="003C3FBF"/>
    <w:rsid w:val="003F1089"/>
    <w:rsid w:val="003F32E7"/>
    <w:rsid w:val="00412785"/>
    <w:rsid w:val="00424062"/>
    <w:rsid w:val="0044033E"/>
    <w:rsid w:val="004740AC"/>
    <w:rsid w:val="00490B06"/>
    <w:rsid w:val="004A6DF9"/>
    <w:rsid w:val="004C3B3B"/>
    <w:rsid w:val="004C448A"/>
    <w:rsid w:val="004D0F3F"/>
    <w:rsid w:val="00577BEA"/>
    <w:rsid w:val="005B0C9C"/>
    <w:rsid w:val="005B3F20"/>
    <w:rsid w:val="005C6378"/>
    <w:rsid w:val="005D7056"/>
    <w:rsid w:val="00610F5A"/>
    <w:rsid w:val="006560DB"/>
    <w:rsid w:val="00656F65"/>
    <w:rsid w:val="00664954"/>
    <w:rsid w:val="00665941"/>
    <w:rsid w:val="0067782B"/>
    <w:rsid w:val="006A595C"/>
    <w:rsid w:val="006B2F29"/>
    <w:rsid w:val="006C5C4C"/>
    <w:rsid w:val="00716DDC"/>
    <w:rsid w:val="00737EAE"/>
    <w:rsid w:val="0076600D"/>
    <w:rsid w:val="00780410"/>
    <w:rsid w:val="007C2301"/>
    <w:rsid w:val="00807750"/>
    <w:rsid w:val="008819CA"/>
    <w:rsid w:val="0088448C"/>
    <w:rsid w:val="008858AE"/>
    <w:rsid w:val="008B5E3D"/>
    <w:rsid w:val="00901A78"/>
    <w:rsid w:val="0093770A"/>
    <w:rsid w:val="009A133C"/>
    <w:rsid w:val="009A2AE1"/>
    <w:rsid w:val="009B4545"/>
    <w:rsid w:val="009C7683"/>
    <w:rsid w:val="009F10B9"/>
    <w:rsid w:val="00A030CE"/>
    <w:rsid w:val="00A05B8D"/>
    <w:rsid w:val="00A211EA"/>
    <w:rsid w:val="00A4078E"/>
    <w:rsid w:val="00A945C0"/>
    <w:rsid w:val="00B23DD2"/>
    <w:rsid w:val="00B2588A"/>
    <w:rsid w:val="00B60115"/>
    <w:rsid w:val="00B6455B"/>
    <w:rsid w:val="00B6526A"/>
    <w:rsid w:val="00B93749"/>
    <w:rsid w:val="00BB0E94"/>
    <w:rsid w:val="00BC3DD9"/>
    <w:rsid w:val="00C12A49"/>
    <w:rsid w:val="00C6223D"/>
    <w:rsid w:val="00C83DCE"/>
    <w:rsid w:val="00C85743"/>
    <w:rsid w:val="00C90A99"/>
    <w:rsid w:val="00C96C30"/>
    <w:rsid w:val="00CA3266"/>
    <w:rsid w:val="00CA510C"/>
    <w:rsid w:val="00CB0557"/>
    <w:rsid w:val="00CD3478"/>
    <w:rsid w:val="00CF44E7"/>
    <w:rsid w:val="00D27208"/>
    <w:rsid w:val="00D34833"/>
    <w:rsid w:val="00D41D39"/>
    <w:rsid w:val="00D703A8"/>
    <w:rsid w:val="00D85084"/>
    <w:rsid w:val="00DA4FEE"/>
    <w:rsid w:val="00DD04FE"/>
    <w:rsid w:val="00DD17C5"/>
    <w:rsid w:val="00DD3CCD"/>
    <w:rsid w:val="00E46BD9"/>
    <w:rsid w:val="00E56445"/>
    <w:rsid w:val="00E803C3"/>
    <w:rsid w:val="00E82D2C"/>
    <w:rsid w:val="00E83439"/>
    <w:rsid w:val="00E87242"/>
    <w:rsid w:val="00EA73A1"/>
    <w:rsid w:val="00EB68BC"/>
    <w:rsid w:val="00ED7D3E"/>
    <w:rsid w:val="00F11EFF"/>
    <w:rsid w:val="00F178F4"/>
    <w:rsid w:val="00F17EC7"/>
    <w:rsid w:val="00F262E7"/>
    <w:rsid w:val="00F30A70"/>
    <w:rsid w:val="00F52065"/>
    <w:rsid w:val="00F63737"/>
    <w:rsid w:val="00F6496A"/>
    <w:rsid w:val="00F66C98"/>
    <w:rsid w:val="00F6711D"/>
    <w:rsid w:val="00FB16E6"/>
    <w:rsid w:val="00FB7BE6"/>
    <w:rsid w:val="00FE035D"/>
    <w:rsid w:val="00FF5A17"/>
    <w:rsid w:val="01B719FA"/>
    <w:rsid w:val="01D5121F"/>
    <w:rsid w:val="041F316A"/>
    <w:rsid w:val="04AADC62"/>
    <w:rsid w:val="0780D1C6"/>
    <w:rsid w:val="08A9C9A1"/>
    <w:rsid w:val="0F1C6DF7"/>
    <w:rsid w:val="11D2A394"/>
    <w:rsid w:val="12203201"/>
    <w:rsid w:val="13E9A940"/>
    <w:rsid w:val="15C19267"/>
    <w:rsid w:val="16AD6C35"/>
    <w:rsid w:val="191BE9A6"/>
    <w:rsid w:val="1AB1DEA1"/>
    <w:rsid w:val="1AF4DBD0"/>
    <w:rsid w:val="1C5EAF1B"/>
    <w:rsid w:val="1D1A6A54"/>
    <w:rsid w:val="1E18EB31"/>
    <w:rsid w:val="1F8B2B2A"/>
    <w:rsid w:val="2126FB8B"/>
    <w:rsid w:val="21F5E5BD"/>
    <w:rsid w:val="22C2CBEC"/>
    <w:rsid w:val="230B07B0"/>
    <w:rsid w:val="245E9C4D"/>
    <w:rsid w:val="2565E1FC"/>
    <w:rsid w:val="2590D606"/>
    <w:rsid w:val="28AFDAFE"/>
    <w:rsid w:val="2BB2D7AC"/>
    <w:rsid w:val="2C5DE3CB"/>
    <w:rsid w:val="2C719BB8"/>
    <w:rsid w:val="2E30A043"/>
    <w:rsid w:val="2F3F7875"/>
    <w:rsid w:val="30E6D5E0"/>
    <w:rsid w:val="31450CDB"/>
    <w:rsid w:val="32C7B4DF"/>
    <w:rsid w:val="3506AC8B"/>
    <w:rsid w:val="35EDF1BE"/>
    <w:rsid w:val="37FBBAFC"/>
    <w:rsid w:val="38B1D555"/>
    <w:rsid w:val="3A4DA5B6"/>
    <w:rsid w:val="3C7AEF45"/>
    <w:rsid w:val="3F11F5A8"/>
    <w:rsid w:val="410217B8"/>
    <w:rsid w:val="4235CB3B"/>
    <w:rsid w:val="430BB7AB"/>
    <w:rsid w:val="45CCCB49"/>
    <w:rsid w:val="46DD7D0B"/>
    <w:rsid w:val="46E4C3BC"/>
    <w:rsid w:val="48CFE6A5"/>
    <w:rsid w:val="495D6865"/>
    <w:rsid w:val="4A6BB706"/>
    <w:rsid w:val="4BA3C5EB"/>
    <w:rsid w:val="4BDCAD81"/>
    <w:rsid w:val="4C078767"/>
    <w:rsid w:val="4CBE65B2"/>
    <w:rsid w:val="4CC727FE"/>
    <w:rsid w:val="4DC15328"/>
    <w:rsid w:val="50677082"/>
    <w:rsid w:val="5385E8E7"/>
    <w:rsid w:val="54D60C34"/>
    <w:rsid w:val="556780E7"/>
    <w:rsid w:val="59F52A6B"/>
    <w:rsid w:val="5E32922B"/>
    <w:rsid w:val="5F7304C5"/>
    <w:rsid w:val="6BC0EE2F"/>
    <w:rsid w:val="6E6EE08F"/>
    <w:rsid w:val="71445A46"/>
    <w:rsid w:val="7A045139"/>
    <w:rsid w:val="7ACC2741"/>
    <w:rsid w:val="7CE8789E"/>
    <w:rsid w:val="7F231289"/>
    <w:rsid w:val="7F27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780410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paragraph" w:styleId="Normal1" w:customStyle="1">
    <w:name w:val="Normal1"/>
    <w:rsid w:val="002125C6"/>
    <w:pPr>
      <w:widowControl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B2588A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Relationship Type="http://schemas.microsoft.com/office/2020/10/relationships/intelligence" Target="intelligence2.xml" Id="R897577ddd0ce4f9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8BE566-9A9D-469A-A69F-A5FAED511400}"/>
</file>

<file path=customXml/itemProps3.xml><?xml version="1.0" encoding="utf-8"?>
<ds:datastoreItem xmlns:ds="http://schemas.openxmlformats.org/officeDocument/2006/customXml" ds:itemID="{B11DE1D8-E1A1-4734-996E-096F5591C6D8}"/>
</file>

<file path=customXml/itemProps4.xml><?xml version="1.0" encoding="utf-8"?>
<ds:datastoreItem xmlns:ds="http://schemas.openxmlformats.org/officeDocument/2006/customXml" ds:itemID="{C34640A7-9A33-4FD4-90D2-2EF5296FB7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rthompson</dc:creator>
  <cp:lastModifiedBy>Dexter Ithal</cp:lastModifiedBy>
  <cp:revision>4</cp:revision>
  <cp:lastPrinted>2014-02-04T19:23:00Z</cp:lastPrinted>
  <dcterms:created xsi:type="dcterms:W3CDTF">2023-04-03T12:31:00Z</dcterms:created>
  <dcterms:modified xsi:type="dcterms:W3CDTF">2023-04-18T12:34:01Z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