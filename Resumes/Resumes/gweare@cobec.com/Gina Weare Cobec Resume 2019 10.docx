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FD71A6" w14:textId="1F9E4AE4" w:rsidR="000B484C" w:rsidRPr="00EA73A1" w:rsidRDefault="00F02529" w:rsidP="00CB0557">
      <w:pPr>
        <w:rPr>
          <w:rFonts w:ascii="Times New Roman" w:hAnsi="Times New Roman"/>
          <w:b/>
        </w:rPr>
      </w:pPr>
      <w:r>
        <w:rPr>
          <w:rFonts w:ascii="Times New Roman" w:hAnsi="Times New Roman"/>
          <w:b/>
        </w:rPr>
        <w:t>Gina Weare</w:t>
      </w:r>
    </w:p>
    <w:p w14:paraId="3C4D7E81" w14:textId="03679D21" w:rsidR="00A945C0" w:rsidRDefault="00124076" w:rsidP="00CB0557">
      <w:pPr>
        <w:widowControl w:val="0"/>
        <w:rPr>
          <w:rFonts w:ascii="Times New Roman" w:hAnsi="Times New Roman"/>
        </w:rPr>
      </w:pPr>
      <w:r>
        <w:rPr>
          <w:rFonts w:ascii="Times New Roman" w:hAnsi="Times New Roman"/>
        </w:rPr>
        <w:t>GWeare@cobec.com</w:t>
      </w:r>
    </w:p>
    <w:p w14:paraId="618E33B5" w14:textId="5483C99D" w:rsidR="001E79DA" w:rsidRPr="00EA73A1" w:rsidRDefault="00F02529" w:rsidP="00CB0557">
      <w:pPr>
        <w:rPr>
          <w:rFonts w:ascii="Times New Roman" w:hAnsi="Times New Roman"/>
        </w:rPr>
      </w:pPr>
      <w:r>
        <w:rPr>
          <w:rFonts w:ascii="Times New Roman" w:hAnsi="Times New Roman"/>
        </w:rPr>
        <w:t>703-901-6785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7CF7BA28" w14:textId="70BA6DE8" w:rsidR="00F02529" w:rsidRPr="009837A6" w:rsidRDefault="00F02529" w:rsidP="00F02529">
      <w:pPr>
        <w:shd w:val="clear" w:color="auto" w:fill="FFFFFF"/>
        <w:ind w:right="495"/>
        <w:textAlignment w:val="top"/>
        <w:rPr>
          <w:rFonts w:ascii="Times New Roman" w:hAnsi="Times New Roman"/>
          <w:bCs/>
        </w:rPr>
      </w:pPr>
      <w:r>
        <w:rPr>
          <w:rFonts w:ascii="Times New Roman" w:hAnsi="Times New Roman"/>
        </w:rPr>
        <w:t xml:space="preserve">Mrs. </w:t>
      </w:r>
      <w:r w:rsidRPr="009837A6">
        <w:rPr>
          <w:rFonts w:ascii="Times New Roman" w:hAnsi="Times New Roman"/>
        </w:rPr>
        <w:t xml:space="preserve">Gina Weare </w:t>
      </w:r>
      <w:r>
        <w:rPr>
          <w:rFonts w:ascii="Times New Roman" w:hAnsi="Times New Roman"/>
        </w:rPr>
        <w:t>has been</w:t>
      </w:r>
      <w:r w:rsidRPr="009837A6">
        <w:rPr>
          <w:rFonts w:ascii="Times New Roman" w:hAnsi="Times New Roman"/>
        </w:rPr>
        <w:t xml:space="preserve"> a program analyst professional with </w:t>
      </w:r>
      <w:r w:rsidR="00124076">
        <w:rPr>
          <w:rFonts w:ascii="Times New Roman" w:hAnsi="Times New Roman"/>
        </w:rPr>
        <w:t xml:space="preserve">over </w:t>
      </w:r>
      <w:bookmarkStart w:id="0" w:name="_GoBack"/>
      <w:bookmarkEnd w:id="0"/>
      <w:r w:rsidRPr="009837A6">
        <w:rPr>
          <w:rFonts w:ascii="Times New Roman" w:hAnsi="Times New Roman"/>
        </w:rPr>
        <w:t xml:space="preserve">10 years of progressive experience </w:t>
      </w:r>
      <w:r>
        <w:rPr>
          <w:rFonts w:ascii="Times New Roman" w:hAnsi="Times New Roman"/>
        </w:rPr>
        <w:t>for both</w:t>
      </w:r>
      <w:r w:rsidRPr="009837A6">
        <w:rPr>
          <w:rFonts w:ascii="Times New Roman" w:hAnsi="Times New Roman"/>
        </w:rPr>
        <w:t xml:space="preserve"> </w:t>
      </w:r>
      <w:r>
        <w:rPr>
          <w:rFonts w:ascii="Times New Roman" w:hAnsi="Times New Roman"/>
        </w:rPr>
        <w:t>Federal Aviation Administration (FAA)</w:t>
      </w:r>
      <w:r w:rsidRPr="009837A6">
        <w:rPr>
          <w:rFonts w:ascii="Times New Roman" w:hAnsi="Times New Roman"/>
        </w:rPr>
        <w:t xml:space="preserve"> and the Department of Defense (DoD). Mrs. Gina Weare is proficient in program management for the </w:t>
      </w:r>
      <w:r>
        <w:rPr>
          <w:rFonts w:ascii="Times New Roman" w:hAnsi="Times New Roman"/>
        </w:rPr>
        <w:t>FAA</w:t>
      </w:r>
      <w:r w:rsidRPr="009837A6">
        <w:rPr>
          <w:rFonts w:ascii="Times New Roman" w:hAnsi="Times New Roman"/>
        </w:rPr>
        <w:t xml:space="preserve"> providing support for the implementation of writing processes and procedures defined by the organizations and management. As a program analyst for the FAA, sh</w:t>
      </w:r>
      <w:r>
        <w:rPr>
          <w:rFonts w:ascii="Times New Roman" w:hAnsi="Times New Roman"/>
        </w:rPr>
        <w:t>e is</w:t>
      </w:r>
      <w:r w:rsidRPr="009837A6">
        <w:rPr>
          <w:rFonts w:ascii="Times New Roman" w:hAnsi="Times New Roman"/>
        </w:rPr>
        <w:t xml:space="preserve"> flexible and adaptable to the environment she is in and can handle multiple tasks that come her way. Her objective is to </w:t>
      </w:r>
      <w:r w:rsidRPr="009837A6">
        <w:rPr>
          <w:rFonts w:ascii="Times New Roman" w:hAnsi="Times New Roman"/>
          <w:bCs/>
        </w:rPr>
        <w:t xml:space="preserve">broaden her experiences and enhance </w:t>
      </w:r>
      <w:r>
        <w:rPr>
          <w:rFonts w:ascii="Times New Roman" w:hAnsi="Times New Roman"/>
          <w:bCs/>
        </w:rPr>
        <w:t>her</w:t>
      </w:r>
      <w:r w:rsidRPr="009837A6">
        <w:rPr>
          <w:rFonts w:ascii="Times New Roman" w:hAnsi="Times New Roman"/>
          <w:bCs/>
        </w:rPr>
        <w:t xml:space="preserve"> career development that will allow </w:t>
      </w:r>
      <w:r>
        <w:rPr>
          <w:rFonts w:ascii="Times New Roman" w:hAnsi="Times New Roman"/>
          <w:bCs/>
        </w:rPr>
        <w:t>her to</w:t>
      </w:r>
      <w:r w:rsidRPr="009837A6">
        <w:rPr>
          <w:rFonts w:ascii="Times New Roman" w:hAnsi="Times New Roman"/>
          <w:bCs/>
        </w:rPr>
        <w:t xml:space="preserve"> build upon organizational skills, expertise, and education and also enable </w:t>
      </w:r>
      <w:r>
        <w:rPr>
          <w:rFonts w:ascii="Times New Roman" w:hAnsi="Times New Roman"/>
          <w:bCs/>
        </w:rPr>
        <w:t>her</w:t>
      </w:r>
      <w:r w:rsidRPr="009837A6">
        <w:rPr>
          <w:rFonts w:ascii="Times New Roman" w:hAnsi="Times New Roman"/>
          <w:bCs/>
        </w:rPr>
        <w:t xml:space="preserve"> to make positive contributions to a team-oriented work environment. </w:t>
      </w:r>
    </w:p>
    <w:p w14:paraId="5D52299A" w14:textId="793E227D" w:rsidR="000B4D19" w:rsidRDefault="000B4D19" w:rsidP="00CB0557">
      <w:pPr>
        <w:rPr>
          <w:rFonts w:ascii="Times New Roman" w:hAnsi="Times New Roman"/>
          <w:b/>
          <w:u w:val="single"/>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2CA672" w14:textId="77777777" w:rsidR="00F02529" w:rsidRPr="00F02529" w:rsidRDefault="00F02529" w:rsidP="00F02529">
      <w:pPr>
        <w:pStyle w:val="Achievement"/>
        <w:numPr>
          <w:ilvl w:val="0"/>
          <w:numId w:val="0"/>
        </w:numPr>
        <w:spacing w:after="0" w:line="240" w:lineRule="auto"/>
        <w:ind w:right="110"/>
        <w:jc w:val="left"/>
        <w:rPr>
          <w:rFonts w:ascii="Times New Roman" w:hAnsi="Times New Roman"/>
          <w:sz w:val="24"/>
          <w:szCs w:val="24"/>
        </w:rPr>
      </w:pPr>
      <w:r w:rsidRPr="00F02529">
        <w:rPr>
          <w:rFonts w:ascii="Times New Roman" w:hAnsi="Times New Roman"/>
          <w:sz w:val="24"/>
          <w:szCs w:val="24"/>
        </w:rPr>
        <w:t xml:space="preserve">Bachelor of Science in Business Administration (Management)                                              </w:t>
      </w:r>
    </w:p>
    <w:p w14:paraId="55FA25B9" w14:textId="77777777" w:rsidR="00F02529" w:rsidRPr="00F02529" w:rsidRDefault="00F02529" w:rsidP="00F02529">
      <w:pPr>
        <w:pStyle w:val="Achievement"/>
        <w:numPr>
          <w:ilvl w:val="0"/>
          <w:numId w:val="0"/>
        </w:numPr>
        <w:spacing w:after="0" w:line="240" w:lineRule="auto"/>
        <w:ind w:right="110"/>
        <w:jc w:val="left"/>
        <w:rPr>
          <w:rFonts w:ascii="Times New Roman" w:hAnsi="Times New Roman"/>
          <w:sz w:val="24"/>
          <w:szCs w:val="24"/>
        </w:rPr>
      </w:pPr>
      <w:r w:rsidRPr="00F02529">
        <w:rPr>
          <w:rFonts w:ascii="Times New Roman" w:hAnsi="Times New Roman"/>
          <w:sz w:val="24"/>
          <w:szCs w:val="24"/>
        </w:rPr>
        <w:t>May 2009</w:t>
      </w:r>
    </w:p>
    <w:p w14:paraId="6756EE73" w14:textId="788620E4" w:rsidR="000B4BA3" w:rsidRPr="00F02529" w:rsidRDefault="00F02529" w:rsidP="00F02529">
      <w:pPr>
        <w:rPr>
          <w:rFonts w:ascii="Times New Roman" w:hAnsi="Times New Roman"/>
        </w:rPr>
      </w:pPr>
      <w:r w:rsidRPr="00F02529">
        <w:rPr>
          <w:rFonts w:ascii="Times New Roman" w:hAnsi="Times New Roman"/>
        </w:rPr>
        <w:t xml:space="preserve">Christopher Newport University in Newport News, VA     </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tbl>
      <w:tblPr>
        <w:tblW w:w="0" w:type="auto"/>
        <w:tblInd w:w="-110" w:type="dxa"/>
        <w:tblLayout w:type="fixed"/>
        <w:tblCellMar>
          <w:left w:w="70" w:type="dxa"/>
          <w:right w:w="70" w:type="dxa"/>
        </w:tblCellMar>
        <w:tblLook w:val="0000" w:firstRow="0" w:lastRow="0" w:firstColumn="0" w:lastColumn="0" w:noHBand="0" w:noVBand="0"/>
      </w:tblPr>
      <w:tblGrid>
        <w:gridCol w:w="9020"/>
      </w:tblGrid>
      <w:tr w:rsidR="00F02529" w:rsidRPr="00F02529" w14:paraId="54C71C42" w14:textId="77777777" w:rsidTr="00D6591D">
        <w:trPr>
          <w:trHeight w:val="524"/>
        </w:trPr>
        <w:tc>
          <w:tcPr>
            <w:tcW w:w="9020" w:type="dxa"/>
          </w:tcPr>
          <w:p w14:paraId="7C07BFBE" w14:textId="550D751B"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Cobec Consulting</w:t>
            </w:r>
          </w:p>
          <w:p w14:paraId="5053DCD3"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Washington, DC</w:t>
            </w:r>
          </w:p>
          <w:p w14:paraId="3C4B6DC8"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Program Analyst II- Federal Aviation Administration</w:t>
            </w:r>
          </w:p>
          <w:p w14:paraId="34BF7769"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August 2013- March 2016</w:t>
            </w:r>
          </w:p>
          <w:p w14:paraId="3054C43F"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November 2018-Present                                     </w:t>
            </w:r>
          </w:p>
          <w:p w14:paraId="1A7A30CC" w14:textId="77777777" w:rsidR="004D55DF" w:rsidRPr="004D55DF" w:rsidRDefault="004D55DF" w:rsidP="004D55DF">
            <w:pPr>
              <w:widowControl w:val="0"/>
              <w:autoSpaceDE w:val="0"/>
              <w:autoSpaceDN w:val="0"/>
              <w:adjustRightInd w:val="0"/>
              <w:rPr>
                <w:rFonts w:ascii="Times New Roman" w:hAnsi="Times New Roman"/>
                <w:i/>
              </w:rPr>
            </w:pPr>
            <w:r w:rsidRPr="004D55DF">
              <w:rPr>
                <w:rFonts w:ascii="Times New Roman" w:hAnsi="Times New Roman"/>
                <w:i/>
              </w:rPr>
              <w:t>Supported directly to the Terminal Automation Modernization &amp; Replacement (TAMR) Program Manager and Program Control and Acquisition (PC&amp;A) Manager for the Federal Aviation Administration (FAA) by managing multiple ongoing tasks, projects and work activities in accordance with organizational goals and requirements to achieve objectives and meet critical deadlines.</w:t>
            </w:r>
          </w:p>
          <w:p w14:paraId="03F85D53"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 xml:space="preserve">Organized and assisted with planning and directing team work among subject matter experts and/or project leads. </w:t>
            </w:r>
          </w:p>
          <w:p w14:paraId="6A20EE0D" w14:textId="2B66F172"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Created and develop</w:t>
            </w:r>
            <w:r w:rsidR="004D55DF" w:rsidRPr="004D55DF">
              <w:rPr>
                <w:rFonts w:ascii="Times New Roman" w:hAnsi="Times New Roman"/>
              </w:rPr>
              <w:t>ed</w:t>
            </w:r>
            <w:r w:rsidRPr="00F02529">
              <w:rPr>
                <w:rFonts w:ascii="Times New Roman" w:hAnsi="Times New Roman"/>
              </w:rPr>
              <w:t xml:space="preserve"> program management documents and meeting formats, including a weekly Program Read-Out status briefing package, to support more efficient communication across various layers of the project. </w:t>
            </w:r>
          </w:p>
          <w:p w14:paraId="0C594BB5"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 xml:space="preserve">Produced procedure documents and standard templates for team members’ weekly status reports given in the Program Read-Out and Program Management Office Core Team meetings. </w:t>
            </w:r>
          </w:p>
          <w:p w14:paraId="58BA1035"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 xml:space="preserve">Fostered strong interpersonal relationships with four program managers to build trust and sense of shared accountability on the team to drive success through assisting in tracking program accomplishments and action items. </w:t>
            </w:r>
          </w:p>
          <w:p w14:paraId="750C9698"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lastRenderedPageBreak/>
              <w:t xml:space="preserve">Participated in meetings and derive the outcome and work actions to closure.  </w:t>
            </w:r>
          </w:p>
          <w:p w14:paraId="7EFA4126" w14:textId="7D3C5ED4"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Reviewed multiple project schedules and conduct</w:t>
            </w:r>
            <w:r w:rsidR="004D55DF" w:rsidRPr="004D55DF">
              <w:rPr>
                <w:rFonts w:ascii="Times New Roman" w:hAnsi="Times New Roman"/>
              </w:rPr>
              <w:t>ed</w:t>
            </w:r>
            <w:r w:rsidRPr="00F02529">
              <w:rPr>
                <w:rFonts w:ascii="Times New Roman" w:hAnsi="Times New Roman"/>
              </w:rPr>
              <w:t xml:space="preserve"> analysis to identify the health of the schedule and activities.</w:t>
            </w:r>
          </w:p>
          <w:p w14:paraId="61A2396D"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Supported resource management tasks assigned by the client.</w:t>
            </w:r>
          </w:p>
          <w:p w14:paraId="2781F6B9"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Wrote correspondence as it relates to internal Federal Aviation Administration (FAA) upper management requests as well as external.</w:t>
            </w:r>
          </w:p>
          <w:p w14:paraId="3FE2CECE"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Developed Program Management Review (PMR) presentations for upper-level management.</w:t>
            </w:r>
          </w:p>
          <w:p w14:paraId="7B248621"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Prepared and coordinates reports, briefings, conferences, publications and training.</w:t>
            </w:r>
          </w:p>
          <w:p w14:paraId="433AA343"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u w:val="single"/>
              </w:rPr>
              <w:t>Achievement during Position</w:t>
            </w:r>
            <w:r w:rsidRPr="00F02529">
              <w:rPr>
                <w:rFonts w:ascii="Times New Roman" w:hAnsi="Times New Roman"/>
              </w:rPr>
              <w:t>: Received the Peer Recognition for Invaluable Contributions to the TAMR Program (Spot Award).</w:t>
            </w:r>
          </w:p>
          <w:p w14:paraId="3B96242C" w14:textId="77777777" w:rsidR="00F02529" w:rsidRPr="00F02529" w:rsidRDefault="00F02529" w:rsidP="00F02529">
            <w:pPr>
              <w:widowControl w:val="0"/>
              <w:autoSpaceDE w:val="0"/>
              <w:autoSpaceDN w:val="0"/>
              <w:adjustRightInd w:val="0"/>
              <w:jc w:val="both"/>
              <w:rPr>
                <w:rFonts w:ascii="Times New Roman" w:hAnsi="Times New Roman"/>
                <w:b/>
              </w:rPr>
            </w:pPr>
          </w:p>
          <w:p w14:paraId="09F675DE"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DTIS Corporation                                                                       </w:t>
            </w:r>
          </w:p>
          <w:p w14:paraId="4F147CDF"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Washington, DC </w:t>
            </w:r>
          </w:p>
          <w:p w14:paraId="60074BD4"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Program Management Analyst- Federal Aviation Administration  </w:t>
            </w:r>
          </w:p>
          <w:p w14:paraId="12F4F589"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August 2017-November 2018</w:t>
            </w:r>
          </w:p>
          <w:p w14:paraId="5A7C435D" w14:textId="77777777" w:rsidR="00F02529" w:rsidRPr="00F02529" w:rsidRDefault="00F02529" w:rsidP="00F02529">
            <w:pPr>
              <w:widowControl w:val="0"/>
              <w:autoSpaceDE w:val="0"/>
              <w:autoSpaceDN w:val="0"/>
              <w:adjustRightInd w:val="0"/>
              <w:jc w:val="both"/>
              <w:rPr>
                <w:rFonts w:ascii="Times New Roman" w:hAnsi="Times New Roman"/>
                <w:i/>
              </w:rPr>
            </w:pPr>
            <w:r w:rsidRPr="00F02529">
              <w:rPr>
                <w:rFonts w:ascii="Times New Roman" w:hAnsi="Times New Roman"/>
                <w:i/>
              </w:rPr>
              <w:t>Supported directly to the Surveillance and Sensor Program’s Lead for the Mobile Airport Surveillance Radar (MASR) Program by managing multiple ongoing tasks, projects and work activities in accordance with organizational goals and requirements to achieve objectives and meet critical deadlines.</w:t>
            </w:r>
          </w:p>
          <w:p w14:paraId="6C312245" w14:textId="77777777" w:rsidR="00F02529" w:rsidRPr="00F02529" w:rsidRDefault="00F02529" w:rsidP="00F02529">
            <w:pPr>
              <w:widowControl w:val="0"/>
              <w:numPr>
                <w:ilvl w:val="0"/>
                <w:numId w:val="29"/>
              </w:numPr>
              <w:autoSpaceDE w:val="0"/>
              <w:autoSpaceDN w:val="0"/>
              <w:adjustRightInd w:val="0"/>
              <w:contextualSpacing/>
              <w:jc w:val="both"/>
              <w:rPr>
                <w:rFonts w:ascii="Times New Roman" w:eastAsia="Cambria" w:hAnsi="Times New Roman"/>
              </w:rPr>
            </w:pPr>
            <w:r w:rsidRPr="00F02529">
              <w:rPr>
                <w:rFonts w:ascii="Times New Roman" w:eastAsia="Cambria" w:hAnsi="Times New Roman"/>
              </w:rPr>
              <w:t>Approver for E2 Travel for the Surveillance Systems and Sensor Programs Group.</w:t>
            </w:r>
          </w:p>
          <w:p w14:paraId="33FCA8F4" w14:textId="77777777" w:rsidR="00F02529" w:rsidRPr="00F02529" w:rsidRDefault="00F02529" w:rsidP="00F02529">
            <w:pPr>
              <w:numPr>
                <w:ilvl w:val="0"/>
                <w:numId w:val="29"/>
              </w:numPr>
              <w:contextualSpacing/>
              <w:jc w:val="both"/>
              <w:rPr>
                <w:rFonts w:ascii="Times New Roman" w:eastAsia="Cambria" w:hAnsi="Times New Roman"/>
              </w:rPr>
            </w:pPr>
            <w:r w:rsidRPr="00F02529">
              <w:rPr>
                <w:rFonts w:ascii="Times New Roman" w:eastAsia="Cambria" w:hAnsi="Times New Roman"/>
              </w:rPr>
              <w:t>Developed Standard Operating Procedures (SOPs) for the Surveillance Systems and Sensor Program and Terminal Flight Data Management (TFDM) Program.</w:t>
            </w:r>
          </w:p>
          <w:p w14:paraId="7EEA6417"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Developed and prepared agendas, schedules, briefing materials, and mailings for projects and/or meetings.</w:t>
            </w:r>
          </w:p>
          <w:p w14:paraId="010EC331"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Reviewed and managed correspondence and monitor key follow-up for tasks, projects, and/or meetings.</w:t>
            </w:r>
          </w:p>
          <w:p w14:paraId="2E62D398"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Handled all logistics and planning related to various meetings/events; follow-up on key tasks/action items.</w:t>
            </w:r>
          </w:p>
          <w:p w14:paraId="205C28D1" w14:textId="77777777" w:rsidR="00F02529" w:rsidRPr="00F02529" w:rsidRDefault="00F02529" w:rsidP="00F02529">
            <w:pPr>
              <w:numPr>
                <w:ilvl w:val="0"/>
                <w:numId w:val="29"/>
              </w:numPr>
              <w:contextualSpacing/>
              <w:jc w:val="both"/>
              <w:rPr>
                <w:rFonts w:ascii="Times New Roman" w:eastAsia="Cambria" w:hAnsi="Times New Roman"/>
              </w:rPr>
            </w:pPr>
            <w:r w:rsidRPr="00F02529">
              <w:rPr>
                <w:rFonts w:ascii="Times New Roman" w:eastAsia="Cambria" w:hAnsi="Times New Roman"/>
              </w:rPr>
              <w:t xml:space="preserve">Developed transition briefing for Subject Matter Experts (SMEs) as a part of the onboarding process for new hires. </w:t>
            </w:r>
          </w:p>
          <w:p w14:paraId="0A969A8E"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Assigned as the sharepoint administrator for the Knowledge Sharepoint Network (KSN) site for the FAA.</w:t>
            </w:r>
          </w:p>
          <w:p w14:paraId="4EB3F364" w14:textId="77777777" w:rsidR="00F02529" w:rsidRPr="00F02529" w:rsidRDefault="00F02529" w:rsidP="00F02529">
            <w:pPr>
              <w:widowControl w:val="0"/>
              <w:numPr>
                <w:ilvl w:val="0"/>
                <w:numId w:val="29"/>
              </w:numPr>
              <w:autoSpaceDE w:val="0"/>
              <w:autoSpaceDN w:val="0"/>
              <w:adjustRightInd w:val="0"/>
              <w:contextualSpacing/>
              <w:jc w:val="both"/>
              <w:rPr>
                <w:rFonts w:ascii="Times New Roman" w:eastAsia="Cambria" w:hAnsi="Times New Roman"/>
              </w:rPr>
            </w:pPr>
            <w:r w:rsidRPr="00F02529">
              <w:rPr>
                <w:rFonts w:ascii="Times New Roman" w:eastAsia="Cambria" w:hAnsi="Times New Roman"/>
              </w:rPr>
              <w:t>Updated the Surveillance Systems and Sensor Programs Group’s Business Plan goals.</w:t>
            </w:r>
          </w:p>
          <w:p w14:paraId="688D358E" w14:textId="77777777" w:rsidR="00F02529" w:rsidRPr="00F02529" w:rsidRDefault="00F02529" w:rsidP="00F02529">
            <w:pPr>
              <w:widowControl w:val="0"/>
              <w:autoSpaceDE w:val="0"/>
              <w:autoSpaceDN w:val="0"/>
              <w:adjustRightInd w:val="0"/>
              <w:jc w:val="both"/>
              <w:rPr>
                <w:rFonts w:ascii="Times New Roman" w:hAnsi="Times New Roman"/>
              </w:rPr>
            </w:pPr>
            <w:r w:rsidRPr="00F02529">
              <w:rPr>
                <w:rFonts w:ascii="Times New Roman" w:hAnsi="Times New Roman"/>
              </w:rPr>
              <w:t xml:space="preserve"> </w:t>
            </w:r>
          </w:p>
          <w:p w14:paraId="0C4C723D"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Concept Solutions</w:t>
            </w:r>
          </w:p>
          <w:p w14:paraId="6BC745FB"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Washington, DC</w:t>
            </w:r>
          </w:p>
          <w:p w14:paraId="56D49462"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Business Analyst/Cyber Lead- Federal Aviation Administration</w:t>
            </w:r>
          </w:p>
          <w:p w14:paraId="344D6A84"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March 2016-August 2017                  </w:t>
            </w:r>
          </w:p>
          <w:p w14:paraId="18FC078C" w14:textId="77777777" w:rsidR="00F02529" w:rsidRPr="00F02529" w:rsidRDefault="00F02529" w:rsidP="00F02529">
            <w:pPr>
              <w:widowControl w:val="0"/>
              <w:autoSpaceDE w:val="0"/>
              <w:autoSpaceDN w:val="0"/>
              <w:adjustRightInd w:val="0"/>
              <w:jc w:val="both"/>
              <w:rPr>
                <w:rFonts w:ascii="Times New Roman" w:hAnsi="Times New Roman"/>
                <w:i/>
              </w:rPr>
            </w:pPr>
            <w:r w:rsidRPr="00F02529">
              <w:rPr>
                <w:rFonts w:ascii="Times New Roman" w:hAnsi="Times New Roman"/>
                <w:i/>
              </w:rPr>
              <w:t xml:space="preserve">Supported directly to the Strategic Planning and Integration Division Lead under the Interagency Planning Office (IPO) of NextGen by providing support for the implementation of writing processes and procedures defined by the organizations and management plans. </w:t>
            </w:r>
          </w:p>
          <w:p w14:paraId="17BA452D"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lastRenderedPageBreak/>
              <w:t xml:space="preserve">Became the sharepoint administrator for the Knowledge Sharepoint Network (KSN) site for the FAA. This included granting access to specific sites, developed customized webpages, and sub-sites for the customers. In addition, provided specific workspaces such as One Note to work within one space collaboratively with multiple users on white papers, and/or executive briefings, etc.  </w:t>
            </w:r>
          </w:p>
          <w:p w14:paraId="5FFC957B"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 xml:space="preserve">Developed shared calendar of activities, tasks lists, action items, and administered configuration control of shared documents including monthly newsletters and various periodic management reports. </w:t>
            </w:r>
          </w:p>
          <w:p w14:paraId="77FF6A1E"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Provided inputs to organizational project schedules and track/report on related milestones.</w:t>
            </w:r>
          </w:p>
          <w:p w14:paraId="1C970A52"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Prepared draft and final versions of correspondence, reports, analyses, proposals.</w:t>
            </w:r>
          </w:p>
          <w:p w14:paraId="6973A45C"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Developed and prepared agendas, schedules, briefing materials, and mailings for projects and/or meetings.</w:t>
            </w:r>
          </w:p>
          <w:p w14:paraId="14753C95"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Reviewed and managed correspondence and monitor key follow-up for tasks, projects, and/or meetings.</w:t>
            </w:r>
          </w:p>
          <w:p w14:paraId="70A1EDD4"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Handled all logistics and planning related to various meetings/events; follow-up on key tasks/action items.</w:t>
            </w:r>
          </w:p>
          <w:p w14:paraId="0F2DC5B8"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Ensured effective flow of information between staff and the organizations management teams </w:t>
            </w:r>
          </w:p>
          <w:p w14:paraId="6A06E64E"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Provided support during meetings, including audio/visual set-up, document/material preparation, note taking, etc.</w:t>
            </w:r>
          </w:p>
          <w:p w14:paraId="25BE1C99"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Conducted basic research, as requested, on specific topics/issues.</w:t>
            </w:r>
          </w:p>
          <w:p w14:paraId="095BE065"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Provided assistance with peer reviews, editing, and formatting.</w:t>
            </w:r>
          </w:p>
          <w:p w14:paraId="24BC28C2" w14:textId="77777777" w:rsidR="00F02529" w:rsidRPr="00F02529" w:rsidRDefault="00F02529" w:rsidP="00F02529">
            <w:pPr>
              <w:numPr>
                <w:ilvl w:val="0"/>
                <w:numId w:val="29"/>
              </w:numPr>
              <w:contextualSpacing/>
              <w:jc w:val="both"/>
              <w:rPr>
                <w:rFonts w:ascii="Times New Roman" w:eastAsia="Calibri" w:hAnsi="Times New Roman"/>
              </w:rPr>
            </w:pPr>
            <w:r w:rsidRPr="00F02529">
              <w:rPr>
                <w:rFonts w:ascii="Times New Roman" w:eastAsia="Calibri" w:hAnsi="Times New Roman"/>
              </w:rPr>
              <w:t>Provided overflow administrative support on a limited basis for management teams.</w:t>
            </w:r>
          </w:p>
          <w:p w14:paraId="61745871" w14:textId="77777777" w:rsidR="00F02529" w:rsidRPr="00F02529" w:rsidRDefault="00F02529" w:rsidP="00F02529">
            <w:pPr>
              <w:widowControl w:val="0"/>
              <w:autoSpaceDE w:val="0"/>
              <w:autoSpaceDN w:val="0"/>
              <w:adjustRightInd w:val="0"/>
              <w:jc w:val="both"/>
              <w:rPr>
                <w:rFonts w:ascii="Times New Roman" w:hAnsi="Times New Roman"/>
                <w:b/>
              </w:rPr>
            </w:pPr>
          </w:p>
          <w:p w14:paraId="4771C935" w14:textId="77777777" w:rsidR="00F02529" w:rsidRPr="00F02529" w:rsidRDefault="00F02529" w:rsidP="00F02529">
            <w:pPr>
              <w:widowControl w:val="0"/>
              <w:autoSpaceDE w:val="0"/>
              <w:autoSpaceDN w:val="0"/>
              <w:adjustRightInd w:val="0"/>
              <w:jc w:val="both"/>
              <w:rPr>
                <w:rFonts w:ascii="Times New Roman" w:hAnsi="Times New Roman"/>
                <w:b/>
              </w:rPr>
            </w:pPr>
          </w:p>
          <w:p w14:paraId="7340CE24"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Subsystems Technology Incorporation (STI)                                           </w:t>
            </w:r>
          </w:p>
          <w:p w14:paraId="18313DC1"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Washington, DC </w:t>
            </w:r>
          </w:p>
          <w:p w14:paraId="341AE690"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Program Analyst I/II- Federal Aviation Administration </w:t>
            </w:r>
          </w:p>
          <w:p w14:paraId="070BE6CD"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April 2011 – August 2013 </w:t>
            </w:r>
          </w:p>
          <w:p w14:paraId="6EA1FAB2" w14:textId="77777777" w:rsidR="00F02529" w:rsidRPr="00F02529" w:rsidRDefault="00F02529" w:rsidP="00F02529">
            <w:pPr>
              <w:widowControl w:val="0"/>
              <w:autoSpaceDE w:val="0"/>
              <w:autoSpaceDN w:val="0"/>
              <w:adjustRightInd w:val="0"/>
              <w:jc w:val="both"/>
              <w:rPr>
                <w:rFonts w:ascii="Times New Roman" w:hAnsi="Times New Roman"/>
                <w:i/>
              </w:rPr>
            </w:pPr>
            <w:r w:rsidRPr="00F02529">
              <w:rPr>
                <w:rFonts w:ascii="Times New Roman" w:hAnsi="Times New Roman"/>
                <w:i/>
              </w:rPr>
              <w:t>Supported directly to the Terminal Automation Modernization Replacement (TAMR) Manager for the Federal Aviation Administration (FAA) by managing multiple ongoing tasks, projects and work activities in accordance with organizational goals and requirements to achieve objectives and meet critical deadlines.</w:t>
            </w:r>
          </w:p>
          <w:p w14:paraId="571B6FA8"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 xml:space="preserve">Organized and assisted with planning and directing team work among subject matter experts and/or project leads. </w:t>
            </w:r>
          </w:p>
          <w:p w14:paraId="52975693"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 xml:space="preserve">Participated in meetings and derived the outcome and work actions to closure.  </w:t>
            </w:r>
          </w:p>
          <w:p w14:paraId="12E11761"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Reviewed multiple project schedules and conducts analysis to identify the health of the schedule and activities.</w:t>
            </w:r>
          </w:p>
          <w:p w14:paraId="604A8CC6"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Supported resource management tasks assigned by the client.</w:t>
            </w:r>
          </w:p>
          <w:p w14:paraId="27076C09"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Wrote correspondence as it relates to internal Federal Aviation Administration (FAA) upper management requests as well as external.</w:t>
            </w:r>
          </w:p>
          <w:p w14:paraId="62C86285"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Developed Program Management Review (PMR) presentations for upper-level management.</w:t>
            </w:r>
          </w:p>
          <w:p w14:paraId="3C786C92"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lastRenderedPageBreak/>
              <w:t>Prepared and coordinated reports, briefings, conferences, publications and training.</w:t>
            </w:r>
          </w:p>
          <w:p w14:paraId="72E9F839" w14:textId="77777777" w:rsidR="00F02529" w:rsidRPr="00F02529" w:rsidRDefault="00F02529" w:rsidP="00F02529">
            <w:pPr>
              <w:widowControl w:val="0"/>
              <w:autoSpaceDE w:val="0"/>
              <w:autoSpaceDN w:val="0"/>
              <w:adjustRightInd w:val="0"/>
              <w:ind w:left="360"/>
              <w:jc w:val="both"/>
              <w:rPr>
                <w:rFonts w:ascii="Times New Roman" w:hAnsi="Times New Roman"/>
              </w:rPr>
            </w:pPr>
          </w:p>
          <w:p w14:paraId="14E4A516" w14:textId="77777777" w:rsidR="00F02529" w:rsidRPr="00F02529" w:rsidRDefault="00F02529" w:rsidP="00F02529">
            <w:pPr>
              <w:jc w:val="both"/>
              <w:rPr>
                <w:rFonts w:ascii="Times New Roman" w:hAnsi="Times New Roman"/>
                <w:i/>
              </w:rPr>
            </w:pPr>
            <w:r w:rsidRPr="00F02529">
              <w:rPr>
                <w:rFonts w:ascii="Times New Roman" w:hAnsi="Times New Roman"/>
                <w:i/>
              </w:rPr>
              <w:t xml:space="preserve">Provided programmatic support to the Program Manager of the Central Service Area (CSA) for the Automatic Dependent Surveillance Broadcast (ADS-B) Program for the Federal Aviation Administration (FAA). </w:t>
            </w:r>
          </w:p>
          <w:p w14:paraId="229DF291" w14:textId="77777777" w:rsidR="00F02529" w:rsidRPr="00F02529" w:rsidRDefault="00F02529" w:rsidP="00F02529">
            <w:pPr>
              <w:numPr>
                <w:ilvl w:val="0"/>
                <w:numId w:val="29"/>
              </w:numPr>
              <w:suppressAutoHyphens/>
              <w:contextualSpacing/>
              <w:jc w:val="both"/>
              <w:rPr>
                <w:rFonts w:ascii="Times New Roman" w:eastAsia="Cambria" w:hAnsi="Times New Roman"/>
              </w:rPr>
            </w:pPr>
            <w:r w:rsidRPr="00F02529">
              <w:rPr>
                <w:rFonts w:ascii="Times New Roman" w:eastAsia="Cambria" w:hAnsi="Times New Roman"/>
              </w:rPr>
              <w:t xml:space="preserve">Acted as a Control Account Manager (CAM) in the Deltek tool to track Earned Value Management (EVM) for all major acquisition projects and investments within the Work Breakdown Structure (WBS). </w:t>
            </w:r>
          </w:p>
          <w:p w14:paraId="206F79A6" w14:textId="77777777" w:rsidR="00F02529" w:rsidRPr="00F02529" w:rsidRDefault="00F02529" w:rsidP="00F02529">
            <w:pPr>
              <w:numPr>
                <w:ilvl w:val="0"/>
                <w:numId w:val="29"/>
              </w:numPr>
              <w:suppressAutoHyphens/>
              <w:contextualSpacing/>
              <w:jc w:val="both"/>
              <w:rPr>
                <w:rFonts w:ascii="Times New Roman" w:eastAsia="Cambria" w:hAnsi="Times New Roman"/>
              </w:rPr>
            </w:pPr>
            <w:r w:rsidRPr="00F02529">
              <w:rPr>
                <w:rFonts w:ascii="Times New Roman" w:eastAsia="Cambria" w:hAnsi="Times New Roman"/>
              </w:rPr>
              <w:t xml:space="preserve">Developed power point presentations, Visio diagrams and Project/Excel documents (these projects support the development of the ADS-B program keeping the program up to date on the deployment schedule/status). </w:t>
            </w:r>
          </w:p>
          <w:p w14:paraId="6F9A8807" w14:textId="77777777" w:rsidR="00F02529" w:rsidRPr="00F02529" w:rsidRDefault="00F02529" w:rsidP="00F02529">
            <w:pPr>
              <w:numPr>
                <w:ilvl w:val="0"/>
                <w:numId w:val="29"/>
              </w:numPr>
              <w:suppressAutoHyphens/>
              <w:contextualSpacing/>
              <w:jc w:val="both"/>
              <w:rPr>
                <w:rFonts w:ascii="Times New Roman" w:eastAsia="Cambria" w:hAnsi="Times New Roman"/>
              </w:rPr>
            </w:pPr>
            <w:r w:rsidRPr="00F02529">
              <w:rPr>
                <w:rFonts w:ascii="Times New Roman" w:eastAsia="Cambria" w:hAnsi="Times New Roman"/>
              </w:rPr>
              <w:t xml:space="preserve">Developed memorandums to upper-level management for justifications on international travel and conferences that required approval processes. </w:t>
            </w:r>
          </w:p>
          <w:p w14:paraId="166173A0" w14:textId="77777777" w:rsidR="00F02529" w:rsidRPr="00F02529" w:rsidRDefault="00F02529" w:rsidP="00F02529">
            <w:pPr>
              <w:widowControl w:val="0"/>
              <w:autoSpaceDE w:val="0"/>
              <w:autoSpaceDN w:val="0"/>
              <w:adjustRightInd w:val="0"/>
              <w:jc w:val="both"/>
              <w:rPr>
                <w:rFonts w:ascii="Times New Roman" w:hAnsi="Times New Roman"/>
              </w:rPr>
            </w:pPr>
          </w:p>
          <w:p w14:paraId="339D7700"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Alion Science and Technology </w:t>
            </w:r>
          </w:p>
          <w:p w14:paraId="3AEB057B"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Washington, DC</w:t>
            </w:r>
          </w:p>
          <w:p w14:paraId="653E084A"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Program Analyst I - NAVSEA                                                                                                                 </w:t>
            </w:r>
          </w:p>
          <w:p w14:paraId="17D0D919" w14:textId="77777777" w:rsidR="00F02529" w:rsidRPr="00F02529" w:rsidRDefault="00F02529" w:rsidP="00F02529">
            <w:pPr>
              <w:widowControl w:val="0"/>
              <w:autoSpaceDE w:val="0"/>
              <w:autoSpaceDN w:val="0"/>
              <w:adjustRightInd w:val="0"/>
              <w:jc w:val="both"/>
              <w:rPr>
                <w:rFonts w:ascii="Times New Roman" w:hAnsi="Times New Roman"/>
                <w:b/>
              </w:rPr>
            </w:pPr>
            <w:r w:rsidRPr="00F02529">
              <w:rPr>
                <w:rFonts w:ascii="Times New Roman" w:hAnsi="Times New Roman"/>
                <w:b/>
              </w:rPr>
              <w:t xml:space="preserve">Aug 2010 – Apr 2011   </w:t>
            </w:r>
          </w:p>
          <w:p w14:paraId="4225623C" w14:textId="77777777" w:rsidR="00F02529" w:rsidRPr="00F02529" w:rsidRDefault="00F02529" w:rsidP="00F02529">
            <w:pPr>
              <w:widowControl w:val="0"/>
              <w:autoSpaceDE w:val="0"/>
              <w:autoSpaceDN w:val="0"/>
              <w:adjustRightInd w:val="0"/>
              <w:jc w:val="both"/>
              <w:rPr>
                <w:rFonts w:ascii="Times New Roman" w:hAnsi="Times New Roman"/>
                <w:i/>
              </w:rPr>
            </w:pPr>
            <w:r w:rsidRPr="00F02529">
              <w:rPr>
                <w:rFonts w:ascii="Times New Roman" w:hAnsi="Times New Roman"/>
                <w:i/>
              </w:rPr>
              <w:t xml:space="preserve">Provided direct support to the Program Executive Office Integrated Warfare Systems (PEO IWS) Corporate Operations within NAVSEA.  </w:t>
            </w:r>
          </w:p>
          <w:p w14:paraId="2F365C95" w14:textId="77777777" w:rsidR="00F02529" w:rsidRPr="00F02529" w:rsidRDefault="00F02529" w:rsidP="00F02529">
            <w:pPr>
              <w:numPr>
                <w:ilvl w:val="0"/>
                <w:numId w:val="29"/>
              </w:numPr>
              <w:jc w:val="both"/>
              <w:rPr>
                <w:rFonts w:ascii="Times New Roman" w:eastAsia="Calibri" w:hAnsi="Times New Roman"/>
              </w:rPr>
            </w:pPr>
            <w:r w:rsidRPr="00F02529">
              <w:rPr>
                <w:rFonts w:ascii="Times New Roman" w:eastAsia="Calibri" w:hAnsi="Times New Roman"/>
              </w:rPr>
              <w:t xml:space="preserve">Manager/Coordinator for incentive awards; quality step increase; PEO IWS excellence (individual, team, and field activity awards); letters of appreciation; career service; honorary awards. </w:t>
            </w:r>
          </w:p>
          <w:p w14:paraId="538A903A" w14:textId="77777777" w:rsidR="00F02529" w:rsidRPr="00F02529" w:rsidRDefault="00F02529" w:rsidP="00F02529">
            <w:pPr>
              <w:numPr>
                <w:ilvl w:val="0"/>
                <w:numId w:val="29"/>
              </w:numPr>
              <w:jc w:val="both"/>
              <w:rPr>
                <w:rFonts w:ascii="Times New Roman" w:eastAsia="Calibri" w:hAnsi="Times New Roman"/>
              </w:rPr>
            </w:pPr>
            <w:r w:rsidRPr="00F02529">
              <w:rPr>
                <w:rFonts w:ascii="Times New Roman" w:eastAsia="Calibri" w:hAnsi="Times New Roman"/>
              </w:rPr>
              <w:t xml:space="preserve">Processed and developed Civilian Incentive Awards; Training Budget; Civilian Performance Tracking System (this is a database of all IWS Civilian Performance Evaluations). </w:t>
            </w:r>
          </w:p>
          <w:p w14:paraId="05CBE195" w14:textId="77777777" w:rsidR="00F02529" w:rsidRPr="00F02529" w:rsidRDefault="00F02529" w:rsidP="00F02529">
            <w:pPr>
              <w:numPr>
                <w:ilvl w:val="0"/>
                <w:numId w:val="29"/>
              </w:numPr>
              <w:jc w:val="both"/>
              <w:rPr>
                <w:rFonts w:ascii="Times New Roman" w:eastAsia="Calibri" w:hAnsi="Times New Roman"/>
              </w:rPr>
            </w:pPr>
            <w:r w:rsidRPr="00F02529">
              <w:rPr>
                <w:rFonts w:ascii="Times New Roman" w:eastAsia="Calibri" w:hAnsi="Times New Roman"/>
              </w:rPr>
              <w:t xml:space="preserve">Coordinated IWS Signature Authority Roster for official Navy correspondence, Naval messages, funding documents. </w:t>
            </w:r>
          </w:p>
          <w:p w14:paraId="7999C2CE" w14:textId="77777777" w:rsidR="00F02529" w:rsidRPr="00F02529" w:rsidRDefault="00F02529" w:rsidP="00F02529">
            <w:pPr>
              <w:widowControl w:val="0"/>
              <w:numPr>
                <w:ilvl w:val="0"/>
                <w:numId w:val="29"/>
              </w:numPr>
              <w:suppressAutoHyphens/>
              <w:autoSpaceDE w:val="0"/>
              <w:autoSpaceDN w:val="0"/>
              <w:adjustRightInd w:val="0"/>
              <w:jc w:val="both"/>
              <w:rPr>
                <w:rFonts w:ascii="Times New Roman" w:hAnsi="Times New Roman"/>
              </w:rPr>
            </w:pPr>
            <w:r w:rsidRPr="00F02529">
              <w:rPr>
                <w:rFonts w:ascii="Times New Roman" w:hAnsi="Times New Roman"/>
              </w:rPr>
              <w:t>Supported resource management tasks assigned by the client.</w:t>
            </w:r>
          </w:p>
          <w:p w14:paraId="1AD34316"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rPr>
            </w:pPr>
            <w:r w:rsidRPr="00F02529">
              <w:rPr>
                <w:rFonts w:ascii="Times New Roman" w:eastAsia="Cambria" w:hAnsi="Times New Roman"/>
              </w:rPr>
              <w:t xml:space="preserve">Updated Organizational Charts when changes had occurred.  </w:t>
            </w:r>
          </w:p>
          <w:p w14:paraId="35C16C59"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rPr>
            </w:pPr>
            <w:r w:rsidRPr="00F02529">
              <w:rPr>
                <w:rFonts w:ascii="Times New Roman" w:eastAsia="Cambria" w:hAnsi="Times New Roman"/>
              </w:rPr>
              <w:t xml:space="preserve">Supported the Talent Management Dashboard team in the development process. </w:t>
            </w:r>
          </w:p>
          <w:p w14:paraId="58666580"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rPr>
            </w:pPr>
            <w:r w:rsidRPr="00F02529">
              <w:rPr>
                <w:rFonts w:ascii="Times New Roman" w:eastAsia="Cambria" w:hAnsi="Times New Roman"/>
              </w:rPr>
              <w:t xml:space="preserve">Helped organize the Talent Management Dashboard brown bags to inform all the codes across IWS. </w:t>
            </w:r>
          </w:p>
          <w:p w14:paraId="6B50D12A" w14:textId="77777777" w:rsidR="00F02529" w:rsidRPr="00F02529" w:rsidRDefault="00F02529" w:rsidP="00F02529">
            <w:pPr>
              <w:numPr>
                <w:ilvl w:val="0"/>
                <w:numId w:val="29"/>
              </w:numPr>
              <w:jc w:val="both"/>
              <w:rPr>
                <w:rFonts w:ascii="Times New Roman" w:eastAsia="Calibri" w:hAnsi="Times New Roman"/>
              </w:rPr>
            </w:pPr>
            <w:r w:rsidRPr="00F02529">
              <w:rPr>
                <w:rFonts w:ascii="Times New Roman" w:eastAsia="Calibri" w:hAnsi="Times New Roman"/>
              </w:rPr>
              <w:t>Chair for the Social Events Committee for PEO IWS.</w:t>
            </w:r>
          </w:p>
          <w:p w14:paraId="16752728" w14:textId="77777777" w:rsidR="00F02529" w:rsidRPr="00F02529" w:rsidRDefault="00F02529" w:rsidP="00F02529">
            <w:pPr>
              <w:numPr>
                <w:ilvl w:val="0"/>
                <w:numId w:val="29"/>
              </w:numPr>
              <w:suppressAutoHyphens/>
              <w:contextualSpacing/>
              <w:jc w:val="both"/>
              <w:rPr>
                <w:rFonts w:ascii="Times New Roman" w:eastAsia="Cambria" w:hAnsi="Times New Roman"/>
              </w:rPr>
            </w:pPr>
            <w:r w:rsidRPr="00F02529">
              <w:rPr>
                <w:rFonts w:ascii="Times New Roman" w:eastAsia="Cambria" w:hAnsi="Times New Roman"/>
              </w:rPr>
              <w:t xml:space="preserve">Developed power point presentations, Visio diagrams and Project/Excel for the Program Executive Office. </w:t>
            </w:r>
          </w:p>
          <w:p w14:paraId="276BD66A" w14:textId="77777777" w:rsidR="00F02529" w:rsidRPr="00F02529" w:rsidRDefault="00F02529" w:rsidP="00F02529">
            <w:pPr>
              <w:numPr>
                <w:ilvl w:val="0"/>
                <w:numId w:val="29"/>
              </w:numPr>
              <w:suppressAutoHyphens/>
              <w:contextualSpacing/>
              <w:jc w:val="both"/>
              <w:rPr>
                <w:rFonts w:ascii="Times New Roman" w:eastAsia="Cambria" w:hAnsi="Times New Roman"/>
              </w:rPr>
            </w:pPr>
            <w:r w:rsidRPr="00F02529">
              <w:rPr>
                <w:rFonts w:ascii="Times New Roman" w:eastAsia="Cambria" w:hAnsi="Times New Roman"/>
              </w:rPr>
              <w:t xml:space="preserve">Developed memorandums to upper-level management/military leadership for justifications on international travel and conferences that required approval processes. </w:t>
            </w:r>
          </w:p>
          <w:p w14:paraId="6F0D72C7" w14:textId="77777777" w:rsidR="00F02529" w:rsidRPr="00F02529" w:rsidRDefault="00F02529" w:rsidP="00F02529">
            <w:pPr>
              <w:numPr>
                <w:ilvl w:val="0"/>
                <w:numId w:val="29"/>
              </w:numPr>
              <w:suppressAutoHyphens/>
              <w:contextualSpacing/>
              <w:jc w:val="both"/>
              <w:rPr>
                <w:rFonts w:ascii="Times New Roman" w:eastAsia="Cambria" w:hAnsi="Times New Roman"/>
              </w:rPr>
            </w:pPr>
            <w:r w:rsidRPr="00F02529">
              <w:rPr>
                <w:rFonts w:ascii="Times New Roman" w:eastAsia="Cambria" w:hAnsi="Times New Roman"/>
              </w:rPr>
              <w:t>Became efficient in the Enterprise Resource Planning (ERP) Training system for Supplies, Awards, Human resource actions.</w:t>
            </w:r>
          </w:p>
          <w:p w14:paraId="71F92710" w14:textId="77777777" w:rsidR="00F02529" w:rsidRPr="00F02529" w:rsidRDefault="00F02529" w:rsidP="00F02529">
            <w:pPr>
              <w:widowControl w:val="0"/>
              <w:autoSpaceDE w:val="0"/>
              <w:autoSpaceDN w:val="0"/>
              <w:adjustRightInd w:val="0"/>
              <w:jc w:val="both"/>
              <w:rPr>
                <w:rFonts w:ascii="Times New Roman" w:hAnsi="Times New Roman"/>
              </w:rPr>
            </w:pPr>
          </w:p>
          <w:p w14:paraId="7E5C8ADE" w14:textId="77777777" w:rsidR="00F02529" w:rsidRPr="00F02529" w:rsidRDefault="00F02529" w:rsidP="00F02529">
            <w:pPr>
              <w:tabs>
                <w:tab w:val="left" w:pos="-720"/>
              </w:tabs>
              <w:ind w:right="-180"/>
              <w:jc w:val="both"/>
              <w:rPr>
                <w:rFonts w:ascii="Times New Roman" w:hAnsi="Times New Roman"/>
                <w:b/>
              </w:rPr>
            </w:pPr>
            <w:r w:rsidRPr="00F02529">
              <w:rPr>
                <w:rFonts w:ascii="Times New Roman" w:hAnsi="Times New Roman"/>
                <w:b/>
              </w:rPr>
              <w:t xml:space="preserve">Alion Science and Technology </w:t>
            </w:r>
          </w:p>
          <w:p w14:paraId="3F4862CE" w14:textId="77777777" w:rsidR="00F02529" w:rsidRPr="00F02529" w:rsidRDefault="00F02529" w:rsidP="00F02529">
            <w:pPr>
              <w:tabs>
                <w:tab w:val="left" w:pos="-720"/>
              </w:tabs>
              <w:ind w:right="-180"/>
              <w:jc w:val="both"/>
              <w:rPr>
                <w:rFonts w:ascii="Times New Roman" w:hAnsi="Times New Roman"/>
                <w:b/>
              </w:rPr>
            </w:pPr>
            <w:r w:rsidRPr="00F02529">
              <w:rPr>
                <w:rFonts w:ascii="Times New Roman" w:hAnsi="Times New Roman"/>
                <w:b/>
              </w:rPr>
              <w:t xml:space="preserve">Washington, DC </w:t>
            </w:r>
          </w:p>
          <w:p w14:paraId="570351ED" w14:textId="77777777" w:rsidR="00F02529" w:rsidRPr="00F02529" w:rsidRDefault="00F02529" w:rsidP="00F02529">
            <w:pPr>
              <w:tabs>
                <w:tab w:val="left" w:pos="-720"/>
              </w:tabs>
              <w:ind w:right="-180"/>
              <w:rPr>
                <w:rFonts w:ascii="Times New Roman" w:hAnsi="Times New Roman"/>
                <w:b/>
              </w:rPr>
            </w:pPr>
            <w:r w:rsidRPr="00F02529">
              <w:rPr>
                <w:rFonts w:ascii="Times New Roman" w:hAnsi="Times New Roman"/>
                <w:b/>
              </w:rPr>
              <w:lastRenderedPageBreak/>
              <w:t xml:space="preserve">Business Development Analyst/ Proposal Coordinator                                                                                                                June 2009 – Aug 2010 </w:t>
            </w:r>
            <w:r w:rsidRPr="00F02529">
              <w:rPr>
                <w:rFonts w:ascii="Times New Roman" w:hAnsi="Times New Roman"/>
              </w:rPr>
              <w:t xml:space="preserve">   </w:t>
            </w:r>
          </w:p>
          <w:p w14:paraId="356AC9D0" w14:textId="77777777" w:rsidR="00F02529" w:rsidRPr="00F02529" w:rsidRDefault="00F02529" w:rsidP="00F02529">
            <w:pPr>
              <w:tabs>
                <w:tab w:val="left" w:pos="-720"/>
              </w:tabs>
              <w:jc w:val="both"/>
              <w:rPr>
                <w:rFonts w:ascii="Times New Roman" w:hAnsi="Times New Roman"/>
                <w:i/>
              </w:rPr>
            </w:pPr>
            <w:r w:rsidRPr="00F02529">
              <w:rPr>
                <w:rFonts w:ascii="Times New Roman" w:hAnsi="Times New Roman"/>
                <w:i/>
              </w:rPr>
              <w:t>Tracked NAVSEA business opportunities for capture managers to improve on the competitive process</w:t>
            </w:r>
            <w:r w:rsidRPr="00F02529">
              <w:rPr>
                <w:rFonts w:ascii="Times New Roman" w:hAnsi="Times New Roman"/>
                <w:b/>
                <w:i/>
              </w:rPr>
              <w:t xml:space="preserve"> </w:t>
            </w:r>
          </w:p>
          <w:p w14:paraId="5CCD0CCC" w14:textId="77777777" w:rsidR="00F02529" w:rsidRPr="00F02529" w:rsidRDefault="00F02529" w:rsidP="00F02529">
            <w:pPr>
              <w:numPr>
                <w:ilvl w:val="0"/>
                <w:numId w:val="29"/>
              </w:numPr>
              <w:tabs>
                <w:tab w:val="left" w:pos="-720"/>
              </w:tabs>
              <w:suppressAutoHyphens/>
              <w:contextualSpacing/>
              <w:jc w:val="both"/>
              <w:rPr>
                <w:rFonts w:ascii="Times New Roman" w:eastAsia="Cambria" w:hAnsi="Times New Roman"/>
              </w:rPr>
            </w:pPr>
            <w:r w:rsidRPr="00F02529">
              <w:rPr>
                <w:rFonts w:ascii="Times New Roman" w:eastAsia="Cambria" w:hAnsi="Times New Roman"/>
              </w:rPr>
              <w:t xml:space="preserve">Administered Opportunity Management Support (OMS) program to track the group’s opportunities (awarded, in-process, awaiting award, awaiting RFP, won, lost). </w:t>
            </w:r>
          </w:p>
          <w:p w14:paraId="4170DEF4" w14:textId="77777777" w:rsidR="00F02529" w:rsidRPr="00F02529" w:rsidRDefault="00F02529" w:rsidP="00F02529">
            <w:pPr>
              <w:numPr>
                <w:ilvl w:val="0"/>
                <w:numId w:val="29"/>
              </w:numPr>
              <w:tabs>
                <w:tab w:val="left" w:pos="-720"/>
              </w:tabs>
              <w:suppressAutoHyphens/>
              <w:contextualSpacing/>
              <w:jc w:val="both"/>
              <w:rPr>
                <w:rFonts w:ascii="Times New Roman" w:eastAsia="Cambria" w:hAnsi="Times New Roman"/>
              </w:rPr>
            </w:pPr>
            <w:r w:rsidRPr="00F02529">
              <w:rPr>
                <w:rFonts w:ascii="Times New Roman" w:eastAsia="Cambria" w:hAnsi="Times New Roman"/>
              </w:rPr>
              <w:t xml:space="preserve">Managed the monthly Business Development Walk down presented to upper-level management to present the Acquisition Program Management Group’s metrics, performance, Top 10 opportunities, and marketing. </w:t>
            </w:r>
          </w:p>
          <w:p w14:paraId="2225FF40" w14:textId="77777777" w:rsidR="00F02529" w:rsidRPr="00F02529" w:rsidRDefault="00F02529" w:rsidP="00F02529">
            <w:pPr>
              <w:numPr>
                <w:ilvl w:val="0"/>
                <w:numId w:val="29"/>
              </w:numPr>
              <w:tabs>
                <w:tab w:val="left" w:pos="-720"/>
              </w:tabs>
              <w:suppressAutoHyphens/>
              <w:contextualSpacing/>
              <w:jc w:val="both"/>
              <w:rPr>
                <w:rFonts w:ascii="Times New Roman" w:eastAsia="Cambria" w:hAnsi="Times New Roman"/>
              </w:rPr>
            </w:pPr>
            <w:r w:rsidRPr="00F02529">
              <w:rPr>
                <w:rFonts w:ascii="Times New Roman" w:eastAsia="Cambria" w:hAnsi="Times New Roman"/>
              </w:rPr>
              <w:t>Coordinated and chaired tradeshow events that represented our company to a broad spectrum of customers.</w:t>
            </w:r>
          </w:p>
          <w:p w14:paraId="26BDEE1A" w14:textId="77777777" w:rsidR="00F02529" w:rsidRPr="00F02529" w:rsidRDefault="00F02529" w:rsidP="00F02529">
            <w:pPr>
              <w:numPr>
                <w:ilvl w:val="0"/>
                <w:numId w:val="29"/>
              </w:numPr>
              <w:tabs>
                <w:tab w:val="left" w:pos="-720"/>
              </w:tabs>
              <w:suppressAutoHyphens/>
              <w:contextualSpacing/>
              <w:jc w:val="both"/>
              <w:rPr>
                <w:rFonts w:ascii="Times New Roman" w:eastAsia="Cambria" w:hAnsi="Times New Roman"/>
              </w:rPr>
            </w:pPr>
            <w:r w:rsidRPr="00F02529">
              <w:rPr>
                <w:rFonts w:ascii="Times New Roman" w:eastAsia="Cambria" w:hAnsi="Times New Roman"/>
              </w:rPr>
              <w:t xml:space="preserve">Researched business opportunities that were relevant to corporate objectives i.e., using INPUT, Centurion, and Fedbizops websites and searched based on specific industry i.e., SPAWAR (Pacific, Atlantic), NSWC Dahlgren, Crane, Panama City. </w:t>
            </w:r>
          </w:p>
          <w:p w14:paraId="5F642998" w14:textId="77777777" w:rsidR="00F02529" w:rsidRPr="00F02529" w:rsidRDefault="00F02529" w:rsidP="00F02529">
            <w:pPr>
              <w:numPr>
                <w:ilvl w:val="0"/>
                <w:numId w:val="29"/>
              </w:numPr>
              <w:tabs>
                <w:tab w:val="left" w:pos="-720"/>
              </w:tabs>
              <w:suppressAutoHyphens/>
              <w:contextualSpacing/>
              <w:jc w:val="both"/>
              <w:rPr>
                <w:rFonts w:ascii="Times New Roman" w:eastAsia="Cambria" w:hAnsi="Times New Roman"/>
              </w:rPr>
            </w:pPr>
            <w:r w:rsidRPr="00F02529">
              <w:rPr>
                <w:rFonts w:ascii="Times New Roman" w:eastAsia="Cambria" w:hAnsi="Times New Roman"/>
              </w:rPr>
              <w:t xml:space="preserve">Created and managed a Business Development Tradeshow Calendar to track relevant events to support marketing requirement. </w:t>
            </w:r>
          </w:p>
          <w:p w14:paraId="209C975E" w14:textId="77777777" w:rsidR="00F02529" w:rsidRPr="00F02529" w:rsidRDefault="00F02529" w:rsidP="00F02529">
            <w:pPr>
              <w:numPr>
                <w:ilvl w:val="0"/>
                <w:numId w:val="29"/>
              </w:numPr>
              <w:tabs>
                <w:tab w:val="left" w:pos="-720"/>
              </w:tabs>
              <w:suppressAutoHyphens/>
              <w:contextualSpacing/>
              <w:jc w:val="both"/>
              <w:rPr>
                <w:rFonts w:ascii="Times New Roman" w:eastAsia="Cambria" w:hAnsi="Times New Roman"/>
              </w:rPr>
            </w:pPr>
            <w:r w:rsidRPr="00F02529">
              <w:rPr>
                <w:rFonts w:ascii="Times New Roman" w:eastAsia="Cambria" w:hAnsi="Times New Roman"/>
              </w:rPr>
              <w:t xml:space="preserve">Participated on proposal teams leading as proposal coordinator, performing duties related to Subcontractor coordination, managing past performance data collection and analysis, for multiple efforts, including a $500 million dollar NAVSEA contract. </w:t>
            </w:r>
          </w:p>
          <w:p w14:paraId="3267C13F" w14:textId="77777777" w:rsidR="00F02529" w:rsidRPr="00F02529" w:rsidRDefault="00F02529" w:rsidP="00F02529">
            <w:pPr>
              <w:tabs>
                <w:tab w:val="left" w:pos="-720"/>
              </w:tabs>
              <w:jc w:val="both"/>
              <w:rPr>
                <w:rFonts w:ascii="Times New Roman" w:hAnsi="Times New Roman"/>
              </w:rPr>
            </w:pPr>
          </w:p>
          <w:p w14:paraId="516D6E65" w14:textId="77777777" w:rsidR="00F02529" w:rsidRPr="00F02529" w:rsidRDefault="00F02529" w:rsidP="00F02529">
            <w:pPr>
              <w:tabs>
                <w:tab w:val="left" w:pos="-720"/>
              </w:tabs>
              <w:jc w:val="both"/>
              <w:rPr>
                <w:rFonts w:ascii="Times New Roman" w:hAnsi="Times New Roman"/>
                <w:b/>
              </w:rPr>
            </w:pPr>
            <w:r w:rsidRPr="00F02529">
              <w:rPr>
                <w:rFonts w:ascii="Times New Roman" w:hAnsi="Times New Roman"/>
                <w:b/>
              </w:rPr>
              <w:t xml:space="preserve">Alion Science and Technology </w:t>
            </w:r>
          </w:p>
          <w:p w14:paraId="6E30F0BB" w14:textId="77777777" w:rsidR="00F02529" w:rsidRPr="00F02529" w:rsidRDefault="00F02529" w:rsidP="00F02529">
            <w:pPr>
              <w:rPr>
                <w:rFonts w:ascii="Times New Roman" w:hAnsi="Times New Roman"/>
                <w:b/>
              </w:rPr>
            </w:pPr>
            <w:r w:rsidRPr="00F02529">
              <w:rPr>
                <w:rFonts w:ascii="Times New Roman" w:hAnsi="Times New Roman"/>
                <w:b/>
              </w:rPr>
              <w:t>Washington, DC</w:t>
            </w:r>
          </w:p>
          <w:p w14:paraId="6690202E" w14:textId="77777777" w:rsidR="00F02529" w:rsidRPr="00F02529" w:rsidRDefault="00F02529" w:rsidP="00F02529">
            <w:pPr>
              <w:rPr>
                <w:rFonts w:ascii="Times New Roman" w:hAnsi="Times New Roman"/>
              </w:rPr>
            </w:pPr>
            <w:r w:rsidRPr="00F02529">
              <w:rPr>
                <w:rFonts w:ascii="Times New Roman" w:hAnsi="Times New Roman"/>
                <w:b/>
              </w:rPr>
              <w:t xml:space="preserve">Financial Intern </w:t>
            </w:r>
            <w:r w:rsidRPr="00F02529">
              <w:rPr>
                <w:rFonts w:ascii="Times New Roman" w:hAnsi="Times New Roman"/>
              </w:rPr>
              <w:t xml:space="preserve">                                                                                                             </w:t>
            </w:r>
          </w:p>
          <w:p w14:paraId="422F746E" w14:textId="77777777" w:rsidR="00F02529" w:rsidRPr="00F02529" w:rsidRDefault="00F02529" w:rsidP="00F02529">
            <w:pPr>
              <w:rPr>
                <w:rFonts w:ascii="Times New Roman" w:hAnsi="Times New Roman"/>
                <w:i/>
              </w:rPr>
            </w:pPr>
            <w:r w:rsidRPr="00F02529">
              <w:rPr>
                <w:rFonts w:ascii="Times New Roman" w:hAnsi="Times New Roman"/>
                <w:b/>
              </w:rPr>
              <w:t>May 2007-January 2009</w:t>
            </w:r>
          </w:p>
          <w:p w14:paraId="31927322" w14:textId="77777777" w:rsidR="00F02529" w:rsidRPr="00F02529" w:rsidRDefault="00F02529" w:rsidP="00F02529">
            <w:pPr>
              <w:rPr>
                <w:rFonts w:ascii="Times New Roman" w:hAnsi="Times New Roman"/>
                <w:b/>
              </w:rPr>
            </w:pPr>
            <w:r w:rsidRPr="00F02529">
              <w:rPr>
                <w:rFonts w:ascii="Times New Roman" w:hAnsi="Times New Roman"/>
                <w:b/>
              </w:rPr>
              <w:t>May 2007- August 2007</w:t>
            </w:r>
          </w:p>
          <w:p w14:paraId="5A57AAA7" w14:textId="77777777" w:rsidR="00F02529" w:rsidRPr="00F02529" w:rsidRDefault="00F02529" w:rsidP="00F02529">
            <w:pPr>
              <w:rPr>
                <w:rFonts w:ascii="Times New Roman" w:hAnsi="Times New Roman"/>
                <w:b/>
              </w:rPr>
            </w:pPr>
            <w:r w:rsidRPr="00F02529">
              <w:rPr>
                <w:rFonts w:ascii="Times New Roman" w:hAnsi="Times New Roman"/>
                <w:b/>
              </w:rPr>
              <w:t>May 2008-August 2008</w:t>
            </w:r>
          </w:p>
          <w:p w14:paraId="703AB78F" w14:textId="77777777" w:rsidR="00F02529" w:rsidRPr="00F02529" w:rsidRDefault="00F02529" w:rsidP="00F02529">
            <w:pPr>
              <w:rPr>
                <w:rFonts w:ascii="Times New Roman" w:hAnsi="Times New Roman"/>
                <w:b/>
              </w:rPr>
            </w:pPr>
            <w:r w:rsidRPr="00F02529">
              <w:rPr>
                <w:rFonts w:ascii="Times New Roman" w:hAnsi="Times New Roman"/>
                <w:b/>
              </w:rPr>
              <w:t>December 2007-January 2008</w:t>
            </w:r>
          </w:p>
          <w:p w14:paraId="17A0E290" w14:textId="77777777" w:rsidR="00F02529" w:rsidRPr="00F02529" w:rsidRDefault="00F02529" w:rsidP="00F02529">
            <w:pPr>
              <w:tabs>
                <w:tab w:val="left" w:pos="-720"/>
              </w:tabs>
              <w:rPr>
                <w:rFonts w:ascii="Times New Roman" w:hAnsi="Times New Roman"/>
                <w:b/>
              </w:rPr>
            </w:pPr>
            <w:r w:rsidRPr="00F02529">
              <w:rPr>
                <w:rFonts w:ascii="Times New Roman" w:hAnsi="Times New Roman"/>
                <w:b/>
              </w:rPr>
              <w:t>December 2008-January 2009</w:t>
            </w:r>
          </w:p>
          <w:p w14:paraId="12205A4C" w14:textId="77777777" w:rsidR="00F02529" w:rsidRPr="00F02529" w:rsidRDefault="00F02529" w:rsidP="00F02529">
            <w:pPr>
              <w:widowControl w:val="0"/>
              <w:autoSpaceDE w:val="0"/>
              <w:autoSpaceDN w:val="0"/>
              <w:adjustRightInd w:val="0"/>
              <w:jc w:val="both"/>
              <w:rPr>
                <w:rFonts w:ascii="Times New Roman" w:hAnsi="Times New Roman"/>
                <w:i/>
              </w:rPr>
            </w:pPr>
            <w:r w:rsidRPr="00F02529">
              <w:rPr>
                <w:rFonts w:ascii="Times New Roman" w:hAnsi="Times New Roman"/>
                <w:i/>
              </w:rPr>
              <w:t>Completed and processed accounts payable actions and updated and maintained invoice tracking sheets under a $350 million dollar contract</w:t>
            </w:r>
            <w:r w:rsidRPr="00F02529">
              <w:rPr>
                <w:rFonts w:ascii="Times New Roman" w:hAnsi="Times New Roman"/>
                <w:b/>
                <w:i/>
              </w:rPr>
              <w:t>.</w:t>
            </w:r>
          </w:p>
          <w:p w14:paraId="7E34E0FC"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rPr>
            </w:pPr>
            <w:r w:rsidRPr="00F02529">
              <w:rPr>
                <w:rFonts w:ascii="Times New Roman" w:eastAsia="Cambria" w:hAnsi="Times New Roman"/>
              </w:rPr>
              <w:t>Developed and maintained computer inventory spreadsheets for corporate IT assets.</w:t>
            </w:r>
          </w:p>
          <w:p w14:paraId="4DA81969"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b/>
              </w:rPr>
            </w:pPr>
            <w:r w:rsidRPr="00F02529">
              <w:rPr>
                <w:rFonts w:ascii="Times New Roman" w:eastAsia="Cambria" w:hAnsi="Times New Roman"/>
              </w:rPr>
              <w:t>Entered financial data into JAMIS (financial software) monthly</w:t>
            </w:r>
            <w:r w:rsidRPr="00F02529">
              <w:rPr>
                <w:rFonts w:ascii="Times New Roman" w:eastAsia="Cambria" w:hAnsi="Times New Roman"/>
                <w:b/>
              </w:rPr>
              <w:t xml:space="preserve">. </w:t>
            </w:r>
          </w:p>
          <w:p w14:paraId="44E3A058"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b/>
              </w:rPr>
            </w:pPr>
            <w:r w:rsidRPr="00F02529">
              <w:rPr>
                <w:rFonts w:ascii="Times New Roman" w:eastAsia="Cambria" w:hAnsi="Times New Roman"/>
              </w:rPr>
              <w:t>Attended weekly meetings with upper management to review financial data</w:t>
            </w:r>
            <w:r w:rsidRPr="00F02529">
              <w:rPr>
                <w:rFonts w:ascii="Times New Roman" w:eastAsia="Cambria" w:hAnsi="Times New Roman"/>
                <w:b/>
              </w:rPr>
              <w:t xml:space="preserve">. </w:t>
            </w:r>
          </w:p>
          <w:p w14:paraId="6B8B2995" w14:textId="77777777" w:rsidR="00F02529" w:rsidRPr="00F02529" w:rsidRDefault="00F02529" w:rsidP="00F02529">
            <w:pPr>
              <w:widowControl w:val="0"/>
              <w:numPr>
                <w:ilvl w:val="0"/>
                <w:numId w:val="29"/>
              </w:numPr>
              <w:suppressAutoHyphens/>
              <w:autoSpaceDE w:val="0"/>
              <w:autoSpaceDN w:val="0"/>
              <w:adjustRightInd w:val="0"/>
              <w:contextualSpacing/>
              <w:jc w:val="both"/>
              <w:rPr>
                <w:rFonts w:ascii="Times New Roman" w:eastAsia="Cambria" w:hAnsi="Times New Roman"/>
                <w:sz w:val="22"/>
                <w:szCs w:val="22"/>
              </w:rPr>
            </w:pPr>
            <w:r w:rsidRPr="00F02529">
              <w:rPr>
                <w:rFonts w:ascii="Times New Roman" w:eastAsia="Cambria" w:hAnsi="Times New Roman"/>
              </w:rPr>
              <w:t xml:space="preserve">Monitored labor reporting and mitigated action as required. </w:t>
            </w:r>
          </w:p>
        </w:tc>
      </w:tr>
    </w:tbl>
    <w:p w14:paraId="3DD21BBB" w14:textId="5FBE189C" w:rsidR="00CB0557" w:rsidRDefault="00CB0557"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6CEF11FA" w14:textId="01EDECE2"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t>Enterprise Resource Planning (ERP) Training</w:t>
      </w:r>
    </w:p>
    <w:p w14:paraId="2A91A692" w14:textId="0C3308DD"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t xml:space="preserve">Earned Value Management (EVM) System Implementation- Control Account Manager (CAM) Training </w:t>
      </w:r>
    </w:p>
    <w:p w14:paraId="30B00788" w14:textId="77777777"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t xml:space="preserve">Proposal Development </w:t>
      </w:r>
    </w:p>
    <w:p w14:paraId="6C1DB3BC" w14:textId="77777777"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t xml:space="preserve">Capital Investment Budget Planning </w:t>
      </w:r>
    </w:p>
    <w:p w14:paraId="4A853080" w14:textId="77777777"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t xml:space="preserve">GovTrip for Department of Transportation </w:t>
      </w:r>
    </w:p>
    <w:p w14:paraId="72A28C6B" w14:textId="6D192FB3"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t xml:space="preserve">E2 Solutions Travel for Department of Transportation </w:t>
      </w:r>
    </w:p>
    <w:p w14:paraId="60F1D09E" w14:textId="4A0BEEFE" w:rsidR="00F02529" w:rsidRPr="00F02529" w:rsidRDefault="00F02529" w:rsidP="00F02529">
      <w:pPr>
        <w:pStyle w:val="ListParagraph"/>
        <w:numPr>
          <w:ilvl w:val="0"/>
          <w:numId w:val="27"/>
        </w:numPr>
        <w:rPr>
          <w:rFonts w:ascii="Times New Roman" w:hAnsi="Times New Roman"/>
        </w:rPr>
      </w:pPr>
      <w:r w:rsidRPr="00F02529">
        <w:rPr>
          <w:rFonts w:ascii="Times New Roman" w:hAnsi="Times New Roman"/>
        </w:rPr>
        <w:lastRenderedPageBreak/>
        <w:t xml:space="preserve">SPIRE Goals Training </w:t>
      </w:r>
    </w:p>
    <w:p w14:paraId="05A6C042" w14:textId="77777777" w:rsidR="0093770A" w:rsidRDefault="0093770A"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2417BA09" w14:textId="77777777" w:rsidR="004D55DF" w:rsidRPr="00F02529" w:rsidRDefault="004D55DF" w:rsidP="004D55DF">
      <w:pPr>
        <w:pStyle w:val="ListParagraph"/>
        <w:numPr>
          <w:ilvl w:val="0"/>
          <w:numId w:val="27"/>
        </w:numPr>
        <w:rPr>
          <w:rFonts w:ascii="Times New Roman" w:hAnsi="Times New Roman"/>
        </w:rPr>
      </w:pPr>
      <w:r w:rsidRPr="00F02529">
        <w:rPr>
          <w:rFonts w:ascii="Times New Roman" w:hAnsi="Times New Roman"/>
        </w:rPr>
        <w:t>Member of Alpha Kappa Psi - Professional Business Fraternity at Christopher Newport University, (2007- Present)</w:t>
      </w:r>
    </w:p>
    <w:p w14:paraId="3D48BE37" w14:textId="77777777" w:rsidR="004D55DF" w:rsidRPr="00F02529" w:rsidRDefault="004D55DF" w:rsidP="004D55DF">
      <w:pPr>
        <w:pStyle w:val="ListParagraph"/>
        <w:numPr>
          <w:ilvl w:val="0"/>
          <w:numId w:val="27"/>
        </w:numPr>
        <w:rPr>
          <w:rFonts w:ascii="Times New Roman" w:hAnsi="Times New Roman"/>
        </w:rPr>
      </w:pPr>
      <w:r w:rsidRPr="00F02529">
        <w:rPr>
          <w:rFonts w:ascii="Times New Roman" w:hAnsi="Times New Roman"/>
        </w:rPr>
        <w:t>Member of the National Contract Management Association (NCMA)</w:t>
      </w:r>
    </w:p>
    <w:p w14:paraId="2AB620BE" w14:textId="77777777" w:rsidR="004D55DF" w:rsidRPr="00F02529" w:rsidRDefault="004D55DF" w:rsidP="004D55DF">
      <w:pPr>
        <w:pStyle w:val="ListParagraph"/>
        <w:numPr>
          <w:ilvl w:val="0"/>
          <w:numId w:val="27"/>
        </w:numPr>
        <w:rPr>
          <w:rFonts w:ascii="Times New Roman" w:hAnsi="Times New Roman"/>
        </w:rPr>
      </w:pPr>
      <w:r w:rsidRPr="00F02529">
        <w:rPr>
          <w:rFonts w:ascii="Times New Roman" w:hAnsi="Times New Roman"/>
        </w:rPr>
        <w:t xml:space="preserve">Member of the Society of Human Resource Management (SHRM) </w:t>
      </w:r>
    </w:p>
    <w:p w14:paraId="2812EDEB" w14:textId="77777777" w:rsidR="004D55DF" w:rsidRPr="00F02529" w:rsidRDefault="004D55DF" w:rsidP="004D55DF">
      <w:pPr>
        <w:pStyle w:val="ListParagraph"/>
        <w:numPr>
          <w:ilvl w:val="0"/>
          <w:numId w:val="27"/>
        </w:numPr>
        <w:rPr>
          <w:rFonts w:ascii="Times New Roman" w:hAnsi="Times New Roman"/>
        </w:rPr>
      </w:pPr>
      <w:r w:rsidRPr="00F02529">
        <w:rPr>
          <w:rFonts w:ascii="Times New Roman" w:hAnsi="Times New Roman"/>
        </w:rPr>
        <w:t>Member of SBI- Small Business Institute</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3DEE57C7" w14:textId="77777777" w:rsidR="00F02529" w:rsidRPr="00F02529" w:rsidRDefault="00F02529" w:rsidP="00F02529">
      <w:pPr>
        <w:pStyle w:val="ListParagraph"/>
        <w:numPr>
          <w:ilvl w:val="0"/>
          <w:numId w:val="1"/>
        </w:numPr>
        <w:rPr>
          <w:rFonts w:ascii="Times New Roman" w:hAnsi="Times New Roman"/>
        </w:rPr>
      </w:pPr>
      <w:r w:rsidRPr="00F02529">
        <w:rPr>
          <w:rFonts w:ascii="Times New Roman" w:hAnsi="Times New Roman"/>
        </w:rPr>
        <w:t>ACTIVE SECRET Clearance from 2009 to 2011 (Expired due to leaving DOD for more than 24 months)</w:t>
      </w:r>
    </w:p>
    <w:p w14:paraId="7BAA5211" w14:textId="77777777" w:rsidR="00F02529" w:rsidRPr="00F02529" w:rsidRDefault="00F02529" w:rsidP="00F02529">
      <w:pPr>
        <w:pStyle w:val="ListParagraph"/>
        <w:numPr>
          <w:ilvl w:val="0"/>
          <w:numId w:val="1"/>
        </w:numPr>
        <w:rPr>
          <w:rFonts w:ascii="Times New Roman" w:hAnsi="Times New Roman"/>
        </w:rPr>
      </w:pPr>
      <w:r w:rsidRPr="00F02529">
        <w:rPr>
          <w:rFonts w:ascii="Times New Roman" w:hAnsi="Times New Roman"/>
        </w:rPr>
        <w:t>ACTIVE Public Trust Clearance (2011- Present)</w:t>
      </w:r>
    </w:p>
    <w:p w14:paraId="1E33E770" w14:textId="123CB4BC" w:rsidR="00CB0557" w:rsidRDefault="00CB0557" w:rsidP="00F02529">
      <w:pPr>
        <w:pStyle w:val="ListParagraph"/>
      </w:pPr>
    </w:p>
    <w:p w14:paraId="3875E693" w14:textId="77777777" w:rsidR="00CB0557" w:rsidRDefault="00CB0557" w:rsidP="00CB0557"/>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8EA70D" w14:textId="77777777" w:rsidR="000C2DC4" w:rsidRDefault="000C2DC4" w:rsidP="00FB7BE6">
      <w:r>
        <w:separator/>
      </w:r>
    </w:p>
  </w:endnote>
  <w:endnote w:type="continuationSeparator" w:id="0">
    <w:p w14:paraId="18A70890" w14:textId="77777777" w:rsidR="000C2DC4" w:rsidRDefault="000C2DC4"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w:altName w:val="Book Antiqua"/>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D2B21B" w14:textId="77777777" w:rsidR="000C2DC4" w:rsidRDefault="000C2DC4" w:rsidP="00FB7BE6">
      <w:r>
        <w:separator/>
      </w:r>
    </w:p>
  </w:footnote>
  <w:footnote w:type="continuationSeparator" w:id="0">
    <w:p w14:paraId="37BD976B" w14:textId="77777777" w:rsidR="000C2DC4" w:rsidRDefault="000C2DC4"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00000000"/>
    <w:lvl w:ilvl="0">
      <w:numFmt w:val="decimal"/>
      <w:pStyle w:val="Achievement"/>
      <w:lvlText w:val="*"/>
      <w:lvlJc w:val="left"/>
    </w:lvl>
  </w:abstractNum>
  <w:abstractNum w:abstractNumId="1" w15:restartNumberingAfterBreak="0">
    <w:nsid w:val="00000002"/>
    <w:multiLevelType w:val="singleLevel"/>
    <w:tmpl w:val="00000002"/>
    <w:lvl w:ilvl="0">
      <w:start w:val="1"/>
      <w:numFmt w:val="bullet"/>
      <w:lvlText w:val=""/>
      <w:lvlJc w:val="left"/>
      <w:pPr>
        <w:tabs>
          <w:tab w:val="num" w:pos="360"/>
        </w:tabs>
        <w:ind w:left="360" w:hanging="360"/>
      </w:pPr>
      <w:rPr>
        <w:rFonts w:ascii="Symbol" w:hAnsi="Symbol"/>
      </w:rPr>
    </w:lvl>
  </w:abstractNum>
  <w:abstractNum w:abstractNumId="2"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E7391"/>
    <w:multiLevelType w:val="hybridMultilevel"/>
    <w:tmpl w:val="165AC5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DB1231"/>
    <w:multiLevelType w:val="hybridMultilevel"/>
    <w:tmpl w:val="22FC6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6"/>
  </w:num>
  <w:num w:numId="3">
    <w:abstractNumId w:val="5"/>
  </w:num>
  <w:num w:numId="4">
    <w:abstractNumId w:val="27"/>
  </w:num>
  <w:num w:numId="5">
    <w:abstractNumId w:val="2"/>
  </w:num>
  <w:num w:numId="6">
    <w:abstractNumId w:val="17"/>
  </w:num>
  <w:num w:numId="7">
    <w:abstractNumId w:val="15"/>
  </w:num>
  <w:num w:numId="8">
    <w:abstractNumId w:val="26"/>
  </w:num>
  <w:num w:numId="9">
    <w:abstractNumId w:val="3"/>
  </w:num>
  <w:num w:numId="10">
    <w:abstractNumId w:val="24"/>
  </w:num>
  <w:num w:numId="11">
    <w:abstractNumId w:val="22"/>
  </w:num>
  <w:num w:numId="12">
    <w:abstractNumId w:val="13"/>
  </w:num>
  <w:num w:numId="13">
    <w:abstractNumId w:val="7"/>
  </w:num>
  <w:num w:numId="14">
    <w:abstractNumId w:val="9"/>
  </w:num>
  <w:num w:numId="15">
    <w:abstractNumId w:val="14"/>
  </w:num>
  <w:num w:numId="16">
    <w:abstractNumId w:val="25"/>
  </w:num>
  <w:num w:numId="17">
    <w:abstractNumId w:val="28"/>
  </w:num>
  <w:num w:numId="18">
    <w:abstractNumId w:val="18"/>
  </w:num>
  <w:num w:numId="19">
    <w:abstractNumId w:val="11"/>
  </w:num>
  <w:num w:numId="20">
    <w:abstractNumId w:val="10"/>
  </w:num>
  <w:num w:numId="21">
    <w:abstractNumId w:val="16"/>
  </w:num>
  <w:num w:numId="22">
    <w:abstractNumId w:val="8"/>
  </w:num>
  <w:num w:numId="23">
    <w:abstractNumId w:val="12"/>
  </w:num>
  <w:num w:numId="24">
    <w:abstractNumId w:val="20"/>
  </w:num>
  <w:num w:numId="25">
    <w:abstractNumId w:val="19"/>
  </w:num>
  <w:num w:numId="26">
    <w:abstractNumId w:val="0"/>
    <w:lvlOverride w:ilvl="0">
      <w:lvl w:ilvl="0">
        <w:start w:val="1"/>
        <w:numFmt w:val="bullet"/>
        <w:pStyle w:val="Achievement"/>
        <w:lvlText w:val=""/>
        <w:legacy w:legacy="1" w:legacySpace="0" w:legacyIndent="240"/>
        <w:lvlJc w:val="left"/>
        <w:pPr>
          <w:ind w:left="240" w:hanging="240"/>
        </w:pPr>
        <w:rPr>
          <w:rFonts w:ascii="Wingdings" w:hAnsi="Wingdings"/>
          <w:sz w:val="12"/>
        </w:rPr>
      </w:lvl>
    </w:lvlOverride>
  </w:num>
  <w:num w:numId="27">
    <w:abstractNumId w:val="23"/>
  </w:num>
  <w:num w:numId="28">
    <w:abstractNumId w:val="1"/>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B484C"/>
    <w:rsid w:val="000B4BA3"/>
    <w:rsid w:val="000B4D19"/>
    <w:rsid w:val="000C2DC4"/>
    <w:rsid w:val="000F1085"/>
    <w:rsid w:val="00106FC2"/>
    <w:rsid w:val="00124076"/>
    <w:rsid w:val="001D061D"/>
    <w:rsid w:val="001E79DA"/>
    <w:rsid w:val="002214B1"/>
    <w:rsid w:val="00226F5A"/>
    <w:rsid w:val="00264DCC"/>
    <w:rsid w:val="002A46EC"/>
    <w:rsid w:val="002D1A1E"/>
    <w:rsid w:val="00325333"/>
    <w:rsid w:val="0036311B"/>
    <w:rsid w:val="0036345A"/>
    <w:rsid w:val="003C3FBF"/>
    <w:rsid w:val="00412785"/>
    <w:rsid w:val="004740AC"/>
    <w:rsid w:val="004C3B3B"/>
    <w:rsid w:val="004D0F3F"/>
    <w:rsid w:val="004D55DF"/>
    <w:rsid w:val="00577BEA"/>
    <w:rsid w:val="005B3F20"/>
    <w:rsid w:val="00610F5A"/>
    <w:rsid w:val="006560DB"/>
    <w:rsid w:val="00656F65"/>
    <w:rsid w:val="00664954"/>
    <w:rsid w:val="0067782B"/>
    <w:rsid w:val="00716DDC"/>
    <w:rsid w:val="00737EAE"/>
    <w:rsid w:val="0076600D"/>
    <w:rsid w:val="007C2301"/>
    <w:rsid w:val="00807750"/>
    <w:rsid w:val="00855127"/>
    <w:rsid w:val="008858AE"/>
    <w:rsid w:val="0093770A"/>
    <w:rsid w:val="009A133C"/>
    <w:rsid w:val="009A2AE1"/>
    <w:rsid w:val="009B4545"/>
    <w:rsid w:val="00A05B8D"/>
    <w:rsid w:val="00A945C0"/>
    <w:rsid w:val="00B6455B"/>
    <w:rsid w:val="00B6526A"/>
    <w:rsid w:val="00B93749"/>
    <w:rsid w:val="00BB0E94"/>
    <w:rsid w:val="00C12A49"/>
    <w:rsid w:val="00C85743"/>
    <w:rsid w:val="00CA3266"/>
    <w:rsid w:val="00CB0557"/>
    <w:rsid w:val="00D34833"/>
    <w:rsid w:val="00D703A8"/>
    <w:rsid w:val="00D85084"/>
    <w:rsid w:val="00DD04FE"/>
    <w:rsid w:val="00E46BD9"/>
    <w:rsid w:val="00E803C3"/>
    <w:rsid w:val="00E83439"/>
    <w:rsid w:val="00E87242"/>
    <w:rsid w:val="00EA73A1"/>
    <w:rsid w:val="00EB68BC"/>
    <w:rsid w:val="00ED7D3E"/>
    <w:rsid w:val="00F02529"/>
    <w:rsid w:val="00F11EFF"/>
    <w:rsid w:val="00F178F4"/>
    <w:rsid w:val="00F17EC7"/>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Achievement">
    <w:name w:val="Achievement"/>
    <w:basedOn w:val="BodyText"/>
    <w:rsid w:val="00F02529"/>
    <w:pPr>
      <w:numPr>
        <w:numId w:val="26"/>
      </w:numPr>
      <w:spacing w:after="60" w:line="240" w:lineRule="atLeast"/>
      <w:ind w:left="720" w:hanging="360"/>
      <w:jc w:val="both"/>
    </w:pPr>
    <w:rPr>
      <w:rFonts w:ascii="Palatino" w:hAnsi="Palatino"/>
      <w:sz w:val="22"/>
      <w:szCs w:val="20"/>
    </w:rPr>
  </w:style>
  <w:style w:type="paragraph" w:styleId="BodyText">
    <w:name w:val="Body Text"/>
    <w:basedOn w:val="Normal"/>
    <w:link w:val="BodyTextChar"/>
    <w:uiPriority w:val="99"/>
    <w:semiHidden/>
    <w:unhideWhenUsed/>
    <w:rsid w:val="00F02529"/>
    <w:pPr>
      <w:spacing w:after="120"/>
    </w:pPr>
  </w:style>
  <w:style w:type="character" w:customStyle="1" w:styleId="BodyTextChar">
    <w:name w:val="Body Text Char"/>
    <w:basedOn w:val="DefaultParagraphFont"/>
    <w:link w:val="BodyText"/>
    <w:uiPriority w:val="99"/>
    <w:semiHidden/>
    <w:rsid w:val="00F02529"/>
    <w:rPr>
      <w:rFonts w:ascii="Trebuchet MS" w:eastAsia="Times New Roman" w:hAnsi="Trebuchet M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C408E2-4042-41A4-B68F-9E94681ECD0C}">
  <ds:schemaRefs>
    <ds:schemaRef ds:uri="http://schemas.openxmlformats.org/officeDocument/2006/bibliography"/>
  </ds:schemaRefs>
</ds:datastoreItem>
</file>

<file path=customXml/itemProps2.xml><?xml version="1.0" encoding="utf-8"?>
<ds:datastoreItem xmlns:ds="http://schemas.openxmlformats.org/officeDocument/2006/customXml" ds:itemID="{2086485A-C5AE-487B-AC50-90112DF95612}"/>
</file>

<file path=customXml/itemProps3.xml><?xml version="1.0" encoding="utf-8"?>
<ds:datastoreItem xmlns:ds="http://schemas.openxmlformats.org/officeDocument/2006/customXml" ds:itemID="{44EC4F0B-FF70-40F6-B597-E3A3D41D8E6A}"/>
</file>

<file path=customXml/itemProps4.xml><?xml version="1.0" encoding="utf-8"?>
<ds:datastoreItem xmlns:ds="http://schemas.openxmlformats.org/officeDocument/2006/customXml" ds:itemID="{7F3AD6E2-D0A1-4F6E-B4A8-BDD1C7A972B8}"/>
</file>

<file path=docProps/app.xml><?xml version="1.0" encoding="utf-8"?>
<Properties xmlns="http://schemas.openxmlformats.org/officeDocument/2006/extended-properties" xmlns:vt="http://schemas.openxmlformats.org/officeDocument/2006/docPropsVTypes">
  <Template>Cobec Letterhead.dotx</Template>
  <TotalTime>1</TotalTime>
  <Pages>6</Pages>
  <Words>1873</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Stu Dornfeld</cp:lastModifiedBy>
  <cp:revision>3</cp:revision>
  <cp:lastPrinted>2014-02-04T19:23:00Z</cp:lastPrinted>
  <dcterms:created xsi:type="dcterms:W3CDTF">2019-10-15T15:15:00Z</dcterms:created>
  <dcterms:modified xsi:type="dcterms:W3CDTF">2019-11-24T22:10:00Z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88400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