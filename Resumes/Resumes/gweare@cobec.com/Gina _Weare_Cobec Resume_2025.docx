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045D" w:rsidP="00263DB3" w:rsidRDefault="00FF045D" w14:paraId="1E708B4B" w14:textId="77777777">
      <w:pPr>
        <w:rPr>
          <w:rFonts w:asciiTheme="minorHAnsi" w:hAnsiTheme="minorHAnsi" w:cstheme="minorHAnsi"/>
          <w:b/>
        </w:rPr>
      </w:pPr>
    </w:p>
    <w:p w:rsidRPr="009C038B" w:rsidR="00263DB3" w:rsidP="00263DB3" w:rsidRDefault="00263DB3" w14:paraId="6468C913" w14:textId="35744618">
      <w:pPr>
        <w:rPr>
          <w:rFonts w:asciiTheme="minorHAnsi" w:hAnsiTheme="minorHAnsi" w:cstheme="minorHAnsi"/>
          <w:b/>
        </w:rPr>
      </w:pPr>
      <w:r w:rsidRPr="009C038B">
        <w:rPr>
          <w:rFonts w:asciiTheme="minorHAnsi" w:hAnsiTheme="minorHAnsi" w:cstheme="minorHAnsi"/>
          <w:b/>
        </w:rPr>
        <w:t xml:space="preserve">First </w:t>
      </w:r>
      <w:r w:rsidRPr="009C038B" w:rsidR="00EA73A1">
        <w:rPr>
          <w:rFonts w:asciiTheme="minorHAnsi" w:hAnsiTheme="minorHAnsi" w:cstheme="minorHAnsi"/>
          <w:b/>
        </w:rPr>
        <w:t>Name</w:t>
      </w:r>
      <w:r w:rsidRPr="009C038B">
        <w:rPr>
          <w:rFonts w:asciiTheme="minorHAnsi" w:hAnsiTheme="minorHAnsi" w:cstheme="minorHAnsi"/>
          <w:b/>
        </w:rPr>
        <w:t xml:space="preserve">:  </w:t>
      </w:r>
      <w:sdt>
        <w:sdtPr>
          <w:rPr>
            <w:rFonts w:asciiTheme="minorHAnsi" w:hAnsiTheme="minorHAnsi" w:cstheme="minorHAnsi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EndPr/>
        <w:sdtContent>
          <w:r w:rsidRPr="009C038B" w:rsidR="000B74C0">
            <w:rPr>
              <w:rFonts w:asciiTheme="minorHAnsi" w:hAnsiTheme="minorHAnsi" w:cstheme="minorHAnsi"/>
              <w:b/>
            </w:rPr>
            <w:t xml:space="preserve">Gina </w:t>
          </w:r>
        </w:sdtContent>
      </w:sdt>
    </w:p>
    <w:p w:rsidRPr="009C038B" w:rsidR="00263DB3" w:rsidP="00CB0557" w:rsidRDefault="00263DB3" w14:paraId="76217A83" w14:textId="5AB44D0B">
      <w:pPr>
        <w:rPr>
          <w:rFonts w:asciiTheme="minorHAnsi" w:hAnsiTheme="minorHAnsi" w:cstheme="minorHAnsi"/>
          <w:b/>
        </w:rPr>
      </w:pPr>
      <w:r w:rsidRPr="009C038B"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EndPr/>
        <w:sdtContent>
          <w:r w:rsidRPr="009C038B" w:rsidR="000B74C0">
            <w:rPr>
              <w:rFonts w:asciiTheme="minorHAnsi" w:hAnsiTheme="minorHAnsi" w:cstheme="minorHAnsi"/>
              <w:b/>
            </w:rPr>
            <w:t xml:space="preserve">Marie </w:t>
          </w:r>
        </w:sdtContent>
      </w:sdt>
    </w:p>
    <w:p w:rsidRPr="009C038B" w:rsidR="000B484C" w:rsidP="00CB0557" w:rsidRDefault="00263DB3" w14:paraId="00FD71A6" w14:textId="703FF971">
      <w:pPr>
        <w:rPr>
          <w:rFonts w:asciiTheme="minorHAnsi" w:hAnsiTheme="minorHAnsi" w:cstheme="minorHAnsi"/>
          <w:b/>
        </w:rPr>
      </w:pPr>
      <w:r w:rsidRPr="009C038B"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EndPr/>
        <w:sdtContent>
          <w:r w:rsidRPr="009C038B" w:rsidR="000B74C0">
            <w:rPr>
              <w:rFonts w:asciiTheme="minorHAnsi" w:hAnsiTheme="minorHAnsi" w:cstheme="minorHAnsi"/>
              <w:b/>
            </w:rPr>
            <w:t>Weare</w:t>
          </w:r>
        </w:sdtContent>
      </w:sdt>
    </w:p>
    <w:p w:rsidRPr="004711F3" w:rsidR="00A945C0" w:rsidP="00CB0557" w:rsidRDefault="00263DB3" w14:paraId="3C4D7E81" w14:textId="67287634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EndPr/>
        <w:sdtContent>
          <w:r w:rsidR="000B74C0">
            <w:rPr>
              <w:rFonts w:asciiTheme="minorHAnsi" w:hAnsiTheme="minorHAnsi" w:cstheme="minorHAnsi"/>
            </w:rPr>
            <w:t xml:space="preserve">gina.ctr.weare@faa.gov </w:t>
          </w:r>
        </w:sdtContent>
      </w:sdt>
    </w:p>
    <w:p w:rsidRPr="004711F3" w:rsidR="001E79DA" w:rsidP="00CB0557" w:rsidRDefault="003C3FBF" w14:paraId="618E33B5" w14:textId="73D90C12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Pr="00263DB3" w:rsid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EndPr/>
        <w:sdtContent>
          <w:r w:rsidR="000B74C0">
            <w:rPr>
              <w:rFonts w:asciiTheme="minorHAnsi" w:hAnsiTheme="minorHAnsi" w:cstheme="minorHAnsi"/>
            </w:rPr>
            <w:t>703-901-6785</w:t>
          </w:r>
        </w:sdtContent>
      </w:sdt>
    </w:p>
    <w:p w:rsidR="00A945C0" w:rsidP="5FE73624" w:rsidRDefault="00263DB3" w14:paraId="03FAF678" w14:textId="6A404636">
      <w:pPr>
        <w:rPr>
          <w:rFonts w:ascii="Calibri" w:hAnsi="Calibri" w:cs="Calibri" w:asciiTheme="minorAscii" w:hAnsiTheme="minorAscii" w:cstheme="minorAscii"/>
          <w:b w:val="1"/>
          <w:bCs w:val="1"/>
          <w:u w:val="single"/>
        </w:rPr>
      </w:pPr>
      <w:r w:rsidRPr="5FE73624" w:rsidR="00263DB3">
        <w:rPr>
          <w:rFonts w:ascii="Calibri" w:hAnsi="Calibri" w:cs="Calibri" w:asciiTheme="minorAscii" w:hAnsiTheme="minorAscii" w:cstheme="minorAscii"/>
          <w:b w:val="1"/>
          <w:bCs w:val="1"/>
          <w:u w:val="single"/>
        </w:rPr>
        <w:t>Total Years of Relevant Experience:</w:t>
      </w:r>
      <w:r w:rsidRPr="5FE73624" w:rsidR="00263DB3">
        <w:rPr>
          <w:rFonts w:ascii="Calibri" w:hAnsi="Calibri" w:cs="Calibri" w:asciiTheme="minorAscii" w:hAnsiTheme="minorAscii" w:cstheme="minorAscii"/>
          <w:b w:val="1"/>
          <w:bCs w:val="1"/>
        </w:rPr>
        <w:t xml:space="preserve"> </w:t>
      </w:r>
      <w:sdt>
        <w:sdtPr>
          <w:id w:val="1636601499"/>
          <w:text/>
          <w:alias w:val="Years of Experience"/>
          <w:tag w:val="yearsofexperience"/>
          <w:placeholder>
            <w:docPart w:val="DefaultPlaceholder_-1854013440"/>
          </w:placeholder>
          <w:rPr>
            <w:rFonts w:ascii="Calibri" w:hAnsi="Calibri" w:cs="Calibri" w:asciiTheme="minorAscii" w:hAnsiTheme="minorAscii" w:cstheme="minorAscii"/>
            <w:b w:val="1"/>
            <w:bCs w:val="1"/>
          </w:rPr>
        </w:sdtPr>
        <w:sdtContent>
          <w:r w:rsidRPr="5FE73624" w:rsidR="000B74C0">
            <w:rPr>
              <w:rFonts w:ascii="Calibri" w:hAnsi="Calibri" w:cs="Calibri" w:asciiTheme="minorAscii" w:hAnsiTheme="minorAscii" w:cstheme="minorAscii"/>
              <w:b w:val="1"/>
              <w:bCs w:val="1"/>
            </w:rPr>
            <w:t>1</w:t>
          </w:r>
          <w:r w:rsidRPr="5FE73624" w:rsidR="50A5B01A">
            <w:rPr>
              <w:rFonts w:ascii="Calibri" w:hAnsi="Calibri" w:cs="Calibri" w:asciiTheme="minorAscii" w:hAnsiTheme="minorAscii" w:cstheme="minorAscii"/>
              <w:b w:val="1"/>
              <w:bCs w:val="1"/>
            </w:rPr>
            <w:t>5</w:t>
          </w:r>
          <w:r w:rsidRPr="5FE73624" w:rsidR="000B74C0">
            <w:rPr>
              <w:rFonts w:ascii="Calibri" w:hAnsi="Calibri" w:cs="Calibri" w:asciiTheme="minorAscii" w:hAnsiTheme="minorAscii" w:cstheme="minorAscii"/>
              <w:b w:val="1"/>
              <w:bCs w:val="1"/>
            </w:rPr>
            <w:t xml:space="preserve"> Years </w:t>
          </w:r>
        </w:sdtContent>
        <w:sdtEndPr>
          <w:rPr>
            <w:rFonts w:ascii="Calibri" w:hAnsi="Calibri" w:cs="Calibri" w:asciiTheme="minorAscii" w:hAnsiTheme="minorAscii" w:cstheme="minorAscii"/>
            <w:b w:val="1"/>
            <w:bCs w:val="1"/>
          </w:rPr>
        </w:sdtEndPr>
      </w:sdt>
    </w:p>
    <w:p w:rsidRPr="004711F3" w:rsidR="00263DB3" w:rsidP="00CB0557" w:rsidRDefault="00263DB3" w14:paraId="6F4CB553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0B4D19" w:rsidP="00CB0557" w:rsidRDefault="000B4D19" w14:paraId="3412D0C3" w14:textId="7777777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:rsidR="000B74C0" w:rsidP="4AAA703D" w:rsidRDefault="000B74C0" w14:paraId="1E610307" w14:textId="32E7D97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cs="Calibri" w:asciiTheme="minorAscii" w:hAnsiTheme="minorAscii" w:cstheme="minorAscii"/>
        </w:rPr>
      </w:pPr>
      <w:r w:rsidRPr="4AAA703D" w:rsidR="000B74C0">
        <w:rPr>
          <w:rFonts w:ascii="Calibri" w:hAnsi="Calibri" w:cs="Calibri" w:asciiTheme="minorAscii" w:hAnsiTheme="minorAscii" w:cstheme="minorAscii"/>
        </w:rPr>
        <w:t xml:space="preserve">Mrs. 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Gina Weare </w:t>
      </w:r>
      <w:r w:rsidRPr="4AAA703D" w:rsidR="0867794D">
        <w:rPr>
          <w:rFonts w:ascii="Calibri" w:hAnsi="Calibri" w:cs="Calibri" w:asciiTheme="minorAscii" w:hAnsiTheme="minorAscii" w:cstheme="minorAscii"/>
        </w:rPr>
        <w:t>is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a program analyst professional with over 1</w:t>
      </w:r>
      <w:r w:rsidRPr="4AAA703D" w:rsidR="7B612DD8">
        <w:rPr>
          <w:rFonts w:ascii="Calibri" w:hAnsi="Calibri" w:cs="Calibri" w:asciiTheme="minorAscii" w:hAnsiTheme="minorAscii" w:cstheme="minorAscii"/>
        </w:rPr>
        <w:t>5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years of progressive experience for both </w:t>
      </w:r>
      <w:r w:rsidRPr="4AAA703D" w:rsidR="28B244C9">
        <w:rPr>
          <w:rFonts w:ascii="Calibri" w:hAnsi="Calibri" w:cs="Calibri" w:asciiTheme="minorAscii" w:hAnsiTheme="minorAscii" w:cstheme="minorAscii"/>
        </w:rPr>
        <w:t xml:space="preserve">the </w:t>
      </w:r>
      <w:r w:rsidRPr="4AAA703D" w:rsidR="000B74C0">
        <w:rPr>
          <w:rFonts w:ascii="Calibri" w:hAnsi="Calibri" w:cs="Calibri" w:asciiTheme="minorAscii" w:hAnsiTheme="minorAscii" w:cstheme="minorAscii"/>
        </w:rPr>
        <w:t>Federal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Aviation Administration (FAA) and the Department of Defense (DoD). Mrs. Gina Weare is proficient in program management for the </w:t>
      </w:r>
      <w:r w:rsidRPr="4AAA703D" w:rsidR="000B74C0">
        <w:rPr>
          <w:rFonts w:ascii="Calibri" w:hAnsi="Calibri" w:cs="Calibri" w:asciiTheme="minorAscii" w:hAnsiTheme="minorAscii" w:cstheme="minorAscii"/>
        </w:rPr>
        <w:t>FAA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providing support for the implementation of writing processes and procedures defined by </w:t>
      </w:r>
      <w:r w:rsidRPr="4AAA703D" w:rsidR="6E4F5DC0">
        <w:rPr>
          <w:rFonts w:ascii="Calibri" w:hAnsi="Calibri" w:cs="Calibri" w:asciiTheme="minorAscii" w:hAnsiTheme="minorAscii" w:cstheme="minorAscii"/>
        </w:rPr>
        <w:t>organizations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and management. As a program analyst for the FAA, she is flexible and adaptable to the environment she is in and can handle multiple tasks that come her way. Her </w:t>
      </w:r>
      <w:r w:rsidRPr="4AAA703D" w:rsidR="000B74C0">
        <w:rPr>
          <w:rFonts w:ascii="Calibri" w:hAnsi="Calibri" w:cs="Calibri" w:asciiTheme="minorAscii" w:hAnsiTheme="minorAscii" w:cstheme="minorAscii"/>
        </w:rPr>
        <w:t>objective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is to broaden her experiences and enhance her career development that will allow her to build upon organizational skills, </w:t>
      </w:r>
      <w:r w:rsidRPr="4AAA703D" w:rsidR="000B74C0">
        <w:rPr>
          <w:rFonts w:ascii="Calibri" w:hAnsi="Calibri" w:cs="Calibri" w:asciiTheme="minorAscii" w:hAnsiTheme="minorAscii" w:cstheme="minorAscii"/>
        </w:rPr>
        <w:t>expertise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, and education; </w:t>
      </w:r>
      <w:r w:rsidRPr="4AAA703D" w:rsidR="000B74C0">
        <w:rPr>
          <w:rFonts w:ascii="Calibri" w:hAnsi="Calibri" w:cs="Calibri" w:asciiTheme="minorAscii" w:hAnsiTheme="minorAscii" w:cstheme="minorAscii"/>
        </w:rPr>
        <w:t>additionally,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enable her to make positive contributions to a team-oriented flexible work environment.</w:t>
      </w:r>
      <w:r w:rsidRPr="4AAA703D" w:rsidR="6F807B74">
        <w:rPr>
          <w:rFonts w:ascii="Calibri" w:hAnsi="Calibri" w:cs="Calibri" w:asciiTheme="minorAscii" w:hAnsiTheme="minorAscii" w:cstheme="minorAscii"/>
        </w:rPr>
        <w:t xml:space="preserve"> She recently took on a new role shifting from program </w:t>
      </w:r>
      <w:r w:rsidRPr="4AAA703D" w:rsidR="5FEF314A">
        <w:rPr>
          <w:rFonts w:ascii="Calibri" w:hAnsi="Calibri" w:cs="Calibri" w:asciiTheme="minorAscii" w:hAnsiTheme="minorAscii" w:cstheme="minorAscii"/>
        </w:rPr>
        <w:t xml:space="preserve">analyst </w:t>
      </w:r>
      <w:r w:rsidRPr="4AAA703D" w:rsidR="6F807B74">
        <w:rPr>
          <w:rFonts w:ascii="Calibri" w:hAnsi="Calibri" w:cs="Calibri" w:asciiTheme="minorAscii" w:hAnsiTheme="minorAscii" w:cstheme="minorAscii"/>
        </w:rPr>
        <w:t>support to risk management for her current program</w:t>
      </w:r>
      <w:r w:rsidRPr="4AAA703D" w:rsidR="57E4C950">
        <w:rPr>
          <w:rFonts w:ascii="Calibri" w:hAnsi="Calibri" w:cs="Calibri" w:asciiTheme="minorAscii" w:hAnsiTheme="minorAscii" w:cstheme="minorAscii"/>
        </w:rPr>
        <w:t>, Notice to Airmen (NOTAM)</w:t>
      </w:r>
      <w:r w:rsidRPr="4AAA703D" w:rsidR="6F807B74">
        <w:rPr>
          <w:rFonts w:ascii="Calibri" w:hAnsi="Calibri" w:cs="Calibri" w:asciiTheme="minorAscii" w:hAnsiTheme="minorAscii" w:cstheme="minorAscii"/>
        </w:rPr>
        <w:t xml:space="preserve">. This includes writing, mitigating, and </w:t>
      </w:r>
      <w:r w:rsidRPr="4AAA703D" w:rsidR="5246AB7E">
        <w:rPr>
          <w:rFonts w:ascii="Calibri" w:hAnsi="Calibri" w:cs="Calibri" w:asciiTheme="minorAscii" w:hAnsiTheme="minorAscii" w:cstheme="minorAscii"/>
        </w:rPr>
        <w:t>track</w:t>
      </w:r>
      <w:r w:rsidRPr="4AAA703D" w:rsidR="6F807B74">
        <w:rPr>
          <w:rFonts w:ascii="Calibri" w:hAnsi="Calibri" w:cs="Calibri" w:asciiTheme="minorAscii" w:hAnsiTheme="minorAscii" w:cstheme="minorAscii"/>
        </w:rPr>
        <w:t>ing</w:t>
      </w:r>
      <w:r w:rsidRPr="4AAA703D" w:rsidR="4ABE6CC6">
        <w:rPr>
          <w:rFonts w:ascii="Calibri" w:hAnsi="Calibri" w:cs="Calibri" w:asciiTheme="minorAscii" w:hAnsiTheme="minorAscii" w:cstheme="minorAscii"/>
        </w:rPr>
        <w:t xml:space="preserve"> any operational cost, schedules, and/or technical </w:t>
      </w:r>
      <w:r w:rsidRPr="4AAA703D" w:rsidR="34E625C5">
        <w:rPr>
          <w:rFonts w:ascii="Calibri" w:hAnsi="Calibri" w:cs="Calibri" w:asciiTheme="minorAscii" w:hAnsiTheme="minorAscii" w:cstheme="minorAscii"/>
        </w:rPr>
        <w:t xml:space="preserve">impacts </w:t>
      </w:r>
      <w:r w:rsidRPr="4AAA703D" w:rsidR="3DC6F1BF">
        <w:rPr>
          <w:rFonts w:ascii="Calibri" w:hAnsi="Calibri" w:cs="Calibri" w:asciiTheme="minorAscii" w:hAnsiTheme="minorAscii" w:cstheme="minorAscii"/>
        </w:rPr>
        <w:t xml:space="preserve">that could affect the programs and their missions. </w:t>
      </w:r>
    </w:p>
    <w:p w:rsidRPr="004711F3" w:rsidR="000B4D19" w:rsidP="00CB0557" w:rsidRDefault="000B4D19" w14:paraId="5D52299A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9A133C" w:rsidP="00CB0557" w:rsidRDefault="0076600D" w14:paraId="223CA0FD" w14:textId="639440E2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0B74C0" w:rsidR="000B74C0" w:rsidP="000B74C0" w:rsidRDefault="000B74C0" w14:paraId="5F59437A" w14:textId="0C0FCE88">
      <w:pPr>
        <w:rPr>
          <w:rFonts w:asciiTheme="minorHAnsi" w:hAnsiTheme="minorHAnsi" w:cstheme="minorHAnsi"/>
          <w:bCs/>
        </w:rPr>
      </w:pPr>
      <w:r w:rsidRPr="000B74C0">
        <w:rPr>
          <w:rFonts w:asciiTheme="minorHAnsi" w:hAnsiTheme="minorHAnsi" w:cstheme="minorHAnsi"/>
          <w:bCs/>
        </w:rPr>
        <w:t>Bachelor of Science in Business Administration (Management</w:t>
      </w:r>
      <w:r>
        <w:rPr>
          <w:rFonts w:asciiTheme="minorHAnsi" w:hAnsiTheme="minorHAnsi" w:cstheme="minorHAnsi"/>
          <w:bCs/>
        </w:rPr>
        <w:t xml:space="preserve">) </w:t>
      </w:r>
      <w:r w:rsidRPr="000B74C0">
        <w:rPr>
          <w:rFonts w:asciiTheme="minorHAnsi" w:hAnsiTheme="minorHAnsi" w:cstheme="minorHAnsi"/>
          <w:bCs/>
        </w:rPr>
        <w:t>May 2009</w:t>
      </w:r>
    </w:p>
    <w:p w:rsidRPr="004711F3" w:rsidR="000B4BA3" w:rsidP="4AAA703D" w:rsidRDefault="000B74C0" w14:paraId="6756EE73" w14:textId="32969834">
      <w:pPr>
        <w:rPr>
          <w:rFonts w:ascii="Calibri" w:hAnsi="Calibri" w:cs="Calibri" w:asciiTheme="minorAscii" w:hAnsiTheme="minorAscii" w:cstheme="minorAscii"/>
        </w:rPr>
      </w:pPr>
      <w:r w:rsidRPr="4AAA703D" w:rsidR="000B74C0">
        <w:rPr>
          <w:rFonts w:ascii="Calibri" w:hAnsi="Calibri" w:cs="Calibri" w:asciiTheme="minorAscii" w:hAnsiTheme="minorAscii" w:cstheme="minorAscii"/>
        </w:rPr>
        <w:t xml:space="preserve">Christopher Newport University in Newport News, VA    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                                      </w:t>
      </w:r>
    </w:p>
    <w:p w:rsidRPr="004711F3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4711F3" w:rsidR="00737EAE" w:rsidP="00CB0557" w:rsidRDefault="00D85084" w14:paraId="1113D754" w14:textId="498A1A1C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Pr="004711F3" w:rsidR="000B484C">
        <w:rPr>
          <w:rFonts w:asciiTheme="minorHAnsi" w:hAnsiTheme="minorHAnsi" w:cstheme="minorHAnsi"/>
          <w:b/>
          <w:u w:val="single"/>
        </w:rPr>
        <w:t>XPERIENCE:</w:t>
      </w:r>
    </w:p>
    <w:p w:rsidRPr="004711F3" w:rsidR="00EA73A1" w:rsidP="00CB0557" w:rsidRDefault="00EA73A1" w14:paraId="39E8C9BC" w14:textId="77777777">
      <w:pPr>
        <w:rPr>
          <w:rFonts w:asciiTheme="minorHAnsi" w:hAnsiTheme="minorHAnsi" w:cstheme="minorHAnsi"/>
          <w:b/>
          <w:iCs/>
        </w:rPr>
      </w:pPr>
    </w:p>
    <w:p w:rsidR="000B74C0" w:rsidP="5FE73624" w:rsidRDefault="000B74C0" w14:paraId="2E80F66B" w14:textId="2A55AADD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5FE73624" w:rsidR="000B74C0">
        <w:rPr>
          <w:rFonts w:ascii="Calibri" w:hAnsi="Calibri" w:cs="Calibri" w:asciiTheme="minorAscii" w:hAnsiTheme="minorAscii" w:cstheme="minorAscii"/>
          <w:b w:val="1"/>
          <w:bCs w:val="1"/>
        </w:rPr>
        <w:t>Program Analyst II</w:t>
      </w:r>
      <w:r w:rsidRPr="5FE73624" w:rsidR="66905E17">
        <w:rPr>
          <w:rFonts w:ascii="Calibri" w:hAnsi="Calibri" w:cs="Calibri" w:asciiTheme="minorAscii" w:hAnsiTheme="minorAscii" w:cstheme="minorAscii"/>
          <w:b w:val="1"/>
          <w:bCs w:val="1"/>
        </w:rPr>
        <w:t>/Risk Manager</w:t>
      </w:r>
      <w:r w:rsidRPr="5FE73624" w:rsidR="000B74C0">
        <w:rPr>
          <w:rFonts w:ascii="Calibri" w:hAnsi="Calibri" w:cs="Calibri" w:asciiTheme="minorAscii" w:hAnsiTheme="minorAscii" w:cstheme="minorAscii"/>
          <w:b w:val="1"/>
          <w:bCs w:val="1"/>
        </w:rPr>
        <w:t>- Federal Aviation Administration</w:t>
      </w:r>
    </w:p>
    <w:p w:rsidRPr="000B74C0" w:rsidR="000B74C0" w:rsidP="000B74C0" w:rsidRDefault="000B74C0" w14:paraId="5B322754" w14:textId="77777777">
      <w:pPr>
        <w:rPr>
          <w:rFonts w:asciiTheme="minorHAnsi" w:hAnsiTheme="minorHAnsi" w:cstheme="minorHAnsi"/>
          <w:b/>
          <w:iCs/>
        </w:rPr>
      </w:pPr>
      <w:proofErr w:type="spellStart"/>
      <w:r w:rsidRPr="000B74C0">
        <w:rPr>
          <w:rFonts w:asciiTheme="minorHAnsi" w:hAnsiTheme="minorHAnsi" w:cstheme="minorHAnsi"/>
          <w:b/>
          <w:iCs/>
        </w:rPr>
        <w:t>Cobec</w:t>
      </w:r>
      <w:proofErr w:type="spellEnd"/>
      <w:r w:rsidRPr="000B74C0">
        <w:rPr>
          <w:rFonts w:asciiTheme="minorHAnsi" w:hAnsiTheme="minorHAnsi" w:cstheme="minorHAnsi"/>
          <w:b/>
          <w:iCs/>
        </w:rPr>
        <w:t xml:space="preserve"> Consulting</w:t>
      </w:r>
    </w:p>
    <w:p w:rsidRPr="000B74C0" w:rsidR="000B74C0" w:rsidP="000B74C0" w:rsidRDefault="000B74C0" w14:paraId="1FB0C2E9" w14:textId="77EF5804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>Washington, DC</w:t>
      </w:r>
    </w:p>
    <w:p w:rsidRPr="000B74C0" w:rsidR="000B74C0" w:rsidP="000B74C0" w:rsidRDefault="000B74C0" w14:paraId="247A333A" w14:textId="77777777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>August 2013- March 2016</w:t>
      </w:r>
    </w:p>
    <w:p w:rsidRPr="004711F3" w:rsidR="00E46BD9" w:rsidP="000B74C0" w:rsidRDefault="000B74C0" w14:paraId="422493D4" w14:textId="7F0BEF10">
      <w:pPr>
        <w:rPr>
          <w:rFonts w:asciiTheme="minorHAnsi" w:hAnsiTheme="minorHAnsi" w:cstheme="minorHAnsi"/>
          <w:b/>
          <w:i/>
        </w:rPr>
      </w:pPr>
      <w:r w:rsidRPr="4AAA703D" w:rsidR="000B74C0">
        <w:rPr>
          <w:rFonts w:ascii="Calibri" w:hAnsi="Calibri" w:cs="Calibri" w:asciiTheme="minorAscii" w:hAnsiTheme="minorAscii" w:cstheme="minorAscii"/>
          <w:b w:val="1"/>
          <w:bCs w:val="1"/>
        </w:rPr>
        <w:t xml:space="preserve">November 2018-Present                                     </w:t>
      </w:r>
    </w:p>
    <w:p w:rsidR="4D19ED7B" w:rsidP="4AAA703D" w:rsidRDefault="4D19ED7B" w14:paraId="658F3106" w14:textId="062C804B">
      <w:pPr>
        <w:pStyle w:val="Normal"/>
        <w:widowControl w:val="0"/>
        <w:numPr>
          <w:ilvl w:val="0"/>
          <w:numId w:val="26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Calibri" w:hAnsi="Calibri" w:cs="Calibri" w:asciiTheme="minorAscii" w:hAnsiTheme="minorAscii" w:cstheme="minorAscii"/>
          <w:i w:val="1"/>
          <w:iCs w:val="1"/>
        </w:rPr>
      </w:pPr>
      <w:r w:rsidRPr="4AAA703D" w:rsidR="4D19ED7B">
        <w:rPr>
          <w:rFonts w:ascii="Calibri" w:hAnsi="Calibri" w:cs="Calibri" w:asciiTheme="minorAscii" w:hAnsiTheme="minorAscii" w:cstheme="minorAscii"/>
          <w:i w:val="1"/>
          <w:iCs w:val="1"/>
          <w:u w:val="single"/>
        </w:rPr>
        <w:t xml:space="preserve">Programs Supported: </w:t>
      </w:r>
      <w:r w:rsidRPr="4AAA703D" w:rsidR="1BD49E45">
        <w:rPr>
          <w:rFonts w:ascii="Calibri" w:hAnsi="Calibri" w:cs="Calibri" w:asciiTheme="minorAscii" w:hAnsiTheme="minorAscii" w:cstheme="minorAscii"/>
        </w:rPr>
        <w:t xml:space="preserve"> </w:t>
      </w:r>
      <w:r w:rsidRPr="4AAA703D" w:rsidR="1BD49E45">
        <w:rPr>
          <w:rFonts w:ascii="Calibri" w:hAnsi="Calibri" w:cs="Calibri" w:asciiTheme="minorAscii" w:hAnsiTheme="minorAscii" w:cstheme="minorAscii"/>
          <w:i w:val="1"/>
          <w:iCs w:val="1"/>
        </w:rPr>
        <w:t xml:space="preserve">Automatic Dependent Surveillance - Broadcast (ADS-B), Airport Surveillance Radar (ASR)-11, Interagency Planning Office (IPO), Interagency Cyber Core Team (ICCT), En Route Automation Modernization (ERAM), </w:t>
      </w:r>
      <w:r w:rsidRPr="4AAA703D" w:rsidR="2331E846">
        <w:rPr>
          <w:rFonts w:ascii="Calibri" w:hAnsi="Calibri" w:cs="Calibri" w:asciiTheme="minorAscii" w:hAnsiTheme="minorAscii" w:cstheme="minorAscii"/>
          <w:i w:val="1"/>
          <w:iCs w:val="1"/>
        </w:rPr>
        <w:t xml:space="preserve">Terminal Flight Data Management (TFDM) Program, </w:t>
      </w:r>
      <w:r w:rsidRPr="4AAA703D" w:rsidR="1BD49E45">
        <w:rPr>
          <w:rFonts w:ascii="Calibri" w:hAnsi="Calibri" w:cs="Calibri" w:asciiTheme="minorAscii" w:hAnsiTheme="minorAscii" w:cstheme="minorAscii"/>
          <w:i w:val="1"/>
          <w:iCs w:val="1"/>
        </w:rPr>
        <w:t>Terminal Automation Moder</w:t>
      </w:r>
      <w:r w:rsidRPr="4AAA703D" w:rsidR="1BD49E45">
        <w:rPr>
          <w:rFonts w:ascii="Calibri" w:hAnsi="Calibri" w:cs="Calibri" w:asciiTheme="minorAscii" w:hAnsiTheme="minorAscii" w:cstheme="minorAscii"/>
          <w:i w:val="1"/>
          <w:iCs w:val="1"/>
        </w:rPr>
        <w:t xml:space="preserve">nization and Replacement (TAMR), Aeronautical Information Services (AIS), Federal Notice to Airmen (NOTAM) System (FNS)  </w:t>
      </w:r>
    </w:p>
    <w:p w:rsidR="0C1FFF35" w:rsidP="5FE73624" w:rsidRDefault="0C1FFF35" w14:paraId="0248DA5F" w14:textId="3581A237">
      <w:pPr>
        <w:pStyle w:val="Normal"/>
        <w:widowControl w:val="0"/>
        <w:numPr>
          <w:ilvl w:val="0"/>
          <w:numId w:val="26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Calibri" w:hAnsi="Calibri" w:cs="Calibri" w:asciiTheme="minorAscii" w:hAnsiTheme="minorAscii" w:cstheme="minorAscii"/>
        </w:rPr>
      </w:pPr>
      <w:r w:rsidRPr="4AAA703D" w:rsidR="0C1FFF35">
        <w:rPr>
          <w:rFonts w:ascii="Calibri" w:hAnsi="Calibri" w:cs="Calibri" w:asciiTheme="minorAscii" w:hAnsiTheme="minorAscii" w:cstheme="minorAscii"/>
        </w:rPr>
        <w:t xml:space="preserve">Tracked </w:t>
      </w:r>
      <w:r w:rsidRPr="4AAA703D" w:rsidR="471B7A70">
        <w:rPr>
          <w:rFonts w:ascii="Calibri" w:hAnsi="Calibri" w:cs="Calibri" w:asciiTheme="minorAscii" w:hAnsiTheme="minorAscii" w:cstheme="minorAscii"/>
        </w:rPr>
        <w:t xml:space="preserve">operational </w:t>
      </w:r>
      <w:r w:rsidRPr="4AAA703D" w:rsidR="0C1FFF35">
        <w:rPr>
          <w:rFonts w:ascii="Calibri" w:hAnsi="Calibri" w:cs="Calibri" w:asciiTheme="minorAscii" w:hAnsiTheme="minorAscii" w:cstheme="minorAscii"/>
        </w:rPr>
        <w:t>cost</w:t>
      </w:r>
      <w:r w:rsidRPr="4AAA703D" w:rsidR="0C1FFF35">
        <w:rPr>
          <w:rFonts w:ascii="Calibri" w:hAnsi="Calibri" w:cs="Calibri" w:asciiTheme="minorAscii" w:hAnsiTheme="minorAscii" w:cstheme="minorAscii"/>
        </w:rPr>
        <w:t xml:space="preserve">, schedule, and technical risks </w:t>
      </w:r>
      <w:r w:rsidRPr="4AAA703D" w:rsidR="74EF843B">
        <w:rPr>
          <w:rFonts w:ascii="Calibri" w:hAnsi="Calibri" w:cs="Calibri" w:asciiTheme="minorAscii" w:hAnsiTheme="minorAscii" w:cstheme="minorAscii"/>
        </w:rPr>
        <w:t xml:space="preserve">as the risk manager </w:t>
      </w:r>
      <w:r w:rsidRPr="4AAA703D" w:rsidR="61213F31">
        <w:rPr>
          <w:rFonts w:ascii="Calibri" w:hAnsi="Calibri" w:cs="Calibri" w:asciiTheme="minorAscii" w:hAnsiTheme="minorAscii" w:cstheme="minorAscii"/>
        </w:rPr>
        <w:t xml:space="preserve">under the Active Risk Manager (ARM) tool </w:t>
      </w:r>
      <w:r w:rsidRPr="4AAA703D" w:rsidR="0C1FFF35">
        <w:rPr>
          <w:rFonts w:ascii="Calibri" w:hAnsi="Calibri" w:cs="Calibri" w:asciiTheme="minorAscii" w:hAnsiTheme="minorAscii" w:cstheme="minorAscii"/>
        </w:rPr>
        <w:t xml:space="preserve">for the </w:t>
      </w:r>
      <w:r w:rsidRPr="4AAA703D" w:rsidR="4C99474A">
        <w:rPr>
          <w:rFonts w:ascii="Calibri" w:hAnsi="Calibri" w:cs="Calibri" w:asciiTheme="minorAscii" w:hAnsiTheme="minorAscii" w:cstheme="minorAscii"/>
        </w:rPr>
        <w:t xml:space="preserve">Aeronautical </w:t>
      </w:r>
      <w:r w:rsidRPr="4AAA703D" w:rsidR="2E5EE5F3">
        <w:rPr>
          <w:rFonts w:ascii="Calibri" w:hAnsi="Calibri" w:cs="Calibri" w:asciiTheme="minorAscii" w:hAnsiTheme="minorAscii" w:cstheme="minorAscii"/>
        </w:rPr>
        <w:t xml:space="preserve">Information </w:t>
      </w:r>
      <w:r w:rsidRPr="4AAA703D" w:rsidR="4C99474A">
        <w:rPr>
          <w:rFonts w:ascii="Calibri" w:hAnsi="Calibri" w:cs="Calibri" w:asciiTheme="minorAscii" w:hAnsiTheme="minorAscii" w:cstheme="minorAscii"/>
        </w:rPr>
        <w:t xml:space="preserve">Services </w:t>
      </w:r>
      <w:r w:rsidRPr="4AAA703D" w:rsidR="628CB6F1">
        <w:rPr>
          <w:rFonts w:ascii="Calibri" w:hAnsi="Calibri" w:cs="Calibri" w:asciiTheme="minorAscii" w:hAnsiTheme="minorAscii" w:cstheme="minorAscii"/>
        </w:rPr>
        <w:t xml:space="preserve">and NOTAM </w:t>
      </w:r>
      <w:r w:rsidRPr="4AAA703D" w:rsidR="0C1FFF35">
        <w:rPr>
          <w:rFonts w:ascii="Calibri" w:hAnsi="Calibri" w:cs="Calibri" w:asciiTheme="minorAscii" w:hAnsiTheme="minorAscii" w:cstheme="minorAscii"/>
        </w:rPr>
        <w:t xml:space="preserve">programs </w:t>
      </w:r>
    </w:p>
    <w:p w:rsidR="0C1FFF35" w:rsidP="5FE73624" w:rsidRDefault="0C1FFF35" w14:paraId="586710CC" w14:textId="2567F141">
      <w:pPr>
        <w:pStyle w:val="Normal"/>
        <w:widowControl w:val="0"/>
        <w:numPr>
          <w:ilvl w:val="0"/>
          <w:numId w:val="26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Calibri" w:hAnsi="Calibri" w:cs="Calibri" w:asciiTheme="minorAscii" w:hAnsiTheme="minorAscii" w:cstheme="minorAscii"/>
        </w:rPr>
      </w:pPr>
      <w:r w:rsidRPr="4AAA703D" w:rsidR="7AE4DA3B">
        <w:rPr>
          <w:rFonts w:ascii="Calibri" w:hAnsi="Calibri" w:cs="Calibri" w:asciiTheme="minorAscii" w:hAnsiTheme="minorAscii" w:cstheme="minorAscii"/>
        </w:rPr>
        <w:t>A</w:t>
      </w:r>
      <w:r w:rsidRPr="4AAA703D" w:rsidR="0C1FFF35">
        <w:rPr>
          <w:rFonts w:ascii="Calibri" w:hAnsi="Calibri" w:cs="Calibri" w:asciiTheme="minorAscii" w:hAnsiTheme="minorAscii" w:cstheme="minorAscii"/>
        </w:rPr>
        <w:t xml:space="preserve">lerted </w:t>
      </w:r>
      <w:r w:rsidRPr="4AAA703D" w:rsidR="0C1FFF35">
        <w:rPr>
          <w:rFonts w:ascii="Calibri" w:hAnsi="Calibri" w:cs="Calibri" w:asciiTheme="minorAscii" w:hAnsiTheme="minorAscii" w:cstheme="minorAscii"/>
        </w:rPr>
        <w:t xml:space="preserve">leadership </w:t>
      </w:r>
      <w:r w:rsidRPr="4AAA703D" w:rsidR="0C1FFF35">
        <w:rPr>
          <w:rFonts w:ascii="Calibri" w:hAnsi="Calibri" w:cs="Calibri" w:asciiTheme="minorAscii" w:hAnsiTheme="minorAscii" w:cstheme="minorAscii"/>
        </w:rPr>
        <w:t xml:space="preserve">when certain risks </w:t>
      </w:r>
      <w:r w:rsidRPr="4AAA703D" w:rsidR="4BCC1AE8">
        <w:rPr>
          <w:rFonts w:ascii="Calibri" w:hAnsi="Calibri" w:cs="Calibri" w:asciiTheme="minorAscii" w:hAnsiTheme="minorAscii" w:cstheme="minorAscii"/>
        </w:rPr>
        <w:t>needed to be elevated that could</w:t>
      </w:r>
      <w:r w:rsidRPr="4AAA703D" w:rsidR="2BF022B3">
        <w:rPr>
          <w:rFonts w:ascii="Calibri" w:hAnsi="Calibri" w:cs="Calibri" w:asciiTheme="minorAscii" w:hAnsiTheme="minorAscii" w:cstheme="minorAscii"/>
        </w:rPr>
        <w:t xml:space="preserve"> potentially</w:t>
      </w:r>
      <w:r w:rsidRPr="4AAA703D" w:rsidR="4BCC1AE8">
        <w:rPr>
          <w:rFonts w:ascii="Calibri" w:hAnsi="Calibri" w:cs="Calibri" w:asciiTheme="minorAscii" w:hAnsiTheme="minorAscii" w:cstheme="minorAscii"/>
        </w:rPr>
        <w:t xml:space="preserve"> </w:t>
      </w:r>
      <w:r w:rsidRPr="4AAA703D" w:rsidR="69873901">
        <w:rPr>
          <w:rFonts w:ascii="Calibri" w:hAnsi="Calibri" w:cs="Calibri" w:asciiTheme="minorAscii" w:hAnsiTheme="minorAscii" w:cstheme="minorAscii"/>
        </w:rPr>
        <w:t>impact</w:t>
      </w:r>
      <w:r w:rsidRPr="4AAA703D" w:rsidR="4BCC1AE8">
        <w:rPr>
          <w:rFonts w:ascii="Calibri" w:hAnsi="Calibri" w:cs="Calibri" w:asciiTheme="minorAscii" w:hAnsiTheme="minorAscii" w:cstheme="minorAscii"/>
        </w:rPr>
        <w:t xml:space="preserve"> the operations in the National Airspace System (NAS). </w:t>
      </w:r>
    </w:p>
    <w:p w:rsidR="0B793374" w:rsidP="4AAA703D" w:rsidRDefault="0B793374" w14:paraId="1D5AE122" w14:textId="58578E23">
      <w:pPr>
        <w:pStyle w:val="Normal"/>
        <w:widowControl w:val="0"/>
        <w:numPr>
          <w:ilvl w:val="0"/>
          <w:numId w:val="26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Calibri" w:hAnsi="Calibri" w:cs="Calibri" w:asciiTheme="minorAscii" w:hAnsiTheme="minorAscii" w:cstheme="minorAscii"/>
        </w:rPr>
      </w:pPr>
      <w:r w:rsidRPr="4AAA703D" w:rsidR="0B793374">
        <w:rPr>
          <w:rFonts w:ascii="Calibri" w:hAnsi="Calibri" w:cs="Calibri" w:asciiTheme="minorAscii" w:hAnsiTheme="minorAscii" w:cstheme="minorAscii"/>
        </w:rPr>
        <w:t>D</w:t>
      </w:r>
      <w:r w:rsidRPr="4AAA703D" w:rsidR="0B793374">
        <w:rPr>
          <w:rFonts w:ascii="Calibri" w:hAnsi="Calibri" w:cs="Calibri" w:asciiTheme="minorAscii" w:hAnsiTheme="minorAscii" w:cstheme="minorAscii"/>
        </w:rPr>
        <w:t>eveloped</w:t>
      </w:r>
      <w:r w:rsidRPr="4AAA703D" w:rsidR="07F10CE6">
        <w:rPr>
          <w:rFonts w:ascii="Calibri" w:hAnsi="Calibri" w:cs="Calibri" w:asciiTheme="minorAscii" w:hAnsiTheme="minorAscii" w:cstheme="minorAscii"/>
        </w:rPr>
        <w:t xml:space="preserve"> </w:t>
      </w:r>
      <w:r w:rsidRPr="4AAA703D" w:rsidR="744821CE">
        <w:rPr>
          <w:rFonts w:ascii="Calibri" w:hAnsi="Calibri" w:cs="Calibri" w:asciiTheme="minorAscii" w:hAnsiTheme="minorAscii" w:cstheme="minorAscii"/>
        </w:rPr>
        <w:t>an</w:t>
      </w:r>
      <w:r w:rsidRPr="4AAA703D" w:rsidR="744821CE">
        <w:rPr>
          <w:rFonts w:ascii="Calibri" w:hAnsi="Calibri" w:cs="Calibri" w:asciiTheme="minorAscii" w:hAnsiTheme="minorAscii" w:cstheme="minorAscii"/>
        </w:rPr>
        <w:t xml:space="preserve"> ongoing </w:t>
      </w:r>
      <w:r w:rsidRPr="4AAA703D" w:rsidR="07F10CE6">
        <w:rPr>
          <w:rFonts w:ascii="Calibri" w:hAnsi="Calibri" w:cs="Calibri" w:asciiTheme="minorAscii" w:hAnsiTheme="minorAscii" w:cstheme="minorAscii"/>
        </w:rPr>
        <w:t>historical white paper addressing the history of the legacy NOTAM system to present state. This was used for multiple calls from</w:t>
      </w:r>
      <w:r w:rsidRPr="4AAA703D" w:rsidR="7E84FE7F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 xml:space="preserve"> </w:t>
      </w:r>
      <w:r w:rsidRPr="4AAA703D" w:rsidR="04B053F5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en-US" w:bidi="ar-SA"/>
        </w:rPr>
        <w:t>the Government</w:t>
      </w:r>
      <w:r w:rsidRPr="4AAA703D" w:rsidR="7E84FE7F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en-US" w:bidi="ar-SA"/>
        </w:rPr>
        <w:t xml:space="preserve"> Accountability Office (</w:t>
      </w:r>
      <w:r w:rsidRPr="4AAA703D" w:rsidR="7E84FE7F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>GAO) and Offic</w:t>
      </w:r>
      <w:r w:rsidRPr="4AAA703D" w:rsidR="7061B2C8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>e of Inspector General (</w:t>
      </w:r>
      <w:r w:rsidRPr="4AAA703D" w:rsidR="7E84FE7F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>OIG</w:t>
      </w:r>
      <w:r w:rsidRPr="4AAA703D" w:rsidR="0BE55BB1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>) inquiries</w:t>
      </w:r>
      <w:r w:rsidRPr="4AAA703D" w:rsidR="7E84FE7F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 xml:space="preserve"> due to the importance of this system and the need for modernizing the system after multiple outages occurred. </w:t>
      </w:r>
    </w:p>
    <w:p w:rsidRPr="000B74C0" w:rsidR="000B74C0" w:rsidP="5FE73624" w:rsidRDefault="000B74C0" w14:paraId="7336F2D5" w14:textId="11A32DDA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</w:rPr>
      </w:pPr>
      <w:r w:rsidRPr="5FE73624" w:rsidR="000B74C0">
        <w:rPr>
          <w:rFonts w:ascii="Calibri" w:hAnsi="Calibri" w:cs="Calibri" w:asciiTheme="minorAscii" w:hAnsiTheme="minorAscii" w:cstheme="minorAscii"/>
        </w:rPr>
        <w:t>Created and develo</w:t>
      </w:r>
      <w:r w:rsidRPr="5FE73624" w:rsidR="75ACC5E0">
        <w:rPr>
          <w:rFonts w:ascii="Calibri" w:hAnsi="Calibri" w:cs="Calibri" w:asciiTheme="minorAscii" w:hAnsiTheme="minorAscii" w:cstheme="minorAscii"/>
        </w:rPr>
        <w:t>ped</w:t>
      </w:r>
      <w:r w:rsidRPr="5FE73624" w:rsidR="000B74C0">
        <w:rPr>
          <w:rFonts w:ascii="Calibri" w:hAnsi="Calibri" w:cs="Calibri" w:asciiTheme="minorAscii" w:hAnsiTheme="minorAscii" w:cstheme="minorAscii"/>
        </w:rPr>
        <w:t xml:space="preserve"> program management documents and meeting formats, including a weekly Program Read-Out status-briefing package, to support communication that is more efficient across various layers of the project. </w:t>
      </w:r>
    </w:p>
    <w:p w:rsidRPr="000B74C0" w:rsidR="000B74C0" w:rsidP="000B74C0" w:rsidRDefault="000B74C0" w14:paraId="1E0EDB5A" w14:textId="77777777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0B74C0">
        <w:rPr>
          <w:rFonts w:asciiTheme="minorHAnsi" w:hAnsiTheme="minorHAnsi" w:cstheme="minorHAnsi"/>
        </w:rPr>
        <w:t xml:space="preserve">Produced procedure documents and standard templates for team members’ weekly status reports given in the Program Read-Out and Program Management Office Core Team meetings. </w:t>
      </w:r>
    </w:p>
    <w:p w:rsidRPr="000B74C0" w:rsidR="000B74C0" w:rsidP="5FE73624" w:rsidRDefault="000B74C0" w14:paraId="128586E3" w14:textId="32972743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</w:rPr>
      </w:pPr>
      <w:r w:rsidRPr="5FE73624" w:rsidR="000B74C0">
        <w:rPr>
          <w:rFonts w:ascii="Calibri" w:hAnsi="Calibri" w:cs="Calibri" w:asciiTheme="minorAscii" w:hAnsiTheme="minorAscii" w:cstheme="minorAscii"/>
        </w:rPr>
        <w:t xml:space="preserve">Fostered strong interpersonal relationships with four program managers to build trust and sense of shared accountability on the team to drive success through assisting in tracking </w:t>
      </w:r>
    </w:p>
    <w:p w:rsidRPr="000B74C0" w:rsidR="000B74C0" w:rsidP="5FE73624" w:rsidRDefault="000B74C0" w14:paraId="3B01DCD8" w14:textId="78432D49">
      <w:pPr>
        <w:widowControl w:val="0"/>
        <w:suppressAutoHyphens/>
        <w:autoSpaceDE w:val="0"/>
        <w:autoSpaceDN w:val="0"/>
        <w:adjustRightInd w:val="0"/>
        <w:ind w:left="360"/>
        <w:rPr>
          <w:rFonts w:ascii="Calibri" w:hAnsi="Calibri" w:cs="Calibri" w:asciiTheme="minorAscii" w:hAnsiTheme="minorAscii" w:cstheme="minorAscii"/>
        </w:rPr>
      </w:pPr>
      <w:r w:rsidRPr="5FE73624" w:rsidR="000B74C0">
        <w:rPr>
          <w:rFonts w:ascii="Calibri" w:hAnsi="Calibri" w:cs="Calibri" w:asciiTheme="minorAscii" w:hAnsiTheme="minorAscii" w:cstheme="minorAscii"/>
        </w:rPr>
        <w:t xml:space="preserve">program accomplishments and action items. </w:t>
      </w:r>
    </w:p>
    <w:p w:rsidR="000B74C0" w:rsidP="5FE73624" w:rsidRDefault="000B74C0" w14:paraId="435E4833" w14:textId="6AE42EF4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ind/>
        <w:rPr>
          <w:rFonts w:ascii="Calibri" w:hAnsi="Calibri" w:cs="Calibri" w:asciiTheme="minorAscii" w:hAnsiTheme="minorAscii" w:cstheme="minorAscii"/>
        </w:rPr>
      </w:pPr>
      <w:r w:rsidRPr="5FE73624" w:rsidR="000B74C0">
        <w:rPr>
          <w:rFonts w:ascii="Calibri" w:hAnsi="Calibri" w:cs="Calibri" w:asciiTheme="minorAscii" w:hAnsiTheme="minorAscii" w:cstheme="minorAscii"/>
        </w:rPr>
        <w:t>Participated in meetings, derive the outcome, and work actions to closure</w:t>
      </w:r>
      <w:r w:rsidRPr="5FE73624" w:rsidR="000B74C0">
        <w:rPr>
          <w:rFonts w:ascii="Calibri" w:hAnsi="Calibri" w:cs="Calibri" w:asciiTheme="minorAscii" w:hAnsiTheme="minorAscii" w:cstheme="minorAscii"/>
        </w:rPr>
        <w:t xml:space="preserve">.  </w:t>
      </w:r>
    </w:p>
    <w:p w:rsidRPr="000B74C0" w:rsidR="000B74C0" w:rsidP="5FE73624" w:rsidRDefault="000B74C0" w14:paraId="0716EF21" w14:textId="1148FE8B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</w:rPr>
      </w:pPr>
      <w:r w:rsidRPr="5FE73624" w:rsidR="000B74C0">
        <w:rPr>
          <w:rFonts w:ascii="Calibri" w:hAnsi="Calibri" w:cs="Calibri" w:asciiTheme="minorAscii" w:hAnsiTheme="minorAscii" w:cstheme="minorAscii"/>
        </w:rPr>
        <w:t>Reviewed</w:t>
      </w:r>
      <w:r w:rsidRPr="5FE73624" w:rsidR="000B74C0">
        <w:rPr>
          <w:rFonts w:ascii="Calibri" w:hAnsi="Calibri" w:cs="Calibri" w:asciiTheme="minorAscii" w:hAnsiTheme="minorAscii" w:cstheme="minorAscii"/>
        </w:rPr>
        <w:t xml:space="preserve"> multiple </w:t>
      </w:r>
      <w:r w:rsidRPr="5FE73624" w:rsidR="000B74C0">
        <w:rPr>
          <w:rFonts w:ascii="Calibri" w:hAnsi="Calibri" w:cs="Calibri" w:asciiTheme="minorAscii" w:hAnsiTheme="minorAscii" w:cstheme="minorAscii"/>
        </w:rPr>
        <w:t>project</w:t>
      </w:r>
      <w:r w:rsidRPr="5FE73624" w:rsidR="000B74C0">
        <w:rPr>
          <w:rFonts w:ascii="Calibri" w:hAnsi="Calibri" w:cs="Calibri" w:asciiTheme="minorAscii" w:hAnsiTheme="minorAscii" w:cstheme="minorAscii"/>
        </w:rPr>
        <w:t xml:space="preserve"> schedules and conduct</w:t>
      </w:r>
      <w:r w:rsidRPr="5FE73624" w:rsidR="4BCC01EF">
        <w:rPr>
          <w:rFonts w:ascii="Calibri" w:hAnsi="Calibri" w:cs="Calibri" w:asciiTheme="minorAscii" w:hAnsiTheme="minorAscii" w:cstheme="minorAscii"/>
        </w:rPr>
        <w:t xml:space="preserve">ed </w:t>
      </w:r>
      <w:r w:rsidRPr="5FE73624" w:rsidR="000B74C0">
        <w:rPr>
          <w:rFonts w:ascii="Calibri" w:hAnsi="Calibri" w:cs="Calibri" w:asciiTheme="minorAscii" w:hAnsiTheme="minorAscii" w:cstheme="minorAscii"/>
        </w:rPr>
        <w:t xml:space="preserve">analysis to </w:t>
      </w:r>
      <w:r w:rsidRPr="5FE73624" w:rsidR="000B74C0">
        <w:rPr>
          <w:rFonts w:ascii="Calibri" w:hAnsi="Calibri" w:cs="Calibri" w:asciiTheme="minorAscii" w:hAnsiTheme="minorAscii" w:cstheme="minorAscii"/>
        </w:rPr>
        <w:t>identify</w:t>
      </w:r>
      <w:r w:rsidRPr="5FE73624" w:rsidR="000B74C0">
        <w:rPr>
          <w:rFonts w:ascii="Calibri" w:hAnsi="Calibri" w:cs="Calibri" w:asciiTheme="minorAscii" w:hAnsiTheme="minorAscii" w:cstheme="minorAscii"/>
        </w:rPr>
        <w:t xml:space="preserve"> the health of the schedule and activities.</w:t>
      </w:r>
    </w:p>
    <w:p w:rsidRPr="000B74C0" w:rsidR="000B74C0" w:rsidP="000B74C0" w:rsidRDefault="000B74C0" w14:paraId="15E067C2" w14:textId="77777777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0B74C0">
        <w:rPr>
          <w:rFonts w:asciiTheme="minorHAnsi" w:hAnsiTheme="minorHAnsi" w:cstheme="minorHAnsi"/>
        </w:rPr>
        <w:t>Supported resource management tasks assigned by the client.</w:t>
      </w:r>
    </w:p>
    <w:p w:rsidRPr="000B74C0" w:rsidR="000B74C0" w:rsidP="000B74C0" w:rsidRDefault="000B74C0" w14:paraId="5CF93BBE" w14:textId="77777777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0B74C0">
        <w:rPr>
          <w:rFonts w:asciiTheme="minorHAnsi" w:hAnsiTheme="minorHAnsi" w:cstheme="minorHAnsi"/>
        </w:rPr>
        <w:t>Wrote correspondence as it relates to internal Federal Aviation Administration (FAA) upper management requests as well as external.</w:t>
      </w:r>
    </w:p>
    <w:p w:rsidRPr="000B74C0" w:rsidR="000B74C0" w:rsidP="000B74C0" w:rsidRDefault="000B74C0" w14:paraId="6075BFB0" w14:textId="77777777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0B74C0">
        <w:rPr>
          <w:rFonts w:asciiTheme="minorHAnsi" w:hAnsiTheme="minorHAnsi" w:cstheme="minorHAnsi"/>
        </w:rPr>
        <w:t>Developed Program Management Review (PMR) presentations for upper-level management.</w:t>
      </w:r>
    </w:p>
    <w:p w:rsidRPr="000B74C0" w:rsidR="000B74C0" w:rsidP="5FE73624" w:rsidRDefault="000B74C0" w14:paraId="2047B0B6" w14:textId="68EAE033">
      <w:pPr>
        <w:widowControl w:val="0"/>
        <w:numPr>
          <w:ilvl w:val="0"/>
          <w:numId w:val="26"/>
        </w:numPr>
        <w:suppressAutoHyphens/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</w:rPr>
      </w:pPr>
      <w:r w:rsidRPr="4AAA703D" w:rsidR="000B74C0">
        <w:rPr>
          <w:rFonts w:ascii="Calibri" w:hAnsi="Calibri" w:cs="Calibri" w:asciiTheme="minorAscii" w:hAnsiTheme="minorAscii" w:cstheme="minorAscii"/>
        </w:rPr>
        <w:t xml:space="preserve">Prepared and </w:t>
      </w:r>
      <w:r w:rsidRPr="4AAA703D" w:rsidR="000B74C0">
        <w:rPr>
          <w:rFonts w:ascii="Calibri" w:hAnsi="Calibri" w:cs="Calibri" w:asciiTheme="minorAscii" w:hAnsiTheme="minorAscii" w:cstheme="minorAscii"/>
        </w:rPr>
        <w:t>coordinate</w:t>
      </w:r>
      <w:r w:rsidRPr="4AAA703D" w:rsidR="737B8785">
        <w:rPr>
          <w:rFonts w:ascii="Calibri" w:hAnsi="Calibri" w:cs="Calibri" w:asciiTheme="minorAscii" w:hAnsiTheme="minorAscii" w:cstheme="minorAscii"/>
        </w:rPr>
        <w:t>d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reports, briefings, conferences, </w:t>
      </w:r>
      <w:r w:rsidRPr="4AAA703D" w:rsidR="000B74C0">
        <w:rPr>
          <w:rFonts w:ascii="Calibri" w:hAnsi="Calibri" w:cs="Calibri" w:asciiTheme="minorAscii" w:hAnsiTheme="minorAscii" w:cstheme="minorAscii"/>
        </w:rPr>
        <w:t>publications</w:t>
      </w:r>
      <w:r w:rsidRPr="4AAA703D" w:rsidR="35CEADA6">
        <w:rPr>
          <w:rFonts w:ascii="Calibri" w:hAnsi="Calibri" w:cs="Calibri" w:asciiTheme="minorAscii" w:hAnsiTheme="minorAscii" w:cstheme="minorAscii"/>
        </w:rPr>
        <w:t>,</w:t>
      </w:r>
      <w:r w:rsidRPr="4AAA703D" w:rsidR="000B74C0">
        <w:rPr>
          <w:rFonts w:ascii="Calibri" w:hAnsi="Calibri" w:cs="Calibri" w:asciiTheme="minorAscii" w:hAnsiTheme="minorAscii" w:cstheme="minorAscii"/>
        </w:rPr>
        <w:t xml:space="preserve"> and training.</w:t>
      </w:r>
    </w:p>
    <w:p w:rsidR="000B74C0" w:rsidP="5FE73624" w:rsidRDefault="000B74C0" w14:paraId="6959E3FF" w14:textId="49FD616C">
      <w:pPr>
        <w:widowControl w:val="0"/>
        <w:numPr>
          <w:ilvl w:val="0"/>
          <w:numId w:val="26"/>
        </w:numPr>
        <w:rPr>
          <w:rFonts w:ascii="Calibri" w:hAnsi="Calibri" w:cs="Calibri" w:asciiTheme="minorAscii" w:hAnsiTheme="minorAscii" w:cstheme="minorAscii"/>
        </w:rPr>
      </w:pPr>
      <w:r w:rsidRPr="5FE73624" w:rsidR="000B74C0">
        <w:rPr>
          <w:rFonts w:ascii="Calibri" w:hAnsi="Calibri" w:cs="Calibri" w:asciiTheme="minorAscii" w:hAnsiTheme="minorAscii" w:cstheme="minorAscii"/>
          <w:u w:val="single"/>
        </w:rPr>
        <w:t>Achievement during Position</w:t>
      </w:r>
      <w:r w:rsidRPr="5FE73624" w:rsidR="000B74C0">
        <w:rPr>
          <w:rFonts w:ascii="Calibri" w:hAnsi="Calibri" w:cs="Calibri" w:asciiTheme="minorAscii" w:hAnsiTheme="minorAscii" w:cstheme="minorAscii"/>
        </w:rPr>
        <w:t>: Received the Peer Recognition for Invaluable Contributions to the T</w:t>
      </w:r>
      <w:r w:rsidRPr="5FE73624" w:rsidR="5FE347C9">
        <w:rPr>
          <w:rFonts w:ascii="Calibri" w:hAnsi="Calibri" w:cs="Calibri" w:asciiTheme="minorAscii" w:hAnsiTheme="minorAscii" w:cstheme="minorAscii"/>
        </w:rPr>
        <w:t>erminal Automation Management Review (T</w:t>
      </w:r>
      <w:r w:rsidRPr="5FE73624" w:rsidR="000B74C0">
        <w:rPr>
          <w:rFonts w:ascii="Calibri" w:hAnsi="Calibri" w:cs="Calibri" w:asciiTheme="minorAscii" w:hAnsiTheme="minorAscii" w:cstheme="minorAscii"/>
        </w:rPr>
        <w:t>AMR</w:t>
      </w:r>
      <w:r w:rsidRPr="5FE73624" w:rsidR="5A5412DC">
        <w:rPr>
          <w:rFonts w:ascii="Calibri" w:hAnsi="Calibri" w:cs="Calibri" w:asciiTheme="minorAscii" w:hAnsiTheme="minorAscii" w:cstheme="minorAscii"/>
        </w:rPr>
        <w:t>)</w:t>
      </w:r>
      <w:r w:rsidRPr="5FE73624" w:rsidR="000B74C0">
        <w:rPr>
          <w:rFonts w:ascii="Calibri" w:hAnsi="Calibri" w:cs="Calibri" w:asciiTheme="minorAscii" w:hAnsiTheme="minorAscii" w:cstheme="minorAscii"/>
        </w:rPr>
        <w:t xml:space="preserve"> Program (Spot Award)</w:t>
      </w:r>
      <w:r w:rsidRPr="5FE73624" w:rsidR="2A3B8A70">
        <w:rPr>
          <w:rFonts w:ascii="Calibri" w:hAnsi="Calibri" w:cs="Calibri" w:asciiTheme="minorAscii" w:hAnsiTheme="minorAscii" w:cstheme="minorAscii"/>
        </w:rPr>
        <w:t xml:space="preserve"> in 2015.</w:t>
      </w:r>
    </w:p>
    <w:p w:rsidRPr="004711F3" w:rsidR="00CB0557" w:rsidP="53BA61C9" w:rsidRDefault="00CB0557" w14:paraId="02DEB8A6" w14:textId="4BE27FD2">
      <w:pPr>
        <w:rPr>
          <w:rFonts w:asciiTheme="minorHAnsi" w:hAnsiTheme="minorHAnsi" w:cstheme="minorBidi"/>
          <w:b/>
          <w:bCs/>
          <w:u w:val="single"/>
        </w:rPr>
      </w:pPr>
    </w:p>
    <w:p w:rsidRPr="000B74C0" w:rsidR="000B74C0" w:rsidP="000B74C0" w:rsidRDefault="000B74C0" w14:paraId="4399C62A" w14:textId="1DA1356E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>Program Management Analyst- Federal Aviation Administration</w:t>
      </w:r>
    </w:p>
    <w:p w:rsidRPr="000B74C0" w:rsidR="000B74C0" w:rsidP="000B74C0" w:rsidRDefault="000B74C0" w14:paraId="27514678" w14:textId="06A358FE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 xml:space="preserve">DTIS Corporation </w:t>
      </w:r>
    </w:p>
    <w:p w:rsidRPr="000B74C0" w:rsidR="000B74C0" w:rsidP="000B74C0" w:rsidRDefault="000B74C0" w14:paraId="6B98C68B" w14:textId="7E2FAB7D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 xml:space="preserve">Washington, DC                                                                         </w:t>
      </w:r>
    </w:p>
    <w:p w:rsidR="000B74C0" w:rsidP="000B74C0" w:rsidRDefault="000B74C0" w14:paraId="5F05A327" w14:textId="39AC74F2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>August 2017-November 2018</w:t>
      </w:r>
    </w:p>
    <w:p w:rsidRPr="000B74C0" w:rsidR="000B74C0" w:rsidP="5FE73624" w:rsidRDefault="000B74C0" w14:paraId="6D5A2F46" w14:textId="10C51146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rPr>
          <w:rFonts w:ascii="Calibri" w:hAnsi="Calibri" w:cs="Calibri" w:asciiTheme="minorAscii" w:hAnsiTheme="minorAscii" w:cstheme="minorAscii"/>
        </w:rPr>
      </w:pPr>
      <w:r w:rsidRPr="5FE73624" w:rsidR="000B74C0">
        <w:rPr>
          <w:rFonts w:ascii="Calibri" w:hAnsi="Calibri" w:cs="Calibri" w:asciiTheme="minorAscii" w:hAnsiTheme="minorAscii" w:cstheme="minorAscii"/>
        </w:rPr>
        <w:t>Approve</w:t>
      </w:r>
      <w:r w:rsidRPr="5FE73624" w:rsidR="5C34B8BF">
        <w:rPr>
          <w:rFonts w:ascii="Calibri" w:hAnsi="Calibri" w:cs="Calibri" w:asciiTheme="minorAscii" w:hAnsiTheme="minorAscii" w:cstheme="minorAscii"/>
        </w:rPr>
        <w:t xml:space="preserve">d Government </w:t>
      </w:r>
      <w:r w:rsidRPr="5FE73624" w:rsidR="000B74C0">
        <w:rPr>
          <w:rFonts w:ascii="Calibri" w:hAnsi="Calibri" w:cs="Calibri" w:asciiTheme="minorAscii" w:hAnsiTheme="minorAscii" w:cstheme="minorAscii"/>
        </w:rPr>
        <w:t>Travel for the Surveillance Systems and Sensor Programs Group.</w:t>
      </w:r>
    </w:p>
    <w:p w:rsidRPr="000B74C0" w:rsidR="000B74C0" w:rsidP="000B74C0" w:rsidRDefault="000B74C0" w14:paraId="37D47AAE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0B74C0">
        <w:rPr>
          <w:rFonts w:asciiTheme="minorHAnsi" w:hAnsiTheme="minorHAnsi" w:cstheme="minorHAnsi"/>
        </w:rPr>
        <w:t>Developed Standard Operating Procedures (SOPs) for the Surveillance Systems and Sensor Program and Terminal Flight Data Management (TFDM) Program.</w:t>
      </w:r>
    </w:p>
    <w:p w:rsidRPr="000B74C0" w:rsidR="000B74C0" w:rsidP="000B74C0" w:rsidRDefault="000B74C0" w14:paraId="6D732E90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Developed and prepared agendas, schedules, briefing materials, and mailings for projects and/or meetings.</w:t>
      </w:r>
    </w:p>
    <w:p w:rsidRPr="000B74C0" w:rsidR="000B74C0" w:rsidP="000B74C0" w:rsidRDefault="000B74C0" w14:paraId="76CE43D8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Reviewed and managed correspondence and monitor key follow-up for tasks, projects, and/or meetings.</w:t>
      </w:r>
    </w:p>
    <w:p w:rsidRPr="000B74C0" w:rsidR="000B74C0" w:rsidP="000B74C0" w:rsidRDefault="000B74C0" w14:paraId="620DA748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Handled all logistics and planning related to various meetings/events; follow-up on key tasks/action items.</w:t>
      </w:r>
    </w:p>
    <w:p w:rsidRPr="000B74C0" w:rsidR="000B74C0" w:rsidP="000B74C0" w:rsidRDefault="000B74C0" w14:paraId="40D77210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</w:rPr>
      </w:pPr>
      <w:r w:rsidRPr="000B74C0">
        <w:rPr>
          <w:rFonts w:asciiTheme="minorHAnsi" w:hAnsiTheme="minorHAnsi" w:cstheme="minorHAnsi"/>
        </w:rPr>
        <w:t xml:space="preserve">Developed transition briefing for Subject Matter Experts (SMEs) as a part of the onboarding process for new hires. </w:t>
      </w:r>
    </w:p>
    <w:p w:rsidRPr="000B74C0" w:rsidR="000B74C0" w:rsidP="4AAA703D" w:rsidRDefault="000B74C0" w14:paraId="243FA1C9" w14:textId="52562EC5">
      <w:pPr>
        <w:numPr>
          <w:ilvl w:val="0"/>
          <w:numId w:val="26"/>
        </w:numPr>
        <w:spacing/>
        <w:contextualSpacing/>
        <w:rPr>
          <w:rFonts w:ascii="Calibri" w:hAnsi="Calibri" w:eastAsia="Calibri" w:cs="Calibri" w:asciiTheme="minorAscii" w:hAnsiTheme="minorAscii" w:cstheme="minorAscii"/>
        </w:rPr>
      </w:pPr>
      <w:r w:rsidRPr="4AAA703D" w:rsidR="000B74C0">
        <w:rPr>
          <w:rFonts w:ascii="Calibri" w:hAnsi="Calibri" w:eastAsia="Calibri" w:cs="Calibri" w:asciiTheme="minorAscii" w:hAnsiTheme="minorAscii" w:cstheme="minorAscii"/>
        </w:rPr>
        <w:t xml:space="preserve">Assigned as the </w:t>
      </w:r>
      <w:r w:rsidRPr="4AAA703D" w:rsidR="6CEBCC22">
        <w:rPr>
          <w:rFonts w:ascii="Calibri" w:hAnsi="Calibri" w:eastAsia="Calibri" w:cs="Calibri" w:asciiTheme="minorAscii" w:hAnsiTheme="minorAscii" w:cstheme="minorAscii"/>
        </w:rPr>
        <w:t>SharePoint</w:t>
      </w:r>
      <w:r w:rsidRPr="4AAA703D" w:rsidR="000B74C0">
        <w:rPr>
          <w:rFonts w:ascii="Calibri" w:hAnsi="Calibri" w:eastAsia="Calibri" w:cs="Calibri" w:asciiTheme="minorAscii" w:hAnsiTheme="minorAscii" w:cstheme="minorAscii"/>
        </w:rPr>
        <w:t xml:space="preserve"> administrator for the Knowledge </w:t>
      </w:r>
      <w:r w:rsidRPr="4AAA703D" w:rsidR="1D3E3E5A">
        <w:rPr>
          <w:rFonts w:ascii="Calibri" w:hAnsi="Calibri" w:eastAsia="Calibri" w:cs="Calibri" w:asciiTheme="minorAscii" w:hAnsiTheme="minorAscii" w:cstheme="minorAscii"/>
        </w:rPr>
        <w:t>SharePoint</w:t>
      </w:r>
      <w:r w:rsidRPr="4AAA703D" w:rsidR="000B74C0">
        <w:rPr>
          <w:rFonts w:ascii="Calibri" w:hAnsi="Calibri" w:eastAsia="Calibri" w:cs="Calibri" w:asciiTheme="minorAscii" w:hAnsiTheme="minorAscii" w:cstheme="minorAscii"/>
        </w:rPr>
        <w:t xml:space="preserve"> Network (KSN) site for the FAA.</w:t>
      </w:r>
    </w:p>
    <w:p w:rsidRPr="000B74C0" w:rsidR="000B74C0" w:rsidP="000B74C0" w:rsidRDefault="000B74C0" w14:paraId="382E6AEB" w14:textId="77777777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0B74C0">
        <w:rPr>
          <w:rFonts w:asciiTheme="minorHAnsi" w:hAnsiTheme="minorHAnsi" w:cstheme="minorHAnsi"/>
        </w:rPr>
        <w:t>Updated the Surveillance Systems and Sensor Programs Group’s Business Plan goals.</w:t>
      </w:r>
    </w:p>
    <w:p w:rsidR="000B74C0" w:rsidP="000B74C0" w:rsidRDefault="000B74C0" w14:paraId="280F486C" w14:textId="310AEA08">
      <w:pPr>
        <w:rPr>
          <w:rFonts w:asciiTheme="minorHAnsi" w:hAnsiTheme="minorHAnsi" w:cstheme="minorHAnsi"/>
          <w:b/>
          <w:iCs/>
        </w:rPr>
      </w:pPr>
    </w:p>
    <w:p w:rsidRPr="000B74C0" w:rsidR="000B74C0" w:rsidP="000B74C0" w:rsidRDefault="000B74C0" w14:paraId="1EBFBACB" w14:textId="588D99DC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>Business Analyst/Cyber Lead- Federal Aviation Administration</w:t>
      </w:r>
    </w:p>
    <w:p w:rsidRPr="000B74C0" w:rsidR="000B74C0" w:rsidP="000B74C0" w:rsidRDefault="000B74C0" w14:paraId="2B70C649" w14:textId="697A9555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>Concept Solutions</w:t>
      </w:r>
    </w:p>
    <w:p w:rsidRPr="000B74C0" w:rsidR="000B74C0" w:rsidP="000B74C0" w:rsidRDefault="000B74C0" w14:paraId="20739F2F" w14:textId="77777777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>Washington, DC</w:t>
      </w:r>
    </w:p>
    <w:p w:rsidR="000B74C0" w:rsidP="000B74C0" w:rsidRDefault="000B74C0" w14:paraId="0002C3C3" w14:textId="77777777">
      <w:pPr>
        <w:rPr>
          <w:rFonts w:asciiTheme="minorHAnsi" w:hAnsiTheme="minorHAnsi" w:cstheme="minorHAnsi"/>
          <w:b/>
          <w:iCs/>
        </w:rPr>
      </w:pPr>
      <w:r w:rsidRPr="000B74C0">
        <w:rPr>
          <w:rFonts w:asciiTheme="minorHAnsi" w:hAnsiTheme="minorHAnsi" w:cstheme="minorHAnsi"/>
          <w:b/>
          <w:iCs/>
        </w:rPr>
        <w:t>March 2016-August 2017</w:t>
      </w:r>
    </w:p>
    <w:p w:rsidR="009C038B" w:rsidP="5FE73624" w:rsidRDefault="009C038B" w14:paraId="5136F9E6" w14:textId="0BCDB2C0">
      <w:pPr>
        <w:numPr>
          <w:ilvl w:val="0"/>
          <w:numId w:val="26"/>
        </w:numPr>
        <w:spacing/>
        <w:ind/>
        <w:contextualSpacing/>
        <w:rPr>
          <w:rFonts w:ascii="Calibri" w:hAnsi="Calibri" w:eastAsia="Calibri" w:cs="Calibri" w:asciiTheme="minorAscii" w:hAnsiTheme="minorAscii" w:cstheme="minorAscii"/>
        </w:rPr>
      </w:pPr>
      <w:r w:rsidRPr="5FE73624" w:rsidR="000B74C0">
        <w:rPr>
          <w:rFonts w:ascii="Calibri" w:hAnsi="Calibri" w:eastAsia="Calibri" w:cs="Calibri" w:asciiTheme="minorAscii" w:hAnsiTheme="minorAscii" w:cstheme="minorAscii"/>
        </w:rPr>
        <w:t xml:space="preserve">Became the </w:t>
      </w:r>
      <w:r w:rsidRPr="5FE73624" w:rsidR="000B74C0">
        <w:rPr>
          <w:rFonts w:ascii="Calibri" w:hAnsi="Calibri" w:eastAsia="Calibri" w:cs="Calibri" w:asciiTheme="minorAscii" w:hAnsiTheme="minorAscii" w:cstheme="minorAscii"/>
        </w:rPr>
        <w:t>sharepoint</w:t>
      </w:r>
      <w:r w:rsidRPr="5FE73624" w:rsidR="000B74C0">
        <w:rPr>
          <w:rFonts w:ascii="Calibri" w:hAnsi="Calibri" w:eastAsia="Calibri" w:cs="Calibri" w:asciiTheme="minorAscii" w:hAnsiTheme="minorAscii" w:cstheme="minorAscii"/>
        </w:rPr>
        <w:t xml:space="preserve"> administrator for the Knowledge </w:t>
      </w:r>
      <w:r w:rsidRPr="5FE73624" w:rsidR="000B74C0">
        <w:rPr>
          <w:rFonts w:ascii="Calibri" w:hAnsi="Calibri" w:eastAsia="Calibri" w:cs="Calibri" w:asciiTheme="minorAscii" w:hAnsiTheme="minorAscii" w:cstheme="minorAscii"/>
        </w:rPr>
        <w:t>Sharepoint</w:t>
      </w:r>
      <w:r w:rsidRPr="5FE73624" w:rsidR="000B74C0">
        <w:rPr>
          <w:rFonts w:ascii="Calibri" w:hAnsi="Calibri" w:eastAsia="Calibri" w:cs="Calibri" w:asciiTheme="minorAscii" w:hAnsiTheme="minorAscii" w:cstheme="minorAscii"/>
        </w:rPr>
        <w:t xml:space="preserve"> Network (KSN) site for the FAA. This included granting access to specific sites, developed customized webpages, and sub-sites for </w:t>
      </w:r>
      <w:r w:rsidRPr="5FE73624" w:rsidR="000B74C0">
        <w:rPr>
          <w:rFonts w:ascii="Calibri" w:hAnsi="Calibri" w:eastAsia="Calibri" w:cs="Calibri" w:asciiTheme="minorAscii" w:hAnsiTheme="minorAscii" w:cstheme="minorAscii"/>
        </w:rPr>
        <w:t>the customers</w:t>
      </w:r>
      <w:r w:rsidRPr="5FE73624" w:rsidR="000B74C0">
        <w:rPr>
          <w:rFonts w:ascii="Calibri" w:hAnsi="Calibri" w:eastAsia="Calibri" w:cs="Calibri" w:asciiTheme="minorAscii" w:hAnsiTheme="minorAscii" w:cstheme="minorAscii"/>
        </w:rPr>
        <w:t xml:space="preserve">. In addition, provided specific workspaces such as One Note to work within one space collaboratively with multiple users on white papers, and/or executive briefings, </w:t>
      </w:r>
      <w:r w:rsidRPr="5FE73624" w:rsidR="000B74C0">
        <w:rPr>
          <w:rFonts w:ascii="Calibri" w:hAnsi="Calibri" w:eastAsia="Calibri" w:cs="Calibri" w:asciiTheme="minorAscii" w:hAnsiTheme="minorAscii" w:cstheme="minorAscii"/>
        </w:rPr>
        <w:t xml:space="preserve">etc.  </w:t>
      </w:r>
    </w:p>
    <w:p w:rsidRPr="009C038B" w:rsidR="000B74C0" w:rsidP="4AAA703D" w:rsidRDefault="000B74C0" w14:paraId="230555FC" w14:textId="0D9792B6">
      <w:pPr>
        <w:numPr>
          <w:ilvl w:val="0"/>
          <w:numId w:val="26"/>
        </w:numPr>
        <w:spacing/>
        <w:contextualSpacing/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en-US" w:bidi="ar-SA"/>
        </w:rPr>
      </w:pP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 xml:space="preserve">Organized and 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>assisted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 xml:space="preserve"> with planning and directing teamwork among subject matter experts and/or project leads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 xml:space="preserve">.  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 xml:space="preserve">Included facilitation and coordination of multiple Cyber Security Forums 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>required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color w:val="auto"/>
          <w:sz w:val="24"/>
          <w:szCs w:val="24"/>
          <w:lang w:eastAsia="en-US" w:bidi="ar-SA"/>
        </w:rPr>
        <w:t xml:space="preserve"> in a 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en-US" w:bidi="ar-SA"/>
        </w:rPr>
        <w:t xml:space="preserve">Sensitive Compartmented Information Facility (SCIF). Coordination included tracking clearance levels for each member and 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en-US" w:bidi="ar-SA"/>
        </w:rPr>
        <w:t>validating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en-US" w:bidi="ar-SA"/>
        </w:rPr>
        <w:t xml:space="preserve"> the qualifications prior to the meetings</w:t>
      </w:r>
      <w:r w:rsidRPr="4AAA703D" w:rsidR="15CEB897">
        <w:rPr>
          <w:rFonts w:ascii="Calibri" w:hAnsi="Calibri" w:eastAsia="Times New Roman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en-US" w:bidi="ar-SA"/>
        </w:rPr>
        <w:t xml:space="preserve">.  </w:t>
      </w:r>
    </w:p>
    <w:p w:rsidRPr="009C038B" w:rsidR="000B74C0" w:rsidP="4AAA703D" w:rsidRDefault="000B74C0" w14:paraId="38D76A9F" w14:textId="1A67683C">
      <w:pPr>
        <w:numPr>
          <w:ilvl w:val="0"/>
          <w:numId w:val="26"/>
        </w:numPr>
        <w:spacing/>
        <w:contextualSpacing/>
        <w:rPr>
          <w:rFonts w:ascii="Calibri" w:hAnsi="Calibri" w:eastAsia="Calibri" w:cs="Calibri" w:asciiTheme="minorAscii" w:hAnsiTheme="minorAscii" w:cstheme="minorAscii"/>
        </w:rPr>
      </w:pPr>
      <w:r w:rsidRPr="4AAA703D" w:rsidR="15CEB897">
        <w:rPr>
          <w:rFonts w:ascii="Calibri" w:hAnsi="Calibri" w:eastAsia="Calibri" w:cs="Calibri" w:asciiTheme="minorAscii" w:hAnsiTheme="minorAscii" w:cstheme="minorAscii"/>
        </w:rPr>
        <w:t>D</w:t>
      </w:r>
      <w:r w:rsidRPr="4AAA703D" w:rsidR="000B74C0">
        <w:rPr>
          <w:rFonts w:ascii="Calibri" w:hAnsi="Calibri" w:eastAsia="Calibri" w:cs="Calibri" w:asciiTheme="minorAscii" w:hAnsiTheme="minorAscii" w:cstheme="minorAscii"/>
        </w:rPr>
        <w:t xml:space="preserve">eveloped shared calendar of activities, tasks lists, action items, and administered configuration control of shared documents including monthly newsletters and various periodic management reports. </w:t>
      </w:r>
    </w:p>
    <w:p w:rsidRPr="000B74C0" w:rsidR="000B74C0" w:rsidP="000B74C0" w:rsidRDefault="000B74C0" w14:paraId="3B22241C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Provided inputs to organizational project schedules and track/report on related milestones.</w:t>
      </w:r>
    </w:p>
    <w:p w:rsidRPr="000B74C0" w:rsidR="000B74C0" w:rsidP="000B74C0" w:rsidRDefault="000B74C0" w14:paraId="27D01872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Prepared draft and final versions of correspondence, reports, analyses, proposals.</w:t>
      </w:r>
    </w:p>
    <w:p w:rsidRPr="000B74C0" w:rsidR="000B74C0" w:rsidP="000B74C0" w:rsidRDefault="000B74C0" w14:paraId="754691D2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Developed and prepared agendas, schedules, briefing materials, and mailings for projects and/or meetings.</w:t>
      </w:r>
    </w:p>
    <w:p w:rsidRPr="000B74C0" w:rsidR="000B74C0" w:rsidP="000B74C0" w:rsidRDefault="000B74C0" w14:paraId="2F551F46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Reviewed and managed correspondence and monitor key follow-up for tasks, projects, and/or meetings.</w:t>
      </w:r>
    </w:p>
    <w:p w:rsidRPr="000B74C0" w:rsidR="000B74C0" w:rsidP="000B74C0" w:rsidRDefault="000B74C0" w14:paraId="6F9D8F2D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Handled all logistics and planning related to various meetings/events; follow-up on key tasks/action items.</w:t>
      </w:r>
    </w:p>
    <w:p w:rsidRPr="000B74C0" w:rsidR="000B74C0" w:rsidP="000B74C0" w:rsidRDefault="000B74C0" w14:paraId="50ACB87A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Ensured effective flow of information between staff and the organizations management teams </w:t>
      </w:r>
    </w:p>
    <w:p w:rsidRPr="000B74C0" w:rsidR="000B74C0" w:rsidP="000B74C0" w:rsidRDefault="000B74C0" w14:paraId="0D2E0ACC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Provided support during meetings, including audio/visual set-up, document/material preparation, note taking, etc.</w:t>
      </w:r>
    </w:p>
    <w:p w:rsidRPr="000B74C0" w:rsidR="000B74C0" w:rsidP="000B74C0" w:rsidRDefault="000B74C0" w14:paraId="3A60EBDB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Conducted basic research, as requested, on specific topics/issues.</w:t>
      </w:r>
    </w:p>
    <w:p w:rsidRPr="000B74C0" w:rsidR="000B74C0" w:rsidP="000B74C0" w:rsidRDefault="000B74C0" w14:paraId="33450FCB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proofErr w:type="gramStart"/>
      <w:r w:rsidRPr="000B74C0">
        <w:rPr>
          <w:rFonts w:eastAsia="Calibri" w:asciiTheme="minorHAnsi" w:hAnsiTheme="minorHAnsi" w:cstheme="minorHAnsi"/>
        </w:rPr>
        <w:t>Provided assistance</w:t>
      </w:r>
      <w:proofErr w:type="gramEnd"/>
      <w:r w:rsidRPr="000B74C0">
        <w:rPr>
          <w:rFonts w:eastAsia="Calibri" w:asciiTheme="minorHAnsi" w:hAnsiTheme="minorHAnsi" w:cstheme="minorHAnsi"/>
        </w:rPr>
        <w:t xml:space="preserve"> with peer reviews, editing, and formatting.</w:t>
      </w:r>
    </w:p>
    <w:p w:rsidRPr="000B74C0" w:rsidR="000B74C0" w:rsidP="000B74C0" w:rsidRDefault="000B74C0" w14:paraId="7B7BB369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0B74C0">
        <w:rPr>
          <w:rFonts w:eastAsia="Calibri" w:asciiTheme="minorHAnsi" w:hAnsiTheme="minorHAnsi" w:cstheme="minorHAnsi"/>
        </w:rPr>
        <w:t>Provided overflow administrative support on a limited basis for management teams.</w:t>
      </w:r>
    </w:p>
    <w:p w:rsidR="000B74C0" w:rsidP="000B74C0" w:rsidRDefault="000B74C0" w14:paraId="56DD56C5" w14:textId="77777777">
      <w:pPr>
        <w:contextualSpacing/>
        <w:rPr>
          <w:rFonts w:eastAsia="Calibri" w:asciiTheme="minorHAnsi" w:hAnsiTheme="minorHAnsi" w:cstheme="minorHAnsi"/>
        </w:rPr>
      </w:pPr>
    </w:p>
    <w:p w:rsidR="009C038B" w:rsidP="009C038B" w:rsidRDefault="009C038B" w14:paraId="4CD589D4" w14:textId="490F4C77">
      <w:pPr>
        <w:contextualSpacing/>
        <w:rPr>
          <w:rFonts w:eastAsia="Calibri" w:asciiTheme="minorHAnsi" w:hAnsiTheme="minorHAnsi" w:cstheme="minorHAnsi"/>
          <w:b/>
          <w:bCs/>
        </w:rPr>
      </w:pPr>
      <w:r w:rsidRPr="009C038B">
        <w:rPr>
          <w:rFonts w:eastAsia="Calibri" w:asciiTheme="minorHAnsi" w:hAnsiTheme="minorHAnsi" w:cstheme="minorHAnsi"/>
          <w:b/>
          <w:bCs/>
        </w:rPr>
        <w:t xml:space="preserve">Program Analyst I/II- Federal Aviation Administration </w:t>
      </w:r>
    </w:p>
    <w:p w:rsidRPr="009C038B" w:rsidR="000B74C0" w:rsidP="009C038B" w:rsidRDefault="000B74C0" w14:paraId="0456AE31" w14:textId="341CB842">
      <w:pPr>
        <w:contextualSpacing/>
        <w:rPr>
          <w:rFonts w:eastAsia="Calibri" w:asciiTheme="minorHAnsi" w:hAnsiTheme="minorHAnsi" w:cstheme="minorHAnsi"/>
          <w:b/>
          <w:bCs/>
        </w:rPr>
      </w:pPr>
      <w:r w:rsidRPr="009C038B">
        <w:rPr>
          <w:rFonts w:eastAsia="Calibri" w:asciiTheme="minorHAnsi" w:hAnsiTheme="minorHAnsi" w:cstheme="minorHAnsi"/>
          <w:b/>
          <w:bCs/>
        </w:rPr>
        <w:t xml:space="preserve">Subsystems Technology Incorporation (STI)                                           </w:t>
      </w:r>
    </w:p>
    <w:p w:rsidRPr="009C038B" w:rsidR="000B74C0" w:rsidP="009C038B" w:rsidRDefault="000B74C0" w14:paraId="0C65537D" w14:textId="77777777">
      <w:pPr>
        <w:contextualSpacing/>
        <w:rPr>
          <w:rFonts w:eastAsia="Calibri" w:asciiTheme="minorHAnsi" w:hAnsiTheme="minorHAnsi" w:cstheme="minorHAnsi"/>
          <w:b/>
          <w:bCs/>
        </w:rPr>
      </w:pPr>
      <w:r w:rsidRPr="009C038B">
        <w:rPr>
          <w:rFonts w:eastAsia="Calibri" w:asciiTheme="minorHAnsi" w:hAnsiTheme="minorHAnsi" w:cstheme="minorHAnsi"/>
          <w:b/>
          <w:bCs/>
        </w:rPr>
        <w:t xml:space="preserve">Washington, DC </w:t>
      </w:r>
    </w:p>
    <w:p w:rsidRPr="009C038B" w:rsidR="000B74C0" w:rsidP="009C038B" w:rsidRDefault="000B74C0" w14:paraId="1655BC0E" w14:textId="77777777">
      <w:pPr>
        <w:contextualSpacing/>
        <w:rPr>
          <w:rFonts w:eastAsia="Calibri" w:asciiTheme="minorHAnsi" w:hAnsiTheme="minorHAnsi" w:cstheme="minorHAnsi"/>
          <w:b/>
          <w:bCs/>
        </w:rPr>
      </w:pPr>
      <w:r w:rsidRPr="009C038B">
        <w:rPr>
          <w:rFonts w:eastAsia="Calibri" w:asciiTheme="minorHAnsi" w:hAnsiTheme="minorHAnsi" w:cstheme="minorHAnsi"/>
          <w:b/>
          <w:bCs/>
        </w:rPr>
        <w:t xml:space="preserve">April 2011 – August 2013 </w:t>
      </w:r>
    </w:p>
    <w:p w:rsidRPr="009C038B" w:rsidR="009C038B" w:rsidP="009C038B" w:rsidRDefault="009C038B" w14:paraId="477822A1" w14:textId="75A90029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Organized and assisted with planning and directing </w:t>
      </w:r>
      <w:proofErr w:type="gramStart"/>
      <w:r w:rsidRPr="009C038B">
        <w:rPr>
          <w:rFonts w:eastAsia="Calibri" w:asciiTheme="minorHAnsi" w:hAnsiTheme="minorHAnsi" w:cstheme="minorHAnsi"/>
        </w:rPr>
        <w:t>team work</w:t>
      </w:r>
      <w:proofErr w:type="gramEnd"/>
      <w:r w:rsidRPr="009C038B">
        <w:rPr>
          <w:rFonts w:eastAsia="Calibri" w:asciiTheme="minorHAnsi" w:hAnsiTheme="minorHAnsi" w:cstheme="minorHAnsi"/>
        </w:rPr>
        <w:t xml:space="preserve"> among subject matter experts and/or project leads. </w:t>
      </w:r>
    </w:p>
    <w:p w:rsidRPr="009C038B" w:rsidR="009C038B" w:rsidP="009C038B" w:rsidRDefault="009C038B" w14:paraId="66D55D77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Participated in meetings and derived the outcome and work actions to closure.  </w:t>
      </w:r>
    </w:p>
    <w:p w:rsidRPr="009C038B" w:rsidR="009C038B" w:rsidP="009C038B" w:rsidRDefault="009C038B" w14:paraId="226F9C69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>Reviewed multiple project schedules and conducts analysis to identify the health of the schedule and activities.</w:t>
      </w:r>
    </w:p>
    <w:p w:rsidRPr="009C038B" w:rsidR="009C038B" w:rsidP="009C038B" w:rsidRDefault="009C038B" w14:paraId="2ED03D7D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>Supported resource management tasks assigned by the client.</w:t>
      </w:r>
    </w:p>
    <w:p w:rsidRPr="009C038B" w:rsidR="009C038B" w:rsidP="009C038B" w:rsidRDefault="009C038B" w14:paraId="05D3B9FB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>Wrote correspondence as it relates to internal Federal Aviation Administration (FAA) upper management requests as well as external.</w:t>
      </w:r>
    </w:p>
    <w:p w:rsidRPr="009C038B" w:rsidR="009C038B" w:rsidP="009C038B" w:rsidRDefault="009C038B" w14:paraId="2692964C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>Developed Program Management Review (PMR) presentations for upper-level management.</w:t>
      </w:r>
    </w:p>
    <w:p w:rsidRPr="009C038B" w:rsidR="009C038B" w:rsidP="009C038B" w:rsidRDefault="009C038B" w14:paraId="609C995B" w14:textId="77777777">
      <w:pPr>
        <w:numPr>
          <w:ilvl w:val="0"/>
          <w:numId w:val="26"/>
        </w:numPr>
        <w:contextualSpacing/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>Prepared and coordinated reports, briefings, conferences, publications and training.</w:t>
      </w:r>
    </w:p>
    <w:p w:rsidRPr="000B74C0" w:rsidR="000B74C0" w:rsidP="000B74C0" w:rsidRDefault="000B74C0" w14:paraId="5C053DD8" w14:textId="72B4174A">
      <w:pPr>
        <w:contextualSpacing/>
        <w:rPr>
          <w:rFonts w:eastAsia="Calibri" w:asciiTheme="minorHAnsi" w:hAnsiTheme="minorHAnsi" w:cstheme="minorHAnsi"/>
        </w:rPr>
      </w:pPr>
    </w:p>
    <w:p w:rsidR="00816A21" w:rsidP="009C038B" w:rsidRDefault="00816A21" w14:paraId="5C9C12E0" w14:textId="3C82B256">
      <w:pPr>
        <w:contextualSpacing/>
        <w:rPr>
          <w:rFonts w:eastAsia="Calibri" w:asciiTheme="minorHAnsi" w:hAnsiTheme="minorHAnsi" w:cstheme="minorHAnsi"/>
          <w:b/>
          <w:bCs/>
        </w:rPr>
      </w:pPr>
      <w:r w:rsidRPr="009C038B">
        <w:rPr>
          <w:rFonts w:eastAsia="Calibri" w:asciiTheme="minorHAnsi" w:hAnsiTheme="minorHAnsi" w:cstheme="minorHAnsi"/>
          <w:b/>
          <w:bCs/>
        </w:rPr>
        <w:t xml:space="preserve">Program Analyst I - NAVSEA                                                                                                                 </w:t>
      </w:r>
    </w:p>
    <w:p w:rsidRPr="009C038B" w:rsidR="009C038B" w:rsidP="009C038B" w:rsidRDefault="009C038B" w14:paraId="494373F9" w14:textId="1DF1B43C">
      <w:pPr>
        <w:contextualSpacing/>
        <w:rPr>
          <w:rFonts w:eastAsia="Calibri" w:asciiTheme="minorHAnsi" w:hAnsiTheme="minorHAnsi" w:cstheme="minorHAnsi"/>
          <w:b/>
          <w:bCs/>
        </w:rPr>
      </w:pPr>
      <w:proofErr w:type="spellStart"/>
      <w:r w:rsidRPr="009C038B">
        <w:rPr>
          <w:rFonts w:eastAsia="Calibri" w:asciiTheme="minorHAnsi" w:hAnsiTheme="minorHAnsi" w:cstheme="minorHAnsi"/>
          <w:b/>
          <w:bCs/>
        </w:rPr>
        <w:t>Alion</w:t>
      </w:r>
      <w:proofErr w:type="spellEnd"/>
      <w:r w:rsidRPr="009C038B">
        <w:rPr>
          <w:rFonts w:eastAsia="Calibri" w:asciiTheme="minorHAnsi" w:hAnsiTheme="minorHAnsi" w:cstheme="minorHAnsi"/>
          <w:b/>
          <w:bCs/>
        </w:rPr>
        <w:t xml:space="preserve"> Science and Technology </w:t>
      </w:r>
    </w:p>
    <w:p w:rsidRPr="009C038B" w:rsidR="009C038B" w:rsidP="009C038B" w:rsidRDefault="009C038B" w14:paraId="3BC4F03F" w14:textId="77777777">
      <w:pPr>
        <w:contextualSpacing/>
        <w:rPr>
          <w:rFonts w:eastAsia="Calibri" w:asciiTheme="minorHAnsi" w:hAnsiTheme="minorHAnsi" w:cstheme="minorHAnsi"/>
          <w:b/>
          <w:bCs/>
        </w:rPr>
      </w:pPr>
      <w:r w:rsidRPr="009C038B">
        <w:rPr>
          <w:rFonts w:eastAsia="Calibri" w:asciiTheme="minorHAnsi" w:hAnsiTheme="minorHAnsi" w:cstheme="minorHAnsi"/>
          <w:b/>
          <w:bCs/>
        </w:rPr>
        <w:t>Washington, DC</w:t>
      </w:r>
    </w:p>
    <w:p w:rsidRPr="009C038B" w:rsidR="009C038B" w:rsidP="009C038B" w:rsidRDefault="009C038B" w14:paraId="25755314" w14:textId="77777777">
      <w:pPr>
        <w:contextualSpacing/>
        <w:rPr>
          <w:rFonts w:eastAsia="Calibri" w:asciiTheme="minorHAnsi" w:hAnsiTheme="minorHAnsi" w:cstheme="minorHAnsi"/>
          <w:b/>
          <w:bCs/>
        </w:rPr>
      </w:pPr>
      <w:r w:rsidRPr="009C038B">
        <w:rPr>
          <w:rFonts w:eastAsia="Calibri" w:asciiTheme="minorHAnsi" w:hAnsiTheme="minorHAnsi" w:cstheme="minorHAnsi"/>
          <w:b/>
          <w:bCs/>
        </w:rPr>
        <w:t xml:space="preserve">Aug 2010 – Apr 2011   </w:t>
      </w:r>
    </w:p>
    <w:p w:rsidRPr="009C038B" w:rsidR="009C038B" w:rsidP="009C038B" w:rsidRDefault="009C038B" w14:paraId="2100EF3F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Provided direct support to the Program Executive Office Integrated Warfare Systems (PEO IWS) Corporate Operations within NAVSEA.  </w:t>
      </w:r>
    </w:p>
    <w:p w:rsidRPr="009C038B" w:rsidR="009C038B" w:rsidP="009C038B" w:rsidRDefault="009C038B" w14:paraId="3BE71A94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lastRenderedPageBreak/>
        <w:t xml:space="preserve">Manager/Coordinator for incentive awards; quality step increase; PEO IWS excellence (individual, team, and field activity awards); letters of appreciation; career service; honorary awards. </w:t>
      </w:r>
    </w:p>
    <w:p w:rsidRPr="009C038B" w:rsidR="009C038B" w:rsidP="009C038B" w:rsidRDefault="009C038B" w14:paraId="2BF37FAD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Processed and developed Civilian Incentive Awards; Training Budget; Civilian Performance Tracking System (this is a database of all IWS Civilian Performance Evaluations). </w:t>
      </w:r>
    </w:p>
    <w:p w:rsidRPr="009C038B" w:rsidR="009C038B" w:rsidP="009C038B" w:rsidRDefault="009C038B" w14:paraId="3775D682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Coordinated IWS Signature Authority Roster for official Navy correspondence, Naval messages, funding documents. </w:t>
      </w:r>
    </w:p>
    <w:p w:rsidRPr="009C038B" w:rsidR="009C038B" w:rsidP="009C038B" w:rsidRDefault="009C038B" w14:paraId="3EB2F7B8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>Supported resource management tasks assigned by the client.</w:t>
      </w:r>
    </w:p>
    <w:p w:rsidRPr="009C038B" w:rsidR="009C038B" w:rsidP="009C038B" w:rsidRDefault="009C038B" w14:paraId="72D6140C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Updated Organizational Charts when changes had occurred.  </w:t>
      </w:r>
    </w:p>
    <w:p w:rsidRPr="009C038B" w:rsidR="009C038B" w:rsidP="009C038B" w:rsidRDefault="009C038B" w14:paraId="19CC1822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Supported the Talent Management Dashboard team in the development process. </w:t>
      </w:r>
    </w:p>
    <w:p w:rsidRPr="009C038B" w:rsidR="009C038B" w:rsidP="009C038B" w:rsidRDefault="009C038B" w14:paraId="45C688EC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Helped organize the Talent Management Dashboard brown bags to inform all the codes across IWS. </w:t>
      </w:r>
    </w:p>
    <w:p w:rsidRPr="009C038B" w:rsidR="009C038B" w:rsidP="009C038B" w:rsidRDefault="009C038B" w14:paraId="6C7FA4E4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>Chair for the Social Events Committee for PEO IWS.</w:t>
      </w:r>
    </w:p>
    <w:p w:rsidRPr="009C038B" w:rsidR="009C038B" w:rsidP="009C038B" w:rsidRDefault="009C038B" w14:paraId="77E5B2E4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Developed power point presentations, Visio diagrams and Project/Excel for the Program Executive Office. </w:t>
      </w:r>
    </w:p>
    <w:p w:rsidRPr="009C038B" w:rsidR="009C038B" w:rsidP="009C038B" w:rsidRDefault="009C038B" w14:paraId="420CBC9B" w14:textId="77777777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 xml:space="preserve">Developed memorandums to upper-level management/military leadership for justifications on international travel and conferences that required approval processes. </w:t>
      </w:r>
    </w:p>
    <w:p w:rsidRPr="009C038B" w:rsidR="009C038B" w:rsidP="53BA61C9" w:rsidRDefault="009C038B" w14:paraId="37ED39F5" w14:textId="193A9E51">
      <w:pPr>
        <w:pStyle w:val="ListParagraph"/>
        <w:numPr>
          <w:ilvl w:val="0"/>
          <w:numId w:val="30"/>
        </w:numPr>
        <w:rPr>
          <w:rFonts w:eastAsia="Calibri" w:asciiTheme="minorHAnsi" w:hAnsiTheme="minorHAnsi" w:cstheme="minorHAnsi"/>
        </w:rPr>
      </w:pPr>
      <w:r w:rsidRPr="009C038B">
        <w:rPr>
          <w:rFonts w:eastAsia="Calibri" w:asciiTheme="minorHAnsi" w:hAnsiTheme="minorHAnsi" w:cstheme="minorHAnsi"/>
        </w:rPr>
        <w:t>Became efficient in the Enterprise Resource Planning (ERP) Training system for Supplies, Awards, Human resource actions.</w:t>
      </w:r>
    </w:p>
    <w:p w:rsidR="009C038B" w:rsidP="53BA61C9" w:rsidRDefault="009C038B" w14:paraId="67C34538" w14:textId="77777777">
      <w:pPr>
        <w:rPr>
          <w:rFonts w:asciiTheme="minorHAnsi" w:hAnsiTheme="minorHAnsi" w:cstheme="minorBidi"/>
          <w:b/>
          <w:bCs/>
          <w:u w:val="single"/>
        </w:rPr>
      </w:pPr>
    </w:p>
    <w:p w:rsidRPr="00263DB3" w:rsidR="00CB0557" w:rsidP="53BA61C9" w:rsidRDefault="00263DB3" w14:paraId="4266E8BB" w14:textId="11BFDBC2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Pr="53BA61C9" w:rsidR="7E963BCB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9C038B">
        <w:rPr>
          <w:rFonts w:asciiTheme="minorHAnsi" w:hAnsiTheme="minorHAnsi" w:cstheme="minorBidi"/>
          <w:b/>
          <w:bCs/>
          <w:u w:val="single"/>
        </w:rPr>
        <w:t xml:space="preserve"> </w:t>
      </w:r>
      <w:r w:rsidR="009C038B">
        <w:rPr>
          <w:rFonts w:asciiTheme="minorHAnsi" w:hAnsiTheme="minorHAnsi" w:cstheme="minorBidi"/>
          <w:bCs/>
          <w:u w:val="single"/>
        </w:rPr>
        <w:t>SPIRE, SharePoint Administrator, E2 Solutions Travel Fund Certifier, RPD, ERP</w:t>
      </w:r>
    </w:p>
    <w:p w:rsidRPr="004711F3" w:rsidR="00CB0557" w:rsidP="53BA61C9" w:rsidRDefault="00CB0557" w14:paraId="3DD21BBB" w14:textId="01CA03EC">
      <w:pPr>
        <w:rPr>
          <w:rFonts w:asciiTheme="minorHAnsi" w:hAnsiTheme="minorHAnsi" w:cstheme="minorBidi"/>
          <w:b/>
          <w:bCs/>
          <w:u w:val="single"/>
        </w:rPr>
      </w:pPr>
    </w:p>
    <w:p w:rsidRPr="004711F3" w:rsidR="0076600D" w:rsidP="00CB0557" w:rsidRDefault="0076600D" w14:paraId="7D2E63A8" w14:textId="42CC9738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:rsidRPr="009C038B" w:rsidR="009C038B" w:rsidP="009C038B" w:rsidRDefault="009C038B" w14:paraId="66BF0717" w14:textId="77777777">
      <w:p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>SECRET Clearance from 2009 to 2011 (Expired due to leaving DOD for more than 24 months)</w:t>
      </w:r>
    </w:p>
    <w:p w:rsidRPr="004711F3" w:rsidR="0093770A" w:rsidP="009C038B" w:rsidRDefault="009C038B" w14:paraId="05A6C042" w14:textId="497FD9F7">
      <w:p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>ACTIVE Public Trust Clearance (2011- Present)</w:t>
      </w:r>
    </w:p>
    <w:p w:rsidR="009C038B" w:rsidP="00CB0557" w:rsidRDefault="009C038B" w14:paraId="658FBB16" w14:textId="77777777">
      <w:pPr>
        <w:rPr>
          <w:rFonts w:asciiTheme="minorHAnsi" w:hAnsiTheme="minorHAnsi" w:cstheme="minorHAnsi"/>
          <w:b/>
          <w:u w:val="single"/>
        </w:rPr>
      </w:pPr>
    </w:p>
    <w:p w:rsidR="009C038B" w:rsidP="00CB0557" w:rsidRDefault="009C038B" w14:paraId="109D28B9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93770A" w:rsidP="00CB0557" w:rsidRDefault="00EA73A1" w14:paraId="692A5833" w14:textId="3788A7E1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Pr="004711F3" w:rsidR="00CB0557">
        <w:rPr>
          <w:rFonts w:asciiTheme="minorHAnsi" w:hAnsiTheme="minorHAnsi" w:cstheme="minorHAnsi"/>
          <w:b/>
          <w:u w:val="single"/>
        </w:rPr>
        <w:t xml:space="preserve"> MEMBERSHIPS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</w:p>
    <w:p w:rsidRPr="009C038B" w:rsidR="009C038B" w:rsidP="009C038B" w:rsidRDefault="009C038B" w14:paraId="0972E193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>Member of Alpha Kappa Psi, (2007- Present)</w:t>
      </w:r>
    </w:p>
    <w:p w:rsidRPr="009C038B" w:rsidR="009C038B" w:rsidP="009C038B" w:rsidRDefault="009C038B" w14:paraId="17448478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>Member of the National Contract Management Association (NCMA)</w:t>
      </w:r>
    </w:p>
    <w:p w:rsidRPr="009C038B" w:rsidR="009C038B" w:rsidP="009C038B" w:rsidRDefault="009C038B" w14:paraId="3A9AAEAF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 xml:space="preserve">Member of the Society of Human Resource Management (SHRM) </w:t>
      </w:r>
    </w:p>
    <w:p w:rsidRPr="009C038B" w:rsidR="009C038B" w:rsidP="009C038B" w:rsidRDefault="009C038B" w14:paraId="5B2C472A" w14:textId="12F3CDB3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>Member of SBI- Small Business Institute</w:t>
      </w:r>
    </w:p>
    <w:p w:rsidRPr="009C038B" w:rsidR="009C038B" w:rsidP="009C038B" w:rsidRDefault="009C038B" w14:paraId="29A063FA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>Enterprise Resource Planning (ERP) Training</w:t>
      </w:r>
    </w:p>
    <w:p w:rsidRPr="009C038B" w:rsidR="009C038B" w:rsidP="009C038B" w:rsidRDefault="009C038B" w14:paraId="09282F76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 xml:space="preserve">Linked EVM System Implementation- Control Account Manager (CAM) Training </w:t>
      </w:r>
    </w:p>
    <w:p w:rsidRPr="009C038B" w:rsidR="009C038B" w:rsidP="009C038B" w:rsidRDefault="009C038B" w14:paraId="65B179D6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 xml:space="preserve">Proposal Development </w:t>
      </w:r>
    </w:p>
    <w:p w:rsidRPr="009C038B" w:rsidR="009C038B" w:rsidP="009C038B" w:rsidRDefault="009C038B" w14:paraId="649BFAE1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 xml:space="preserve">Capital Investment Budget Planning </w:t>
      </w:r>
    </w:p>
    <w:p w:rsidRPr="009C038B" w:rsidR="009C038B" w:rsidP="009C038B" w:rsidRDefault="009C038B" w14:paraId="4EF47868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proofErr w:type="spellStart"/>
      <w:r w:rsidRPr="009C038B">
        <w:rPr>
          <w:rFonts w:asciiTheme="minorHAnsi" w:hAnsiTheme="minorHAnsi" w:cstheme="minorHAnsi"/>
        </w:rPr>
        <w:t>GovTrip</w:t>
      </w:r>
      <w:proofErr w:type="spellEnd"/>
      <w:r w:rsidRPr="009C038B">
        <w:rPr>
          <w:rFonts w:asciiTheme="minorHAnsi" w:hAnsiTheme="minorHAnsi" w:cstheme="minorHAnsi"/>
        </w:rPr>
        <w:t xml:space="preserve"> for Department of Transportation </w:t>
      </w:r>
    </w:p>
    <w:p w:rsidRPr="009C038B" w:rsidR="009C038B" w:rsidP="009C038B" w:rsidRDefault="009C038B" w14:paraId="13BC127D" w14:textId="7777777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 xml:space="preserve">E2 Solutions Travel </w:t>
      </w:r>
    </w:p>
    <w:p w:rsidRPr="009C038B" w:rsidR="009C038B" w:rsidP="009C038B" w:rsidRDefault="009C038B" w14:paraId="2E2702BA" w14:textId="311DFDAF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 w:rsidRPr="009C038B">
        <w:rPr>
          <w:rFonts w:asciiTheme="minorHAnsi" w:hAnsiTheme="minorHAnsi" w:cstheme="minorHAnsi"/>
        </w:rPr>
        <w:t>SPIRE Goals</w:t>
      </w:r>
    </w:p>
    <w:p w:rsidR="009C038B" w:rsidP="00CB0557" w:rsidRDefault="009C038B" w14:paraId="5F4A115B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CB0557" w:rsidP="00CB0557" w:rsidRDefault="00CB0557" w14:paraId="1E1B73BD" w14:textId="01F641E1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lastRenderedPageBreak/>
        <w:t>SECURITY CLEARANCE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:rsidRPr="004711F3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E3211" w:rsidP="00FB7BE6" w:rsidRDefault="00FE3211" w14:paraId="282FF02D" w14:textId="77777777">
      <w:r>
        <w:separator/>
      </w:r>
    </w:p>
  </w:endnote>
  <w:endnote w:type="continuationSeparator" w:id="0">
    <w:p w:rsidR="00FE3211" w:rsidP="00FB7BE6" w:rsidRDefault="00FE3211" w14:paraId="588D8E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4711F3" w:rsidR="00FB7BE6" w:rsidP="00FB7BE6" w:rsidRDefault="004711F3" w14:paraId="57B7121A" w14:textId="2CA7C0A8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Pr="004711F3" w:rsidR="000F1085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Pr="004711F3" w:rsidR="000F1085">
      <w:rPr>
        <w:rFonts w:asciiTheme="minorHAnsi" w:hAnsiTheme="minorHAnsi" w:cstheme="minorHAnsi"/>
        <w:noProof/>
        <w:color w:val="06121C"/>
      </w:rPr>
      <w:t>Washington, DC 20024</w:t>
    </w:r>
    <w:r w:rsidRPr="004711F3" w:rsidR="00FB7BE6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Pr="004711F3" w:rsidR="00FB7BE6">
      <w:rPr>
        <w:rFonts w:asciiTheme="minorHAnsi" w:hAnsiTheme="minorHAnsi" w:cstheme="minorHAnsi"/>
        <w:noProof/>
        <w:color w:val="06121C"/>
      </w:rPr>
      <w:t xml:space="preserve"> </w:t>
    </w:r>
    <w:r w:rsidRPr="004711F3" w:rsidR="00FB7BE6">
      <w:rPr>
        <w:rFonts w:asciiTheme="minorHAnsi" w:hAnsiTheme="minorHAnsi" w:cstheme="minorHAnsi"/>
        <w:b/>
        <w:noProof/>
        <w:color w:val="06121C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E3211" w:rsidP="00FB7BE6" w:rsidRDefault="00FE3211" w14:paraId="782D060A" w14:textId="77777777">
      <w:r>
        <w:separator/>
      </w:r>
    </w:p>
  </w:footnote>
  <w:footnote w:type="continuationSeparator" w:id="0">
    <w:p w:rsidR="00FE3211" w:rsidP="00FB7BE6" w:rsidRDefault="00FE3211" w14:paraId="28D65F4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FB7BE6" w:rsidRDefault="004711F3" w14:paraId="27D33B92" w14:textId="5912DE7B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4E7391"/>
    <w:multiLevelType w:val="hybridMultilevel"/>
    <w:tmpl w:val="165AC59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EA45E11"/>
    <w:multiLevelType w:val="hybridMultilevel"/>
    <w:tmpl w:val="CE320748"/>
    <w:lvl w:ilvl="0" w:tplc="90DCCCD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61752D1"/>
    <w:multiLevelType w:val="hybridMultilevel"/>
    <w:tmpl w:val="E26251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454D6735"/>
    <w:multiLevelType w:val="hybridMultilevel"/>
    <w:tmpl w:val="4E88363C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4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891541A"/>
    <w:multiLevelType w:val="hybridMultilevel"/>
    <w:tmpl w:val="466028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1"/>
  </w:num>
  <w:num w:numId="2">
    <w:abstractNumId w:val="5"/>
  </w:num>
  <w:num w:numId="3">
    <w:abstractNumId w:val="4"/>
  </w:num>
  <w:num w:numId="4">
    <w:abstractNumId w:val="27"/>
  </w:num>
  <w:num w:numId="5">
    <w:abstractNumId w:val="0"/>
  </w:num>
  <w:num w:numId="6">
    <w:abstractNumId w:val="17"/>
  </w:num>
  <w:num w:numId="7">
    <w:abstractNumId w:val="14"/>
  </w:num>
  <w:num w:numId="8">
    <w:abstractNumId w:val="26"/>
  </w:num>
  <w:num w:numId="9">
    <w:abstractNumId w:val="1"/>
  </w:num>
  <w:num w:numId="10">
    <w:abstractNumId w:val="24"/>
  </w:num>
  <w:num w:numId="11">
    <w:abstractNumId w:val="22"/>
  </w:num>
  <w:num w:numId="12">
    <w:abstractNumId w:val="12"/>
  </w:num>
  <w:num w:numId="13">
    <w:abstractNumId w:val="6"/>
  </w:num>
  <w:num w:numId="14">
    <w:abstractNumId w:val="8"/>
  </w:num>
  <w:num w:numId="15">
    <w:abstractNumId w:val="13"/>
  </w:num>
  <w:num w:numId="16">
    <w:abstractNumId w:val="25"/>
  </w:num>
  <w:num w:numId="17">
    <w:abstractNumId w:val="29"/>
  </w:num>
  <w:num w:numId="18">
    <w:abstractNumId w:val="18"/>
  </w:num>
  <w:num w:numId="19">
    <w:abstractNumId w:val="10"/>
  </w:num>
  <w:num w:numId="20">
    <w:abstractNumId w:val="9"/>
  </w:num>
  <w:num w:numId="21">
    <w:abstractNumId w:val="16"/>
  </w:num>
  <w:num w:numId="22">
    <w:abstractNumId w:val="7"/>
  </w:num>
  <w:num w:numId="23">
    <w:abstractNumId w:val="11"/>
  </w:num>
  <w:num w:numId="24">
    <w:abstractNumId w:val="20"/>
  </w:num>
  <w:num w:numId="25">
    <w:abstractNumId w:val="19"/>
  </w:num>
  <w:num w:numId="26">
    <w:abstractNumId w:val="2"/>
  </w:num>
  <w:num w:numId="27">
    <w:abstractNumId w:val="23"/>
  </w:num>
  <w:num w:numId="28">
    <w:abstractNumId w:val="3"/>
  </w:num>
  <w:num w:numId="29">
    <w:abstractNumId w:val="28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B74C0"/>
    <w:rsid w:val="000F1085"/>
    <w:rsid w:val="00106FC2"/>
    <w:rsid w:val="001D061D"/>
    <w:rsid w:val="001E79DA"/>
    <w:rsid w:val="001E8B11"/>
    <w:rsid w:val="002214B1"/>
    <w:rsid w:val="00226F5A"/>
    <w:rsid w:val="00263DB3"/>
    <w:rsid w:val="00264DCC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C3B3B"/>
    <w:rsid w:val="004D0F3F"/>
    <w:rsid w:val="00577BEA"/>
    <w:rsid w:val="005B3F20"/>
    <w:rsid w:val="00610F5A"/>
    <w:rsid w:val="00611ADD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16A21"/>
    <w:rsid w:val="008858AE"/>
    <w:rsid w:val="0093770A"/>
    <w:rsid w:val="009A133C"/>
    <w:rsid w:val="009A2AE1"/>
    <w:rsid w:val="009B4545"/>
    <w:rsid w:val="009C038B"/>
    <w:rsid w:val="00A05B8D"/>
    <w:rsid w:val="00A945C0"/>
    <w:rsid w:val="00B6163A"/>
    <w:rsid w:val="00B6455B"/>
    <w:rsid w:val="00B6526A"/>
    <w:rsid w:val="00B93749"/>
    <w:rsid w:val="00BB0E94"/>
    <w:rsid w:val="00BF1B6D"/>
    <w:rsid w:val="00C12A49"/>
    <w:rsid w:val="00C85743"/>
    <w:rsid w:val="00CA3266"/>
    <w:rsid w:val="00CB0557"/>
    <w:rsid w:val="00D34833"/>
    <w:rsid w:val="00D703A8"/>
    <w:rsid w:val="00D85084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E3211"/>
    <w:rsid w:val="00FF045D"/>
    <w:rsid w:val="00FF5A17"/>
    <w:rsid w:val="01F885F7"/>
    <w:rsid w:val="0285E9BD"/>
    <w:rsid w:val="04B053F5"/>
    <w:rsid w:val="06926173"/>
    <w:rsid w:val="07F10CE6"/>
    <w:rsid w:val="082D18D8"/>
    <w:rsid w:val="0867794D"/>
    <w:rsid w:val="0B793374"/>
    <w:rsid w:val="0BE55BB1"/>
    <w:rsid w:val="0C1FFF35"/>
    <w:rsid w:val="14D94715"/>
    <w:rsid w:val="15CEB897"/>
    <w:rsid w:val="19F3A2A3"/>
    <w:rsid w:val="1BD49E45"/>
    <w:rsid w:val="1D3E3E5A"/>
    <w:rsid w:val="1DDE668C"/>
    <w:rsid w:val="1F2677A4"/>
    <w:rsid w:val="2331E846"/>
    <w:rsid w:val="26C29CEA"/>
    <w:rsid w:val="28B244C9"/>
    <w:rsid w:val="2991861A"/>
    <w:rsid w:val="29B7D749"/>
    <w:rsid w:val="29BA13F1"/>
    <w:rsid w:val="2A3B8A70"/>
    <w:rsid w:val="2A866876"/>
    <w:rsid w:val="2BF022B3"/>
    <w:rsid w:val="2CF86109"/>
    <w:rsid w:val="2E5EE5F3"/>
    <w:rsid w:val="3277CBA0"/>
    <w:rsid w:val="33CA3A7B"/>
    <w:rsid w:val="34E625C5"/>
    <w:rsid w:val="34FA1613"/>
    <w:rsid w:val="35CEADA6"/>
    <w:rsid w:val="39A49668"/>
    <w:rsid w:val="39D83587"/>
    <w:rsid w:val="3DC6F1BF"/>
    <w:rsid w:val="3F3B14A3"/>
    <w:rsid w:val="41BE6C97"/>
    <w:rsid w:val="43CEFE89"/>
    <w:rsid w:val="44C2DC83"/>
    <w:rsid w:val="463670C1"/>
    <w:rsid w:val="464E0B2A"/>
    <w:rsid w:val="471B7A70"/>
    <w:rsid w:val="4814C975"/>
    <w:rsid w:val="491B7127"/>
    <w:rsid w:val="4AAA703D"/>
    <w:rsid w:val="4ABE6CC6"/>
    <w:rsid w:val="4BCC01EF"/>
    <w:rsid w:val="4BCC1AE8"/>
    <w:rsid w:val="4C99474A"/>
    <w:rsid w:val="4CE192BC"/>
    <w:rsid w:val="4D19ED7B"/>
    <w:rsid w:val="4E01A279"/>
    <w:rsid w:val="4F311932"/>
    <w:rsid w:val="50A5B01A"/>
    <w:rsid w:val="523C9141"/>
    <w:rsid w:val="5246AB7E"/>
    <w:rsid w:val="53BA61C9"/>
    <w:rsid w:val="546C500F"/>
    <w:rsid w:val="567C8AA0"/>
    <w:rsid w:val="57E4C950"/>
    <w:rsid w:val="5806EC82"/>
    <w:rsid w:val="5A5412DC"/>
    <w:rsid w:val="5ADCA42C"/>
    <w:rsid w:val="5BA6A69C"/>
    <w:rsid w:val="5C34B8BF"/>
    <w:rsid w:val="5C9E3CDF"/>
    <w:rsid w:val="5DB1F76F"/>
    <w:rsid w:val="5ECC9FE6"/>
    <w:rsid w:val="5FE347C9"/>
    <w:rsid w:val="5FE73624"/>
    <w:rsid w:val="5FEF314A"/>
    <w:rsid w:val="61213F31"/>
    <w:rsid w:val="628CB6F1"/>
    <w:rsid w:val="62D03F06"/>
    <w:rsid w:val="66905E17"/>
    <w:rsid w:val="6742A6BC"/>
    <w:rsid w:val="67935B00"/>
    <w:rsid w:val="69873901"/>
    <w:rsid w:val="6CEBCC22"/>
    <w:rsid w:val="6D855803"/>
    <w:rsid w:val="6E4F5DC0"/>
    <w:rsid w:val="6F807B74"/>
    <w:rsid w:val="7061B2C8"/>
    <w:rsid w:val="70642271"/>
    <w:rsid w:val="71966CD8"/>
    <w:rsid w:val="72A40515"/>
    <w:rsid w:val="737B8785"/>
    <w:rsid w:val="744821CE"/>
    <w:rsid w:val="74EF843B"/>
    <w:rsid w:val="758B5B84"/>
    <w:rsid w:val="75ACC5E0"/>
    <w:rsid w:val="7607B133"/>
    <w:rsid w:val="78726710"/>
    <w:rsid w:val="7AE4DA3B"/>
    <w:rsid w:val="7B612DD8"/>
    <w:rsid w:val="7E84FE7F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  <w:style w:type="paragraph" w:styleId="CompanyName" w:customStyle="1">
    <w:name w:val="Company Name"/>
    <w:basedOn w:val="Normal"/>
    <w:next w:val="Normal"/>
    <w:rsid w:val="009C038B"/>
    <w:pPr>
      <w:tabs>
        <w:tab w:val="left" w:pos="1440"/>
        <w:tab w:val="right" w:pos="6480"/>
      </w:tabs>
      <w:spacing w:before="220" w:line="220" w:lineRule="atLeast"/>
      <w:jc w:val="both"/>
    </w:pPr>
    <w:rPr>
      <w:rFonts w:ascii="Palatino" w:hAnsi="Palatino"/>
      <w:sz w:val="22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9C038B"/>
    <w:rPr>
      <w:rFonts w:ascii="Consolas" w:hAnsi="Consolas" w:eastAsia="Calibri"/>
      <w:sz w:val="21"/>
      <w:szCs w:val="21"/>
      <w:lang w:val="x-none" w:eastAsia="x-none"/>
    </w:rPr>
  </w:style>
  <w:style w:type="character" w:styleId="PlainTextChar" w:customStyle="1">
    <w:name w:val="Plain Text Char"/>
    <w:basedOn w:val="DefaultParagraphFont"/>
    <w:link w:val="PlainText"/>
    <w:uiPriority w:val="99"/>
    <w:rsid w:val="009C038B"/>
    <w:rPr>
      <w:rFonts w:ascii="Consolas" w:hAnsi="Consolas" w:eastAsia="Calibri" w:cs="Times New Roman"/>
      <w:sz w:val="21"/>
      <w:szCs w:val="21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7531CD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7531CD" w:rsidP="004E2041" w:rsidRDefault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4E2041"/>
    <w:rsid w:val="007531CD"/>
    <w:rsid w:val="008D7A3A"/>
    <w:rsid w:val="00AC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3F467C-DB0F-4D59-9AE3-777E60D17C52}"/>
</file>

<file path=customXml/itemProps3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Gina Weare</cp:lastModifiedBy>
  <cp:revision>4</cp:revision>
  <cp:lastPrinted>2014-02-04T19:23:00Z</cp:lastPrinted>
  <dcterms:created xsi:type="dcterms:W3CDTF">2023-03-16T14:34:00Z</dcterms:created>
  <dcterms:modified xsi:type="dcterms:W3CDTF">2025-07-22T12:19:12Z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