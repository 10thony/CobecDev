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EA73A1" w:rsidR="000B484C" w:rsidP="00CB0557" w:rsidRDefault="00B43FC3" w14:paraId="00FD71A6" w14:textId="1FBED15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Nicholas Celio</w:t>
      </w:r>
    </w:p>
    <w:p w:rsidR="00A945C0" w:rsidP="00CB0557" w:rsidRDefault="00B43FC3" w14:paraId="3C4D7E81" w14:textId="7BD675A9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ncelio@cobec.com</w:t>
      </w:r>
    </w:p>
    <w:p w:rsidRPr="00EA73A1" w:rsidR="001E79DA" w:rsidP="00CB0557" w:rsidRDefault="00B43FC3" w14:paraId="618E33B5" w14:textId="48605851">
      <w:pPr>
        <w:rPr>
          <w:rFonts w:ascii="Times New Roman" w:hAnsi="Times New Roman"/>
        </w:rPr>
      </w:pPr>
      <w:r w:rsidRPr="47880BF5" w:rsidR="00B43FC3">
        <w:rPr>
          <w:rFonts w:ascii="Times New Roman" w:hAnsi="Times New Roman"/>
        </w:rPr>
        <w:t>330.</w:t>
      </w:r>
      <w:r w:rsidRPr="47880BF5" w:rsidR="6BE26C61">
        <w:rPr>
          <w:rFonts w:ascii="Times New Roman" w:hAnsi="Times New Roman"/>
        </w:rPr>
        <w:t>559.5772</w:t>
      </w:r>
      <w:r w:rsidRPr="47880BF5" w:rsidR="0250290C">
        <w:rPr>
          <w:rFonts w:ascii="Times New Roman" w:hAnsi="Times New Roman"/>
        </w:rPr>
        <w:t xml:space="preserve"> </w:t>
      </w:r>
    </w:p>
    <w:p w:rsidR="00A945C0" w:rsidP="00CB0557" w:rsidRDefault="00A945C0" w14:paraId="03FAF678" w14:textId="77777777">
      <w:pPr>
        <w:rPr>
          <w:rFonts w:ascii="Times New Roman" w:hAnsi="Times New Roman"/>
          <w:b/>
          <w:u w:val="single"/>
        </w:rPr>
      </w:pPr>
    </w:p>
    <w:p w:rsidR="000B4D19" w:rsidP="00CB0557" w:rsidRDefault="000B4D19" w14:paraId="3412D0C3" w14:textId="7777777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:rsidRPr="00404AC2" w:rsidR="000B4D19" w:rsidP="00CB0557" w:rsidRDefault="000B4D19" w14:paraId="50DF9E2F" w14:textId="2AE960F3">
      <w:pPr>
        <w:rPr>
          <w:highlight w:val="yellow"/>
        </w:rPr>
      </w:pPr>
      <w:r>
        <w:rPr>
          <w:rFonts w:ascii="Times New Roman" w:hAnsi="Times New Roman"/>
        </w:rPr>
        <w:t>Mr</w:t>
      </w:r>
      <w:r w:rsidR="00B43FC3">
        <w:rPr>
          <w:rFonts w:ascii="Times New Roman" w:hAnsi="Times New Roman"/>
        </w:rPr>
        <w:t>. Nicholas Celio</w:t>
      </w:r>
      <w:r>
        <w:rPr>
          <w:rFonts w:ascii="Times New Roman" w:hAnsi="Times New Roman"/>
        </w:rPr>
        <w:t xml:space="preserve"> is an accomplished</w:t>
      </w:r>
      <w:r w:rsidR="009A133C">
        <w:rPr>
          <w:rFonts w:ascii="Times New Roman" w:hAnsi="Times New Roman"/>
        </w:rPr>
        <w:t xml:space="preserve"> professional</w:t>
      </w:r>
      <w:r>
        <w:rPr>
          <w:rFonts w:ascii="Times New Roman" w:hAnsi="Times New Roman"/>
        </w:rPr>
        <w:t xml:space="preserve"> with over</w:t>
      </w:r>
      <w:r w:rsidR="00EA73A1">
        <w:rPr>
          <w:rFonts w:ascii="Times New Roman" w:hAnsi="Times New Roman"/>
        </w:rPr>
        <w:t xml:space="preserve"> </w:t>
      </w:r>
      <w:r w:rsidR="00B41E7C">
        <w:rPr>
          <w:rFonts w:ascii="Times New Roman" w:hAnsi="Times New Roman"/>
        </w:rPr>
        <w:t>three</w:t>
      </w:r>
      <w:r w:rsidR="00404AC2">
        <w:rPr>
          <w:rFonts w:ascii="Times New Roman" w:hAnsi="Times New Roman"/>
        </w:rPr>
        <w:t xml:space="preserve"> years of experience working</w:t>
      </w:r>
      <w:r>
        <w:rPr>
          <w:rFonts w:ascii="Times New Roman" w:hAnsi="Times New Roman"/>
        </w:rPr>
        <w:t xml:space="preserve"> </w:t>
      </w:r>
      <w:r w:rsidR="00404AC2">
        <w:rPr>
          <w:rFonts w:ascii="Times New Roman" w:hAnsi="Times New Roman"/>
        </w:rPr>
        <w:t xml:space="preserve">in project management for the City of Bridgeport and </w:t>
      </w:r>
      <w:r>
        <w:rPr>
          <w:rFonts w:ascii="Times New Roman" w:hAnsi="Times New Roman"/>
        </w:rPr>
        <w:t>the Federa</w:t>
      </w:r>
      <w:r w:rsidR="00404AC2">
        <w:rPr>
          <w:rFonts w:ascii="Times New Roman" w:hAnsi="Times New Roman"/>
        </w:rPr>
        <w:t>l Aviation Administration (FAA). He has a strong background in data analytics using SQL, Primavera 6</w:t>
      </w:r>
      <w:r w:rsidR="00451D06">
        <w:rPr>
          <w:rFonts w:ascii="Times New Roman" w:hAnsi="Times New Roman"/>
        </w:rPr>
        <w:t xml:space="preserve"> (P6)</w:t>
      </w:r>
      <w:r w:rsidR="00404AC2">
        <w:rPr>
          <w:rFonts w:ascii="Times New Roman" w:hAnsi="Times New Roman"/>
        </w:rPr>
        <w:t xml:space="preserve">, Tableau, </w:t>
      </w:r>
      <w:r w:rsidR="0017584F">
        <w:rPr>
          <w:rFonts w:ascii="Times New Roman" w:hAnsi="Times New Roman"/>
        </w:rPr>
        <w:t xml:space="preserve">R, </w:t>
      </w:r>
      <w:r w:rsidR="00451D06">
        <w:rPr>
          <w:rFonts w:ascii="Times New Roman" w:hAnsi="Times New Roman"/>
        </w:rPr>
        <w:t>and Statistical Analysis Software (SAS)</w:t>
      </w:r>
      <w:r w:rsidR="00F17EBC">
        <w:rPr>
          <w:rFonts w:ascii="Times New Roman" w:hAnsi="Times New Roman"/>
        </w:rPr>
        <w:t>, ArcGIS</w:t>
      </w:r>
      <w:r w:rsidR="00451D06">
        <w:rPr>
          <w:rFonts w:ascii="Times New Roman" w:hAnsi="Times New Roman"/>
        </w:rPr>
        <w:t>.</w:t>
      </w:r>
    </w:p>
    <w:p w:rsidR="000B4D19" w:rsidP="00CB0557" w:rsidRDefault="000B4D19" w14:paraId="5D52299A" w14:textId="77777777">
      <w:pPr>
        <w:rPr>
          <w:rFonts w:ascii="Times New Roman" w:hAnsi="Times New Roman"/>
          <w:b/>
          <w:u w:val="single"/>
        </w:rPr>
      </w:pPr>
    </w:p>
    <w:p w:rsidR="009A133C" w:rsidP="00CB0557" w:rsidRDefault="0076600D" w14:paraId="223CA0FD" w14:textId="639440E2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:rsidRPr="0063781D" w:rsidR="000B4BA3" w:rsidP="00CB0557" w:rsidRDefault="008858AE" w14:paraId="6756EE73" w14:textId="30854046">
      <w:pPr>
        <w:rPr>
          <w:rFonts w:ascii="Times New Roman" w:hAnsi="Times New Roman"/>
          <w:bCs/>
        </w:rPr>
      </w:pPr>
      <w:r w:rsidRPr="009A133C">
        <w:rPr>
          <w:rFonts w:ascii="Times New Roman" w:hAnsi="Times New Roman"/>
          <w:bCs/>
        </w:rPr>
        <w:t xml:space="preserve">Bachelor of </w:t>
      </w:r>
      <w:r w:rsidR="00E857E9">
        <w:rPr>
          <w:rFonts w:ascii="Times New Roman" w:hAnsi="Times New Roman"/>
          <w:bCs/>
        </w:rPr>
        <w:t>Arts in Economics, Youngstown State University, Ohio, 2019</w:t>
      </w:r>
    </w:p>
    <w:p w:rsidR="00D85084" w:rsidP="00CB0557" w:rsidRDefault="00D85084" w14:paraId="46A8ACD3" w14:textId="77777777">
      <w:pPr>
        <w:rPr>
          <w:rFonts w:ascii="Times New Roman" w:hAnsi="Times New Roman"/>
        </w:rPr>
      </w:pPr>
    </w:p>
    <w:p w:rsidRPr="0063781D" w:rsidR="00EA73A1" w:rsidP="00CB0557" w:rsidRDefault="00D85084" w14:paraId="39E8C9BC" w14:textId="0B3FFACD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Pr="0076600D" w:rsidR="000B484C">
        <w:rPr>
          <w:rFonts w:ascii="Times New Roman" w:hAnsi="Times New Roman"/>
          <w:b/>
          <w:u w:val="single"/>
        </w:rPr>
        <w:t>XPERIENCE:</w:t>
      </w:r>
    </w:p>
    <w:p w:rsidR="00EA73A1" w:rsidP="00CB0557" w:rsidRDefault="00B43FC3" w14:paraId="487A8230" w14:textId="312FED7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Analyst</w:t>
      </w:r>
    </w:p>
    <w:p w:rsidR="00EA73A1" w:rsidP="00CB0557" w:rsidRDefault="00EA73A1" w14:paraId="68439783" w14:textId="2B6002C4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Cobec Consulting, Inc., </w:t>
      </w:r>
    </w:p>
    <w:p w:rsidR="0017584F" w:rsidP="00CB0557" w:rsidRDefault="00B43FC3" w14:paraId="0D137237" w14:textId="630B8C98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September 2019</w:t>
      </w:r>
      <w:r w:rsidR="00EA73A1">
        <w:rPr>
          <w:rFonts w:ascii="Times New Roman" w:hAnsi="Times New Roman"/>
          <w:b/>
          <w:iCs/>
        </w:rPr>
        <w:t xml:space="preserve"> to </w:t>
      </w:r>
      <w:r>
        <w:rPr>
          <w:rFonts w:ascii="Times New Roman" w:hAnsi="Times New Roman"/>
          <w:b/>
          <w:iCs/>
        </w:rPr>
        <w:t>Present</w:t>
      </w:r>
    </w:p>
    <w:p w:rsidR="00F17EBC" w:rsidP="00CB0557" w:rsidRDefault="00F17EBC" w14:paraId="4D1D8826" w14:textId="77777777">
      <w:pPr>
        <w:rPr>
          <w:rFonts w:ascii="Times New Roman" w:hAnsi="Times New Roman"/>
          <w:b/>
          <w:iCs/>
        </w:rPr>
      </w:pPr>
    </w:p>
    <w:p w:rsidRPr="00F17EBC" w:rsidR="00F17EBC" w:rsidP="00F17EBC" w:rsidRDefault="00F17EBC" w14:paraId="5B769A99" w14:textId="01FEEC01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/>
        </w:rPr>
        <w:t xml:space="preserve">Project Schedule and Cost Estimate support for ABACUS program </w:t>
      </w:r>
    </w:p>
    <w:p w:rsidRPr="00F17EBC" w:rsidR="00F17EBC" w:rsidP="00F17EBC" w:rsidRDefault="00F17EBC" w14:paraId="2BB09311" w14:textId="450A78FE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/>
        </w:rPr>
        <w:t>Geospatial analysis with ArcGIS, QGIS, R and Python to support Second Level Engineering tableau reporting for weather event and COVID prevalence.</w:t>
      </w:r>
    </w:p>
    <w:p w:rsidRPr="00F17EBC" w:rsidR="0017584F" w:rsidP="00F17EBC" w:rsidRDefault="00F17EBC" w14:paraId="17C0818D" w14:textId="347F2B02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>
        <w:rPr>
          <w:rFonts w:ascii="Times New Roman" w:hAnsi="Times New Roman"/>
        </w:rPr>
        <w:t>Repo</w:t>
      </w:r>
      <w:r w:rsidRPr="00F17EBC" w:rsidR="0017584F">
        <w:rPr>
          <w:rFonts w:ascii="Times New Roman" w:hAnsi="Times New Roman"/>
        </w:rPr>
        <w:t>rted Planning and Requirements with the Data Driven Decision-Making (3D) Process with the Federal Aviation Administration (FAA)</w:t>
      </w:r>
    </w:p>
    <w:p w:rsidRPr="0017584F" w:rsidR="0017584F" w:rsidP="0017584F" w:rsidRDefault="0017584F" w14:paraId="509433E4" w14:textId="7FE666FC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 w:rsidRPr="0017584F">
        <w:rPr>
          <w:rFonts w:ascii="Times New Roman" w:hAnsi="Times New Roman"/>
        </w:rPr>
        <w:t>Developed multiple automated data pipelines for the Requirements team for more informed decision-making.</w:t>
      </w:r>
      <w:r w:rsidRPr="0017584F">
        <w:rPr>
          <w:rFonts w:ascii="Segoe UI" w:hAnsi="Segoe UI" w:cs="Segoe UI"/>
          <w:sz w:val="21"/>
          <w:szCs w:val="21"/>
        </w:rPr>
        <w:t xml:space="preserve"> </w:t>
      </w:r>
    </w:p>
    <w:p w:rsidRPr="0017584F" w:rsidR="0017584F" w:rsidP="0017584F" w:rsidRDefault="0017584F" w14:paraId="609798A1" w14:textId="26A496BD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 w:rsidRPr="0017584F">
        <w:rPr>
          <w:rFonts w:ascii="Times New Roman" w:hAnsi="Times New Roman"/>
        </w:rPr>
        <w:t>Scheduled and monitored projects and associated resources for the FAA.</w:t>
      </w:r>
      <w:r w:rsidRPr="0017584F">
        <w:rPr>
          <w:rFonts w:ascii="Segoe UI" w:hAnsi="Segoe UI" w:cs="Segoe UI"/>
          <w:sz w:val="21"/>
          <w:szCs w:val="21"/>
        </w:rPr>
        <w:t xml:space="preserve"> </w:t>
      </w:r>
    </w:p>
    <w:p w:rsidRPr="0017584F" w:rsidR="0017584F" w:rsidP="0017584F" w:rsidRDefault="0017584F" w14:paraId="32C73A6C" w14:textId="74BE4193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 w:rsidRPr="0017584F">
        <w:rPr>
          <w:rFonts w:ascii="Times New Roman" w:hAnsi="Times New Roman"/>
        </w:rPr>
        <w:t>Partnered with Engineering Services to deliver project plans and systematized reporting tools.</w:t>
      </w:r>
      <w:r w:rsidRPr="0017584F">
        <w:rPr>
          <w:rFonts w:ascii="Segoe UI" w:hAnsi="Segoe UI" w:cs="Segoe UI"/>
          <w:sz w:val="21"/>
          <w:szCs w:val="21"/>
        </w:rPr>
        <w:t xml:space="preserve"> </w:t>
      </w:r>
    </w:p>
    <w:p w:rsidRPr="0063781D" w:rsidR="00DC499A" w:rsidP="00CB0557" w:rsidRDefault="0017584F" w14:paraId="7DDB5810" w14:textId="25A6CE2A">
      <w:pPr>
        <w:pStyle w:val="ListParagraph"/>
        <w:numPr>
          <w:ilvl w:val="0"/>
          <w:numId w:val="25"/>
        </w:numPr>
        <w:rPr>
          <w:rFonts w:ascii="Segoe UI" w:hAnsi="Segoe UI" w:cs="Segoe UI"/>
          <w:sz w:val="21"/>
          <w:szCs w:val="21"/>
        </w:rPr>
      </w:pPr>
      <w:r w:rsidRPr="0017584F">
        <w:rPr>
          <w:rFonts w:ascii="Times New Roman" w:hAnsi="Times New Roman"/>
        </w:rPr>
        <w:t>Created customized coding scripts in R for end-users to generate personalized reports and analyses.</w:t>
      </w:r>
    </w:p>
    <w:p w:rsidR="00DC499A" w:rsidP="00CB0557" w:rsidRDefault="00DC499A" w14:paraId="1F926CE1" w14:textId="77777777">
      <w:pPr>
        <w:rPr>
          <w:rFonts w:ascii="Times New Roman" w:hAnsi="Times New Roman"/>
          <w:b/>
          <w:iCs/>
        </w:rPr>
      </w:pPr>
    </w:p>
    <w:p w:rsidR="00DC499A" w:rsidP="00DC499A" w:rsidRDefault="00DC499A" w14:paraId="0484FE5F" w14:textId="7777777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Program Manager</w:t>
      </w:r>
    </w:p>
    <w:p w:rsidR="00DC499A" w:rsidP="00DC499A" w:rsidRDefault="00DC499A" w14:paraId="7D1F2D4B" w14:textId="7777777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City of Bridgeport, CT,</w:t>
      </w:r>
    </w:p>
    <w:p w:rsidRPr="0063781D" w:rsidR="00E46BD9" w:rsidP="00CB0557" w:rsidRDefault="00DC499A" w14:paraId="422493D4" w14:textId="2F63FF8E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September 2014 –February 2016</w:t>
      </w:r>
    </w:p>
    <w:p w:rsidR="00EA73A1" w:rsidP="00CB0557" w:rsidRDefault="00E857E9" w14:paraId="2B8413E3" w14:textId="1116AC82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Lead digital overhaul of entire Blight Department</w:t>
      </w:r>
      <w:r w:rsidR="004C4333">
        <w:rPr>
          <w:rFonts w:ascii="Times New Roman" w:hAnsi="Times New Roman"/>
          <w:bCs/>
          <w:iCs/>
        </w:rPr>
        <w:t>.</w:t>
      </w:r>
    </w:p>
    <w:p w:rsidR="00EA73A1" w:rsidP="00CB0557" w:rsidRDefault="00E857E9" w14:paraId="13ED6C6C" w14:textId="6DE5E424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Developed targeted, data-driven plan for enforcement areas in the city. </w:t>
      </w:r>
    </w:p>
    <w:p w:rsidR="00EA73A1" w:rsidP="00CB0557" w:rsidRDefault="00E857E9" w14:paraId="515393B2" w14:textId="262E5D5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Developed workflow processes and training materials for multiple tasks including: Public Hearings, citation correspondence, and field inspections.</w:t>
      </w:r>
    </w:p>
    <w:p w:rsidR="000B484C" w:rsidP="004C4333" w:rsidRDefault="00E857E9" w14:paraId="6EDB4521" w14:textId="14C57780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Consulted with Legal Department on </w:t>
      </w:r>
      <w:r w:rsidR="004C4333">
        <w:rPr>
          <w:rFonts w:ascii="Times New Roman" w:hAnsi="Times New Roman"/>
          <w:bCs/>
          <w:iCs/>
        </w:rPr>
        <w:t>processes, hearings, and citations.</w:t>
      </w:r>
    </w:p>
    <w:p w:rsidRPr="004C4333" w:rsidR="004C4333" w:rsidP="004C4333" w:rsidRDefault="004C4333" w14:paraId="7686322D" w14:textId="72FCDC2E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Distributed work to field resources.</w:t>
      </w:r>
    </w:p>
    <w:p w:rsidR="004C4333" w:rsidP="00CB0557" w:rsidRDefault="004C4333" w14:paraId="3F38A53C" w14:textId="59CEE0EF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Authored reports and recommendations for legislatures on policies regarding blight.</w:t>
      </w:r>
    </w:p>
    <w:p w:rsidR="00E857E9" w:rsidP="00CB0557" w:rsidRDefault="00E857E9" w14:paraId="02960BA8" w14:textId="2CF3E91B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Analyzed and reported on employee performance, </w:t>
      </w:r>
      <w:r w:rsidR="004C4333">
        <w:rPr>
          <w:rFonts w:ascii="Times New Roman" w:hAnsi="Times New Roman"/>
          <w:bCs/>
          <w:iCs/>
        </w:rPr>
        <w:t>effectiveness of citations, and trends in blight city-wide.</w:t>
      </w:r>
    </w:p>
    <w:p w:rsidR="004C4333" w:rsidP="00CB0557" w:rsidRDefault="004C4333" w14:paraId="343A3A9D" w14:textId="3D2EB65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lastRenderedPageBreak/>
        <w:t xml:space="preserve">Communicated with public, private banks, and landlords on </w:t>
      </w:r>
      <w:r w:rsidR="00DC499A">
        <w:rPr>
          <w:rFonts w:ascii="Times New Roman" w:hAnsi="Times New Roman"/>
          <w:bCs/>
          <w:iCs/>
        </w:rPr>
        <w:t>housing code violations.</w:t>
      </w:r>
    </w:p>
    <w:p w:rsidR="004C4333" w:rsidP="00CB0557" w:rsidRDefault="004C4333" w14:paraId="2A4A52B7" w14:textId="52376C4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Managed </w:t>
      </w:r>
      <w:r w:rsidR="00DC499A">
        <w:rPr>
          <w:rFonts w:ascii="Times New Roman" w:hAnsi="Times New Roman"/>
          <w:bCs/>
          <w:iCs/>
        </w:rPr>
        <w:t>Health Department emergency remediation process from identifying project,</w:t>
      </w:r>
      <w:r>
        <w:rPr>
          <w:rFonts w:ascii="Times New Roman" w:hAnsi="Times New Roman"/>
          <w:bCs/>
          <w:iCs/>
        </w:rPr>
        <w:t xml:space="preserve"> </w:t>
      </w:r>
      <w:r w:rsidR="00DC499A">
        <w:rPr>
          <w:rFonts w:ascii="Times New Roman" w:hAnsi="Times New Roman"/>
          <w:bCs/>
          <w:iCs/>
        </w:rPr>
        <w:t>project scope</w:t>
      </w:r>
      <w:r>
        <w:rPr>
          <w:rFonts w:ascii="Times New Roman" w:hAnsi="Times New Roman"/>
          <w:bCs/>
          <w:iCs/>
        </w:rPr>
        <w:t xml:space="preserve">, </w:t>
      </w:r>
      <w:r w:rsidR="00DC499A">
        <w:rPr>
          <w:rFonts w:ascii="Times New Roman" w:hAnsi="Times New Roman"/>
          <w:bCs/>
          <w:iCs/>
        </w:rPr>
        <w:t>request for quotes</w:t>
      </w:r>
      <w:r>
        <w:rPr>
          <w:rFonts w:ascii="Times New Roman" w:hAnsi="Times New Roman"/>
          <w:bCs/>
          <w:iCs/>
        </w:rPr>
        <w:t xml:space="preserve">, </w:t>
      </w:r>
      <w:r w:rsidR="00DC499A">
        <w:rPr>
          <w:rFonts w:ascii="Times New Roman" w:hAnsi="Times New Roman"/>
          <w:bCs/>
          <w:iCs/>
        </w:rPr>
        <w:t>bid evaluation and awarding, quality control, and payment processing.</w:t>
      </w:r>
    </w:p>
    <w:p w:rsidRPr="0063781D" w:rsidR="00B43FC3" w:rsidP="00B43FC3" w:rsidRDefault="00E857E9" w14:paraId="126D9CBE" w14:textId="714B5183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Produced reports on departmental statistics for Housing Director, Office of the Mayor, and media.</w:t>
      </w:r>
    </w:p>
    <w:p w:rsidR="00B43FC3" w:rsidP="00B43FC3" w:rsidRDefault="00B43FC3" w14:paraId="4B5B906D" w14:textId="4C7C45D3">
      <w:pPr>
        <w:rPr>
          <w:rFonts w:ascii="Times New Roman" w:hAnsi="Times New Roman"/>
          <w:bCs/>
          <w:iCs/>
        </w:rPr>
      </w:pPr>
    </w:p>
    <w:p w:rsidR="00B43FC3" w:rsidP="00B43FC3" w:rsidRDefault="00DC499A" w14:paraId="5D8BC212" w14:textId="750D4335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AmeriCorps VISTA</w:t>
      </w:r>
    </w:p>
    <w:p w:rsidR="00DC499A" w:rsidP="00B43FC3" w:rsidRDefault="00DC499A" w14:paraId="18D83B7F" w14:textId="04691792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Corporation for National and Community Service</w:t>
      </w:r>
    </w:p>
    <w:p w:rsidRPr="0063781D" w:rsidR="00B43FC3" w:rsidP="00B43FC3" w:rsidRDefault="00DC499A" w14:paraId="4546CB67" w14:textId="4F2FB24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September 2012</w:t>
      </w:r>
      <w:r w:rsidR="00B43FC3">
        <w:rPr>
          <w:rFonts w:ascii="Times New Roman" w:hAnsi="Times New Roman"/>
          <w:b/>
          <w:iCs/>
        </w:rPr>
        <w:t xml:space="preserve"> to </w:t>
      </w:r>
      <w:r>
        <w:rPr>
          <w:rFonts w:ascii="Times New Roman" w:hAnsi="Times New Roman"/>
          <w:b/>
          <w:iCs/>
        </w:rPr>
        <w:t>2014</w:t>
      </w:r>
    </w:p>
    <w:p w:rsidR="0017584F" w:rsidP="00B43FC3" w:rsidRDefault="0017584F" w14:paraId="68858D8E" w14:textId="7C5E7B94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Developed and distributed marketing materials on digitally on social media and physically in the community.</w:t>
      </w:r>
    </w:p>
    <w:p w:rsidR="0017584F" w:rsidP="00B43FC3" w:rsidRDefault="0017584F" w14:paraId="4FB7E150" w14:textId="0DE81478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Managed outreach tables at community events, conferences, and pop-up sites.</w:t>
      </w:r>
    </w:p>
    <w:p w:rsidR="0017584F" w:rsidP="00B43FC3" w:rsidRDefault="0017584F" w14:paraId="1B65E9EE" w14:textId="7D9AC59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Filmed and edited training and public service announcements.</w:t>
      </w:r>
    </w:p>
    <w:p w:rsidRPr="00530522" w:rsidR="00530522" w:rsidP="00530522" w:rsidRDefault="00530522" w14:paraId="16894FDE" w14:textId="73D2761C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Le</w:t>
      </w:r>
      <w:r w:rsidR="00B43FC3">
        <w:rPr>
          <w:rFonts w:ascii="Times New Roman" w:hAnsi="Times New Roman"/>
          <w:bCs/>
          <w:iCs/>
        </w:rPr>
        <w:t>d</w:t>
      </w:r>
      <w:r w:rsidR="0017584F">
        <w:rPr>
          <w:rFonts w:ascii="Times New Roman" w:hAnsi="Times New Roman"/>
          <w:bCs/>
          <w:iCs/>
        </w:rPr>
        <w:t xml:space="preserve"> and coordinated volunteer efforts in city-wide cleanups.</w:t>
      </w:r>
    </w:p>
    <w:p w:rsidR="00CB0557" w:rsidP="00CB0557" w:rsidRDefault="00CB0557" w14:paraId="1AAB9054" w14:textId="1AFA855E">
      <w:pPr>
        <w:rPr>
          <w:rFonts w:ascii="Times New Roman" w:hAnsi="Times New Roman"/>
          <w:bCs/>
          <w:iCs/>
        </w:rPr>
      </w:pPr>
    </w:p>
    <w:p w:rsidR="00CB0557" w:rsidP="00CB0557" w:rsidRDefault="00CB0557" w14:paraId="3FAE4D5B" w14:textId="2A86105B"/>
    <w:p w:rsidR="00CB0557" w:rsidP="00CB0557" w:rsidRDefault="00CB0557" w14:paraId="1E1B73BD" w14:textId="4FCD4CD9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:rsidR="00CB0557" w:rsidP="00CB0557" w:rsidRDefault="00CB0557" w14:paraId="1E33E770" w14:textId="6392CE09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54C6B" w:rsidP="00FB7BE6" w:rsidRDefault="00754C6B" w14:paraId="44BA7872" w14:textId="77777777">
      <w:r>
        <w:separator/>
      </w:r>
    </w:p>
  </w:endnote>
  <w:endnote w:type="continuationSeparator" w:id="0">
    <w:p w:rsidR="00754C6B" w:rsidP="00FB7BE6" w:rsidRDefault="00754C6B" w14:paraId="11B540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8966C3" w:rsidR="00FB7BE6" w:rsidP="00FB7BE6" w:rsidRDefault="000F1085" w14:paraId="57B7121A" w14:textId="59F7BE75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54C6B" w:rsidP="00FB7BE6" w:rsidRDefault="00754C6B" w14:paraId="74E0E0F6" w14:textId="77777777">
      <w:r>
        <w:separator/>
      </w:r>
    </w:p>
  </w:footnote>
  <w:footnote w:type="continuationSeparator" w:id="0">
    <w:p w:rsidR="00754C6B" w:rsidP="00FB7BE6" w:rsidRDefault="00754C6B" w14:paraId="4D7F35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p w:rsidR="00FB7BE6" w:rsidRDefault="00FB7BE6" w14:paraId="27D33B92" w14:textId="77777777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23"/>
  </w:num>
  <w:num w:numId="5">
    <w:abstractNumId w:val="0"/>
  </w:num>
  <w:num w:numId="6">
    <w:abstractNumId w:val="14"/>
  </w:num>
  <w:num w:numId="7">
    <w:abstractNumId w:val="12"/>
  </w:num>
  <w:num w:numId="8">
    <w:abstractNumId w:val="22"/>
  </w:num>
  <w:num w:numId="9">
    <w:abstractNumId w:val="1"/>
  </w:num>
  <w:num w:numId="10">
    <w:abstractNumId w:val="20"/>
  </w:num>
  <w:num w:numId="11">
    <w:abstractNumId w:val="19"/>
  </w:num>
  <w:num w:numId="12">
    <w:abstractNumId w:val="10"/>
  </w:num>
  <w:num w:numId="13">
    <w:abstractNumId w:val="4"/>
  </w:num>
  <w:num w:numId="14">
    <w:abstractNumId w:val="6"/>
  </w:num>
  <w:num w:numId="15">
    <w:abstractNumId w:val="11"/>
  </w:num>
  <w:num w:numId="16">
    <w:abstractNumId w:val="21"/>
  </w:num>
  <w:num w:numId="17">
    <w:abstractNumId w:val="24"/>
  </w:num>
  <w:num w:numId="18">
    <w:abstractNumId w:val="15"/>
  </w:num>
  <w:num w:numId="19">
    <w:abstractNumId w:val="8"/>
  </w:num>
  <w:num w:numId="20">
    <w:abstractNumId w:val="7"/>
  </w:num>
  <w:num w:numId="21">
    <w:abstractNumId w:val="13"/>
  </w:num>
  <w:num w:numId="22">
    <w:abstractNumId w:val="5"/>
  </w:num>
  <w:num w:numId="23">
    <w:abstractNumId w:val="9"/>
  </w:num>
  <w:num w:numId="24">
    <w:abstractNumId w:val="1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ttachedTemplate r:id="rId1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4180C"/>
    <w:rsid w:val="000971DB"/>
    <w:rsid w:val="000B484C"/>
    <w:rsid w:val="000B4BA3"/>
    <w:rsid w:val="000B4D19"/>
    <w:rsid w:val="000F1085"/>
    <w:rsid w:val="00106FC2"/>
    <w:rsid w:val="0017584F"/>
    <w:rsid w:val="001D061D"/>
    <w:rsid w:val="001E79DA"/>
    <w:rsid w:val="002214B1"/>
    <w:rsid w:val="00226F5A"/>
    <w:rsid w:val="00264DCC"/>
    <w:rsid w:val="002A46EC"/>
    <w:rsid w:val="002D1A1E"/>
    <w:rsid w:val="00325333"/>
    <w:rsid w:val="00325835"/>
    <w:rsid w:val="0036311B"/>
    <w:rsid w:val="0036345A"/>
    <w:rsid w:val="003C3FBF"/>
    <w:rsid w:val="003E68EF"/>
    <w:rsid w:val="00404AC2"/>
    <w:rsid w:val="00412785"/>
    <w:rsid w:val="00451D06"/>
    <w:rsid w:val="004740AC"/>
    <w:rsid w:val="004C3B3B"/>
    <w:rsid w:val="004C4333"/>
    <w:rsid w:val="004D0F3F"/>
    <w:rsid w:val="00530522"/>
    <w:rsid w:val="00577BEA"/>
    <w:rsid w:val="005B3F20"/>
    <w:rsid w:val="00610F5A"/>
    <w:rsid w:val="0063781D"/>
    <w:rsid w:val="006560DB"/>
    <w:rsid w:val="00656F65"/>
    <w:rsid w:val="00664954"/>
    <w:rsid w:val="0067782B"/>
    <w:rsid w:val="00716DDC"/>
    <w:rsid w:val="00737EAE"/>
    <w:rsid w:val="00754C6B"/>
    <w:rsid w:val="0076600D"/>
    <w:rsid w:val="007C2301"/>
    <w:rsid w:val="00807750"/>
    <w:rsid w:val="008858AE"/>
    <w:rsid w:val="00904668"/>
    <w:rsid w:val="0093770A"/>
    <w:rsid w:val="009A133C"/>
    <w:rsid w:val="009A2AE1"/>
    <w:rsid w:val="009B4545"/>
    <w:rsid w:val="00A05B8D"/>
    <w:rsid w:val="00A945C0"/>
    <w:rsid w:val="00B21DB5"/>
    <w:rsid w:val="00B41E7C"/>
    <w:rsid w:val="00B43FC3"/>
    <w:rsid w:val="00B6455B"/>
    <w:rsid w:val="00B6526A"/>
    <w:rsid w:val="00B93749"/>
    <w:rsid w:val="00BB0E94"/>
    <w:rsid w:val="00C12A49"/>
    <w:rsid w:val="00C85743"/>
    <w:rsid w:val="00CA3266"/>
    <w:rsid w:val="00CB0557"/>
    <w:rsid w:val="00CB5FBF"/>
    <w:rsid w:val="00D34833"/>
    <w:rsid w:val="00D703A8"/>
    <w:rsid w:val="00D85084"/>
    <w:rsid w:val="00DC499A"/>
    <w:rsid w:val="00DD04FE"/>
    <w:rsid w:val="00E46BD9"/>
    <w:rsid w:val="00E803C3"/>
    <w:rsid w:val="00E83439"/>
    <w:rsid w:val="00E857E9"/>
    <w:rsid w:val="00E87242"/>
    <w:rsid w:val="00EA73A1"/>
    <w:rsid w:val="00EB68BC"/>
    <w:rsid w:val="00ED7D3E"/>
    <w:rsid w:val="00F11EFF"/>
    <w:rsid w:val="00F178F4"/>
    <w:rsid w:val="00F17EBC"/>
    <w:rsid w:val="00F17EC7"/>
    <w:rsid w:val="00F4538A"/>
    <w:rsid w:val="00F52065"/>
    <w:rsid w:val="00F6496A"/>
    <w:rsid w:val="00F66C98"/>
    <w:rsid w:val="00FB16E6"/>
    <w:rsid w:val="00FB7BE6"/>
    <w:rsid w:val="00FE035D"/>
    <w:rsid w:val="00FF5A17"/>
    <w:rsid w:val="0250290C"/>
    <w:rsid w:val="054C1871"/>
    <w:rsid w:val="11DE42DC"/>
    <w:rsid w:val="47880BF5"/>
    <w:rsid w:val="567A4DD5"/>
    <w:rsid w:val="5C8D90F6"/>
    <w:rsid w:val="6BE2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506247-384D-4BC5-A3FF-8002E8913F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1C97F7-A1A4-4965-9CE1-E2F9C508352B}"/>
</file>

<file path=customXml/itemProps3.xml><?xml version="1.0" encoding="utf-8"?>
<ds:datastoreItem xmlns:ds="http://schemas.openxmlformats.org/officeDocument/2006/customXml" ds:itemID="{301B988B-3E21-4BCD-90CE-C1561326DE55}"/>
</file>

<file path=customXml/itemProps4.xml><?xml version="1.0" encoding="utf-8"?>
<ds:datastoreItem xmlns:ds="http://schemas.openxmlformats.org/officeDocument/2006/customXml" ds:itemID="{32999B19-5371-42F1-B477-1BC9DB19AE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Nicholas Celio</cp:lastModifiedBy>
  <cp:revision>12</cp:revision>
  <cp:lastPrinted>2014-02-04T19:23:00Z</cp:lastPrinted>
  <dcterms:created xsi:type="dcterms:W3CDTF">2019-10-21T13:09:00Z</dcterms:created>
  <dcterms:modified xsi:type="dcterms:W3CDTF">2023-05-02T16:26:43Z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