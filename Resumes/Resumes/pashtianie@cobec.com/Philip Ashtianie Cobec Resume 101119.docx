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D6DC4" w14:textId="77777777" w:rsidR="0069034E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bookmarkStart w:id="0" w:name="_GoBack"/>
      <w:bookmarkEnd w:id="0"/>
    </w:p>
    <w:p w14:paraId="66C3BB13" w14:textId="55D775C2" w:rsidR="0069034E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 w:rsidRPr="003538BB">
        <w:rPr>
          <w:b/>
        </w:rPr>
        <w:t>Philip Ashtianie</w:t>
      </w:r>
      <w:r w:rsidRPr="003538BB">
        <w:rPr>
          <w:b/>
        </w:rPr>
        <w:tab/>
      </w:r>
    </w:p>
    <w:p w14:paraId="7DECAD80" w14:textId="77777777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Cs/>
        </w:rPr>
      </w:pPr>
      <w:r w:rsidRPr="003538BB">
        <w:rPr>
          <w:bCs/>
        </w:rPr>
        <w:t>pashtianie@cobec.com</w:t>
      </w:r>
    </w:p>
    <w:p w14:paraId="7BC91363" w14:textId="77777777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Cs/>
        </w:rPr>
      </w:pPr>
      <w:r w:rsidRPr="003538BB">
        <w:rPr>
          <w:bCs/>
        </w:rPr>
        <w:t>Phone 410-913-3895</w:t>
      </w:r>
    </w:p>
    <w:p w14:paraId="6BF9C1F6" w14:textId="77777777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ind w:left="90"/>
        <w:rPr>
          <w:b/>
        </w:rPr>
      </w:pPr>
    </w:p>
    <w:p w14:paraId="6792E417" w14:textId="77777777" w:rsidR="0069034E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  <w:u w:val="single"/>
        </w:rPr>
      </w:pPr>
      <w:r>
        <w:rPr>
          <w:b/>
          <w:bCs/>
          <w:u w:val="single"/>
        </w:rPr>
        <w:t>PROFESSIONAL SUMMARY;</w:t>
      </w:r>
    </w:p>
    <w:p w14:paraId="09452B96" w14:textId="77777777" w:rsidR="0069034E" w:rsidRPr="00595504" w:rsidRDefault="0069034E" w:rsidP="0069034E">
      <w:pPr>
        <w:pStyle w:val="NormalWeb"/>
        <w:tabs>
          <w:tab w:val="left" w:pos="90"/>
        </w:tabs>
        <w:spacing w:before="0" w:beforeAutospacing="0" w:after="0" w:afterAutospacing="0"/>
      </w:pPr>
      <w:r>
        <w:t xml:space="preserve">Mr. Ashtianie is an accomplished professional with more than two years’ experience working with the Federal Aviation Administration (FAA) and the National Archives and Records Administration (NARA). He has a strong background in business administration, including project planning, data and records management, data analysis, and analog-to-digital projects. </w:t>
      </w:r>
    </w:p>
    <w:p w14:paraId="3DA5DC2E" w14:textId="77777777" w:rsidR="0069034E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  <w:u w:val="single"/>
        </w:rPr>
      </w:pPr>
    </w:p>
    <w:p w14:paraId="1EFC9D84" w14:textId="77777777" w:rsidR="0069034E" w:rsidRPr="009A36B3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  <w:u w:val="single"/>
        </w:rPr>
      </w:pPr>
      <w:r w:rsidRPr="009A36B3">
        <w:rPr>
          <w:b/>
          <w:bCs/>
          <w:u w:val="single"/>
        </w:rPr>
        <w:t>EDUCATION:</w:t>
      </w:r>
    </w:p>
    <w:p w14:paraId="5C338B65" w14:textId="77777777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ind w:left="90"/>
        <w:rPr>
          <w:b/>
          <w:bCs/>
        </w:rPr>
      </w:pPr>
    </w:p>
    <w:p w14:paraId="4077959B" w14:textId="77777777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Cs/>
        </w:rPr>
      </w:pPr>
      <w:r w:rsidRPr="003538BB">
        <w:rPr>
          <w:bCs/>
        </w:rPr>
        <w:t>University of Maryland University College (2015) B.S.</w:t>
      </w:r>
      <w:r>
        <w:rPr>
          <w:bCs/>
        </w:rPr>
        <w:t xml:space="preserve"> Cum Laude</w:t>
      </w:r>
      <w:r w:rsidRPr="003538BB">
        <w:rPr>
          <w:bCs/>
        </w:rPr>
        <w:t xml:space="preserve">, Business Administration. </w:t>
      </w:r>
    </w:p>
    <w:p w14:paraId="46B33513" w14:textId="77777777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</w:rPr>
      </w:pPr>
    </w:p>
    <w:p w14:paraId="6407E49B" w14:textId="77777777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120" w:afterAutospacing="0"/>
        <w:rPr>
          <w:bCs/>
        </w:rPr>
      </w:pPr>
      <w:r w:rsidRPr="003538BB">
        <w:rPr>
          <w:bCs/>
        </w:rPr>
        <w:t>Master’s in Business Administration, underway, University of Maryland University College, Adelphi, MD</w:t>
      </w:r>
    </w:p>
    <w:p w14:paraId="1DD9EBD2" w14:textId="77777777" w:rsidR="0069034E" w:rsidRDefault="0069034E" w:rsidP="0069034E">
      <w:pPr>
        <w:pStyle w:val="NormalWeb"/>
        <w:numPr>
          <w:ilvl w:val="0"/>
          <w:numId w:val="33"/>
        </w:numPr>
        <w:spacing w:before="0" w:beforeAutospacing="0" w:after="0" w:afterAutospacing="0"/>
        <w:rPr>
          <w:bCs/>
        </w:rPr>
      </w:pPr>
      <w:r>
        <w:rPr>
          <w:bCs/>
        </w:rPr>
        <w:t>Developed</w:t>
      </w:r>
      <w:r w:rsidRPr="003538BB">
        <w:rPr>
          <w:bCs/>
        </w:rPr>
        <w:t xml:space="preserve"> and performed situational audit/analysis: Mission, Vision, Strategies, performance objectives analyses; competitive advantage analysis</w:t>
      </w:r>
    </w:p>
    <w:p w14:paraId="4C38A524" w14:textId="77777777" w:rsidR="0069034E" w:rsidRDefault="0069034E" w:rsidP="0069034E">
      <w:pPr>
        <w:pStyle w:val="NormalWeb"/>
        <w:numPr>
          <w:ilvl w:val="0"/>
          <w:numId w:val="33"/>
        </w:numPr>
        <w:spacing w:before="0" w:beforeAutospacing="0" w:after="0" w:afterAutospacing="0"/>
        <w:rPr>
          <w:bCs/>
        </w:rPr>
      </w:pPr>
      <w:r>
        <w:rPr>
          <w:bCs/>
        </w:rPr>
        <w:t>Performed f</w:t>
      </w:r>
      <w:r w:rsidRPr="003538BB">
        <w:rPr>
          <w:bCs/>
        </w:rPr>
        <w:t xml:space="preserve">inancial and cost analyses; SWOT analyses; white papers. </w:t>
      </w:r>
    </w:p>
    <w:p w14:paraId="3424255A" w14:textId="77777777" w:rsidR="0069034E" w:rsidRPr="003538BB" w:rsidRDefault="0069034E" w:rsidP="0069034E">
      <w:pPr>
        <w:pStyle w:val="NormalWeb"/>
        <w:numPr>
          <w:ilvl w:val="0"/>
          <w:numId w:val="33"/>
        </w:numPr>
        <w:spacing w:before="0" w:beforeAutospacing="0" w:after="0" w:afterAutospacing="0"/>
        <w:rPr>
          <w:bCs/>
        </w:rPr>
      </w:pPr>
      <w:r>
        <w:rPr>
          <w:bCs/>
        </w:rPr>
        <w:t>Performed</w:t>
      </w:r>
      <w:r w:rsidRPr="003538BB">
        <w:rPr>
          <w:bCs/>
        </w:rPr>
        <w:t xml:space="preserve"> workforce composition analysis, risk assessments, communication plans, project plans/schedules, virtual team management, analyzed culture, climate, business ethics in major corporations. </w:t>
      </w:r>
    </w:p>
    <w:p w14:paraId="69B9CE47" w14:textId="77777777" w:rsidR="0069034E" w:rsidRDefault="0069034E" w:rsidP="0069034E">
      <w:pPr>
        <w:pStyle w:val="NormalWeb"/>
        <w:spacing w:before="0" w:beforeAutospacing="0" w:after="0" w:afterAutospacing="0"/>
        <w:rPr>
          <w:b/>
          <w:bCs/>
        </w:rPr>
      </w:pPr>
    </w:p>
    <w:p w14:paraId="182B58CE" w14:textId="77777777" w:rsidR="0069034E" w:rsidRPr="009A36B3" w:rsidRDefault="0069034E" w:rsidP="0069034E">
      <w:pPr>
        <w:pStyle w:val="NormalWeb"/>
        <w:spacing w:before="0" w:beforeAutospacing="0" w:after="0" w:afterAutospacing="0"/>
        <w:rPr>
          <w:b/>
          <w:bCs/>
          <w:u w:val="single"/>
        </w:rPr>
      </w:pPr>
      <w:r>
        <w:rPr>
          <w:b/>
          <w:bCs/>
          <w:u w:val="single"/>
        </w:rPr>
        <w:t xml:space="preserve">RELEVANT </w:t>
      </w:r>
      <w:r w:rsidRPr="009A36B3">
        <w:rPr>
          <w:b/>
          <w:bCs/>
          <w:u w:val="single"/>
        </w:rPr>
        <w:t>EXPERIENCE:</w:t>
      </w:r>
    </w:p>
    <w:p w14:paraId="51FA9699" w14:textId="77777777" w:rsidR="0069034E" w:rsidRDefault="0069034E" w:rsidP="0069034E">
      <w:pPr>
        <w:pStyle w:val="NormalWeb"/>
        <w:spacing w:before="0" w:beforeAutospacing="0" w:after="0" w:afterAutospacing="0"/>
        <w:rPr>
          <w:bCs/>
        </w:rPr>
      </w:pPr>
    </w:p>
    <w:p w14:paraId="15705B87" w14:textId="77777777" w:rsidR="0069034E" w:rsidRPr="006E444B" w:rsidRDefault="0069034E" w:rsidP="0069034E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Consultant (Program Analyst)</w:t>
      </w:r>
    </w:p>
    <w:p w14:paraId="12740BC2" w14:textId="77777777" w:rsidR="0069034E" w:rsidRPr="006E444B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6E444B">
        <w:rPr>
          <w:b/>
        </w:rPr>
        <w:t>Cobec Consulting, Inc.</w:t>
      </w:r>
    </w:p>
    <w:p w14:paraId="08F3D06C" w14:textId="77777777" w:rsidR="0069034E" w:rsidRDefault="0069034E" w:rsidP="0069034E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August </w:t>
      </w:r>
      <w:r w:rsidRPr="006E444B">
        <w:rPr>
          <w:b/>
        </w:rPr>
        <w:t>2019-present</w:t>
      </w:r>
    </w:p>
    <w:p w14:paraId="0C8F6287" w14:textId="77777777" w:rsidR="0069034E" w:rsidRPr="003538BB" w:rsidRDefault="0069034E" w:rsidP="0069034E">
      <w:pPr>
        <w:pStyle w:val="NormalWeb"/>
        <w:spacing w:before="0" w:beforeAutospacing="0" w:after="0" w:afterAutospacing="0"/>
        <w:rPr>
          <w:bCs/>
        </w:rPr>
      </w:pPr>
    </w:p>
    <w:p w14:paraId="73C39DB8" w14:textId="77777777" w:rsidR="0069034E" w:rsidRDefault="0069034E" w:rsidP="0069034E">
      <w:pPr>
        <w:pStyle w:val="NormalWeb"/>
        <w:numPr>
          <w:ilvl w:val="0"/>
          <w:numId w:val="32"/>
        </w:numPr>
        <w:spacing w:before="0" w:beforeAutospacing="0" w:after="0" w:afterAutospacing="0"/>
        <w:rPr>
          <w:bCs/>
        </w:rPr>
      </w:pPr>
      <w:r w:rsidRPr="00F91634">
        <w:rPr>
          <w:bCs/>
        </w:rPr>
        <w:t>Provided project planning and scheduling support to Runway Status Lights (RWSL) project at Federal Aviation Administration (FAA).</w:t>
      </w:r>
    </w:p>
    <w:p w14:paraId="3286A364" w14:textId="77777777" w:rsidR="0069034E" w:rsidRPr="00F91634" w:rsidRDefault="0069034E" w:rsidP="0069034E">
      <w:pPr>
        <w:pStyle w:val="NormalWeb"/>
        <w:numPr>
          <w:ilvl w:val="0"/>
          <w:numId w:val="32"/>
        </w:numPr>
        <w:spacing w:before="0" w:beforeAutospacing="0" w:after="0" w:afterAutospacing="0"/>
        <w:rPr>
          <w:bCs/>
        </w:rPr>
      </w:pPr>
      <w:r>
        <w:rPr>
          <w:bCs/>
        </w:rPr>
        <w:t>Coordinate with FAA customers and other stakeholders to determine schedule changes and analyze the impact to the overall project schedule.</w:t>
      </w:r>
    </w:p>
    <w:p w14:paraId="7236FD6E" w14:textId="77777777" w:rsidR="0069034E" w:rsidRDefault="0069034E" w:rsidP="0069034E">
      <w:pPr>
        <w:pStyle w:val="NormalWeb"/>
        <w:spacing w:before="0" w:beforeAutospacing="0" w:after="0" w:afterAutospacing="0"/>
        <w:rPr>
          <w:b/>
        </w:rPr>
      </w:pPr>
    </w:p>
    <w:p w14:paraId="42A55774" w14:textId="77777777" w:rsidR="0069034E" w:rsidRPr="003538BB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>Data Validation Specialist</w:t>
      </w:r>
    </w:p>
    <w:p w14:paraId="5C18C598" w14:textId="77777777" w:rsidR="0069034E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 xml:space="preserve">Quality Associates Inc, Maple Lawn, MD                       </w:t>
      </w:r>
      <w:r w:rsidRPr="003538BB">
        <w:rPr>
          <w:b/>
        </w:rPr>
        <w:tab/>
      </w:r>
      <w:r w:rsidRPr="003538BB">
        <w:rPr>
          <w:b/>
        </w:rPr>
        <w:tab/>
      </w:r>
      <w:r w:rsidRPr="003538BB">
        <w:rPr>
          <w:b/>
        </w:rPr>
        <w:tab/>
      </w:r>
      <w:r w:rsidRPr="003538BB">
        <w:rPr>
          <w:b/>
        </w:rPr>
        <w:tab/>
      </w:r>
    </w:p>
    <w:p w14:paraId="3D614ADC" w14:textId="77777777" w:rsidR="0069034E" w:rsidRPr="003538BB" w:rsidRDefault="0069034E" w:rsidP="0069034E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September 2018</w:t>
      </w:r>
      <w:r w:rsidRPr="003538BB">
        <w:rPr>
          <w:b/>
        </w:rPr>
        <w:t>-</w:t>
      </w:r>
      <w:r>
        <w:rPr>
          <w:b/>
        </w:rPr>
        <w:t xml:space="preserve">April </w:t>
      </w:r>
      <w:r w:rsidRPr="003538BB">
        <w:rPr>
          <w:b/>
        </w:rPr>
        <w:t xml:space="preserve">2019 </w:t>
      </w:r>
    </w:p>
    <w:p w14:paraId="5881B050" w14:textId="77777777" w:rsidR="0069034E" w:rsidRPr="003538BB" w:rsidRDefault="0069034E" w:rsidP="0069034E">
      <w:pPr>
        <w:pStyle w:val="NormalWeb"/>
        <w:spacing w:before="0" w:beforeAutospacing="0" w:after="0" w:afterAutospacing="0"/>
      </w:pPr>
    </w:p>
    <w:p w14:paraId="0255D777" w14:textId="77777777" w:rsidR="0069034E" w:rsidRDefault="0069034E" w:rsidP="0069034E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>Top</w:t>
      </w:r>
      <w:r w:rsidRPr="003538BB">
        <w:t xml:space="preserve"> team producer in performing data entry and validation</w:t>
      </w:r>
      <w:r>
        <w:t xml:space="preserve"> for various Federal, State, and Local government digitization projects</w:t>
      </w:r>
      <w:r w:rsidRPr="003538BB">
        <w:t xml:space="preserve">. </w:t>
      </w:r>
    </w:p>
    <w:p w14:paraId="3237A103" w14:textId="77777777" w:rsidR="0069034E" w:rsidRDefault="0069034E" w:rsidP="0069034E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>E</w:t>
      </w:r>
      <w:r w:rsidRPr="003538BB">
        <w:t xml:space="preserve">xceeded target goals for major scanning projects, while performing 100% indexing and validation and verification of images. </w:t>
      </w:r>
    </w:p>
    <w:p w14:paraId="1B28AD16" w14:textId="77777777" w:rsidR="0069034E" w:rsidRPr="003538BB" w:rsidRDefault="0069034E" w:rsidP="0069034E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3538BB">
        <w:lastRenderedPageBreak/>
        <w:t>Successfully completed projects on time with minimal supervision.</w:t>
      </w:r>
    </w:p>
    <w:p w14:paraId="0284E9EE" w14:textId="77777777" w:rsidR="0069034E" w:rsidRPr="003538BB" w:rsidRDefault="0069034E" w:rsidP="0069034E">
      <w:pPr>
        <w:pStyle w:val="NormalWeb"/>
        <w:spacing w:before="0" w:beforeAutospacing="0" w:after="0" w:afterAutospacing="0"/>
      </w:pPr>
    </w:p>
    <w:p w14:paraId="35F1CC4E" w14:textId="17B9D820" w:rsidR="0069034E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>Archives Technician/Research Assistant, Student Intern</w:t>
      </w:r>
    </w:p>
    <w:p w14:paraId="400A2FA3" w14:textId="77777777" w:rsidR="0069034E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 xml:space="preserve">National Archives and Records Administration (NARA), College Park, MD </w:t>
      </w:r>
      <w:r w:rsidRPr="003538BB">
        <w:rPr>
          <w:b/>
        </w:rPr>
        <w:tab/>
      </w:r>
    </w:p>
    <w:p w14:paraId="18379FE3" w14:textId="0829A0CB" w:rsidR="0069034E" w:rsidRPr="003538BB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 xml:space="preserve">1/2009 to 9/2010 </w:t>
      </w:r>
    </w:p>
    <w:p w14:paraId="28FD7459" w14:textId="77777777" w:rsidR="0069034E" w:rsidRPr="003538BB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 xml:space="preserve">Title: </w:t>
      </w:r>
    </w:p>
    <w:p w14:paraId="1E654C9B" w14:textId="77777777" w:rsidR="0069034E" w:rsidRPr="003538BB" w:rsidRDefault="0069034E" w:rsidP="0069034E">
      <w:pPr>
        <w:pStyle w:val="NormalWeb"/>
        <w:spacing w:before="0" w:beforeAutospacing="0" w:after="0" w:afterAutospacing="0"/>
        <w:rPr>
          <w:bCs/>
        </w:rPr>
      </w:pPr>
    </w:p>
    <w:p w14:paraId="2F389AB8" w14:textId="77777777" w:rsidR="0069034E" w:rsidRPr="003538BB" w:rsidRDefault="0069034E" w:rsidP="0069034E">
      <w:pPr>
        <w:pStyle w:val="NormalWeb"/>
        <w:spacing w:before="0" w:beforeAutospacing="0" w:after="0" w:afterAutospacing="0"/>
      </w:pPr>
      <w:r>
        <w:rPr>
          <w:bCs/>
        </w:rPr>
        <w:t>Prepared</w:t>
      </w:r>
      <w:r w:rsidRPr="003538BB">
        <w:rPr>
          <w:bCs/>
        </w:rPr>
        <w:t xml:space="preserve"> timely reports and correspondence for leadership managing an organization of more than 1500 people across the country. </w:t>
      </w:r>
      <w:r>
        <w:rPr>
          <w:bCs/>
        </w:rPr>
        <w:t>P</w:t>
      </w:r>
      <w:r w:rsidRPr="003538BB">
        <w:rPr>
          <w:bCs/>
        </w:rPr>
        <w:t xml:space="preserve">erformed timely and accurate data entry for a large national database used for tracking location of Federal records for NARA customers; </w:t>
      </w:r>
      <w:r>
        <w:rPr>
          <w:bCs/>
        </w:rPr>
        <w:t>used</w:t>
      </w:r>
      <w:r w:rsidRPr="003538BB">
        <w:rPr>
          <w:bCs/>
        </w:rPr>
        <w:t xml:space="preserve"> SharePoint. </w:t>
      </w:r>
      <w:r>
        <w:t>Provided</w:t>
      </w:r>
      <w:r w:rsidRPr="003538BB">
        <w:t xml:space="preserve"> primary records management functions for organization, including organizing a shared drive of electronic records for about 50 staff members to provide easy access to operational records. Throughout many projects with NARA, </w:t>
      </w:r>
      <w:r>
        <w:t>p</w:t>
      </w:r>
      <w:r w:rsidRPr="003538BB">
        <w:t xml:space="preserve">erformed research and data analyses for field offices, including tracking social media analytics. </w:t>
      </w:r>
      <w:r>
        <w:t>H</w:t>
      </w:r>
      <w:r w:rsidRPr="003538BB">
        <w:t xml:space="preserve">eld a Public Trust </w:t>
      </w:r>
      <w:r>
        <w:t>position</w:t>
      </w:r>
      <w:r w:rsidRPr="003538BB">
        <w:t>.</w:t>
      </w:r>
    </w:p>
    <w:p w14:paraId="29945877" w14:textId="77777777" w:rsidR="0069034E" w:rsidRPr="003538BB" w:rsidRDefault="0069034E" w:rsidP="0069034E">
      <w:pPr>
        <w:pStyle w:val="NormalWeb"/>
        <w:spacing w:before="0" w:beforeAutospacing="0" w:after="0" w:afterAutospacing="0"/>
      </w:pPr>
    </w:p>
    <w:p w14:paraId="3B129BFB" w14:textId="77777777" w:rsidR="0069034E" w:rsidRPr="00386352" w:rsidRDefault="0069034E" w:rsidP="0069034E">
      <w:pPr>
        <w:pStyle w:val="NormalWeb"/>
        <w:spacing w:before="0" w:beforeAutospacing="0" w:after="0" w:afterAutospacing="0"/>
        <w:rPr>
          <w:b/>
          <w:u w:val="single"/>
        </w:rPr>
      </w:pPr>
      <w:r w:rsidRPr="00386352">
        <w:rPr>
          <w:b/>
          <w:u w:val="single"/>
        </w:rPr>
        <w:t>CERTIFICATIONS/TRAINING:</w:t>
      </w:r>
    </w:p>
    <w:p w14:paraId="53F6C25A" w14:textId="77777777" w:rsidR="0069034E" w:rsidRPr="0014416C" w:rsidRDefault="0069034E" w:rsidP="0069034E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Primavera P6 Professional Fundamentals, Scheduling Best Practices Guidelines for Primavera P6, Primavera P6 Professional Advanced Topics, </w:t>
      </w:r>
      <w:proofErr w:type="spellStart"/>
      <w:r>
        <w:rPr>
          <w:bCs/>
        </w:rPr>
        <w:t>TenSix</w:t>
      </w:r>
      <w:proofErr w:type="spellEnd"/>
      <w:r>
        <w:rPr>
          <w:bCs/>
        </w:rPr>
        <w:t xml:space="preserve"> Consulting, Summer 2019</w:t>
      </w:r>
    </w:p>
    <w:p w14:paraId="3C8ACC30" w14:textId="77777777" w:rsidR="0069034E" w:rsidRPr="00386352" w:rsidRDefault="0069034E" w:rsidP="0069034E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>
        <w:t>Coursera. Fundamentals of Project Planning and Management, Spring 2019, University of Virginia.</w:t>
      </w:r>
    </w:p>
    <w:p w14:paraId="33C830F1" w14:textId="77777777" w:rsidR="0069034E" w:rsidRPr="00386352" w:rsidRDefault="0069034E" w:rsidP="0069034E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 w:rsidRPr="003538BB">
        <w:t>Microsoft Excel courses, January 2017 &amp; March 2019, Howard Community College</w:t>
      </w:r>
    </w:p>
    <w:p w14:paraId="220A6FC9" w14:textId="77777777" w:rsidR="0069034E" w:rsidRDefault="0069034E" w:rsidP="0069034E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 w:rsidRPr="003538BB">
        <w:rPr>
          <w:bCs/>
        </w:rPr>
        <w:t xml:space="preserve">Coursera Business Specialization courses: Business Metrics for Data-Driven Companies and Mastering Data Analysis in Excel, December 2016, Duke University </w:t>
      </w:r>
    </w:p>
    <w:p w14:paraId="056F2A85" w14:textId="77777777" w:rsidR="0069034E" w:rsidRDefault="0069034E" w:rsidP="0069034E">
      <w:pPr>
        <w:pStyle w:val="NormalWeb"/>
        <w:spacing w:before="0" w:beforeAutospacing="0" w:after="0" w:afterAutospacing="0"/>
        <w:rPr>
          <w:bCs/>
        </w:rPr>
      </w:pPr>
    </w:p>
    <w:p w14:paraId="14BEE226" w14:textId="77777777" w:rsidR="0069034E" w:rsidRPr="00386352" w:rsidRDefault="0069034E" w:rsidP="0069034E">
      <w:pPr>
        <w:pStyle w:val="NormalWeb"/>
        <w:spacing w:before="0" w:beforeAutospacing="0" w:after="0" w:afterAutospacing="0"/>
        <w:rPr>
          <w:b/>
          <w:u w:val="single"/>
        </w:rPr>
      </w:pPr>
      <w:r w:rsidRPr="00386352">
        <w:rPr>
          <w:b/>
          <w:u w:val="single"/>
        </w:rPr>
        <w:t>SECURITY CLEARANCE:</w:t>
      </w:r>
    </w:p>
    <w:p w14:paraId="79F67743" w14:textId="77777777" w:rsidR="0069034E" w:rsidRDefault="0069034E" w:rsidP="0069034E">
      <w:pPr>
        <w:pStyle w:val="NormalWeb"/>
        <w:numPr>
          <w:ilvl w:val="0"/>
          <w:numId w:val="27"/>
        </w:numPr>
        <w:spacing w:before="0" w:beforeAutospacing="0" w:after="0" w:afterAutospacing="0"/>
        <w:rPr>
          <w:bCs/>
        </w:rPr>
      </w:pPr>
      <w:r>
        <w:rPr>
          <w:bCs/>
        </w:rPr>
        <w:t>U.S. Public Trust</w:t>
      </w:r>
    </w:p>
    <w:p w14:paraId="7F4A2CAA" w14:textId="77777777" w:rsidR="0069034E" w:rsidRPr="003538BB" w:rsidRDefault="0069034E" w:rsidP="0069034E">
      <w:pPr>
        <w:pStyle w:val="NormalWeb"/>
        <w:spacing w:before="0" w:beforeAutospacing="0" w:after="0" w:afterAutospacing="0"/>
        <w:ind w:left="720"/>
        <w:rPr>
          <w:bCs/>
        </w:rPr>
      </w:pPr>
    </w:p>
    <w:p w14:paraId="5BA0622D" w14:textId="77777777" w:rsidR="0069034E" w:rsidRPr="003538BB" w:rsidRDefault="0069034E" w:rsidP="0069034E">
      <w:pPr>
        <w:pStyle w:val="NormalWeb"/>
        <w:spacing w:before="0" w:beforeAutospacing="0" w:after="0" w:afterAutospacing="0"/>
      </w:pPr>
    </w:p>
    <w:p w14:paraId="32E35242" w14:textId="77777777" w:rsidR="0069034E" w:rsidRPr="003538BB" w:rsidRDefault="0069034E" w:rsidP="0069034E">
      <w:pPr>
        <w:pStyle w:val="NormalWeb"/>
        <w:spacing w:before="0" w:beforeAutospacing="0" w:after="0" w:afterAutospacing="0"/>
      </w:pPr>
    </w:p>
    <w:p w14:paraId="3875E693" w14:textId="77777777" w:rsidR="00CB0557" w:rsidRPr="0069034E" w:rsidRDefault="00CB0557" w:rsidP="0069034E"/>
    <w:sectPr w:rsidR="00CB0557" w:rsidRPr="0069034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24281B" w14:textId="77777777" w:rsidR="00EC4753" w:rsidRDefault="00EC4753" w:rsidP="00FB7BE6">
      <w:r>
        <w:separator/>
      </w:r>
    </w:p>
  </w:endnote>
  <w:endnote w:type="continuationSeparator" w:id="0">
    <w:p w14:paraId="698B66F7" w14:textId="77777777" w:rsidR="00EC4753" w:rsidRDefault="00EC4753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0DFA39" w14:textId="77777777" w:rsidR="00EC4753" w:rsidRDefault="00EC4753" w:rsidP="00FB7BE6">
      <w:r>
        <w:separator/>
      </w:r>
    </w:p>
  </w:footnote>
  <w:footnote w:type="continuationSeparator" w:id="0">
    <w:p w14:paraId="3D0D8ACB" w14:textId="77777777" w:rsidR="00EC4753" w:rsidRDefault="00EC4753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53DD4"/>
    <w:multiLevelType w:val="hybridMultilevel"/>
    <w:tmpl w:val="58842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B49AD"/>
    <w:multiLevelType w:val="hybridMultilevel"/>
    <w:tmpl w:val="6C02F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27692"/>
    <w:multiLevelType w:val="hybridMultilevel"/>
    <w:tmpl w:val="1EDAE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32E3F"/>
    <w:multiLevelType w:val="hybridMultilevel"/>
    <w:tmpl w:val="B8D2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9B5D7F"/>
    <w:multiLevelType w:val="hybridMultilevel"/>
    <w:tmpl w:val="12C0C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810A29"/>
    <w:multiLevelType w:val="hybridMultilevel"/>
    <w:tmpl w:val="14123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015BB"/>
    <w:multiLevelType w:val="hybridMultilevel"/>
    <w:tmpl w:val="B4FA7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34007E"/>
    <w:multiLevelType w:val="hybridMultilevel"/>
    <w:tmpl w:val="0A888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5"/>
  </w:num>
  <w:num w:numId="3">
    <w:abstractNumId w:val="4"/>
  </w:num>
  <w:num w:numId="4">
    <w:abstractNumId w:val="29"/>
  </w:num>
  <w:num w:numId="5">
    <w:abstractNumId w:val="2"/>
  </w:num>
  <w:num w:numId="6">
    <w:abstractNumId w:val="18"/>
  </w:num>
  <w:num w:numId="7">
    <w:abstractNumId w:val="16"/>
  </w:num>
  <w:num w:numId="8">
    <w:abstractNumId w:val="28"/>
  </w:num>
  <w:num w:numId="9">
    <w:abstractNumId w:val="3"/>
  </w:num>
  <w:num w:numId="10">
    <w:abstractNumId w:val="25"/>
  </w:num>
  <w:num w:numId="11">
    <w:abstractNumId w:val="23"/>
  </w:num>
  <w:num w:numId="12">
    <w:abstractNumId w:val="13"/>
  </w:num>
  <w:num w:numId="13">
    <w:abstractNumId w:val="6"/>
  </w:num>
  <w:num w:numId="14">
    <w:abstractNumId w:val="8"/>
  </w:num>
  <w:num w:numId="15">
    <w:abstractNumId w:val="14"/>
  </w:num>
  <w:num w:numId="16">
    <w:abstractNumId w:val="26"/>
  </w:num>
  <w:num w:numId="17">
    <w:abstractNumId w:val="30"/>
  </w:num>
  <w:num w:numId="18">
    <w:abstractNumId w:val="19"/>
  </w:num>
  <w:num w:numId="19">
    <w:abstractNumId w:val="11"/>
  </w:num>
  <w:num w:numId="20">
    <w:abstractNumId w:val="9"/>
  </w:num>
  <w:num w:numId="21">
    <w:abstractNumId w:val="17"/>
  </w:num>
  <w:num w:numId="22">
    <w:abstractNumId w:val="7"/>
  </w:num>
  <w:num w:numId="23">
    <w:abstractNumId w:val="12"/>
  </w:num>
  <w:num w:numId="24">
    <w:abstractNumId w:val="21"/>
  </w:num>
  <w:num w:numId="25">
    <w:abstractNumId w:val="20"/>
  </w:num>
  <w:num w:numId="26">
    <w:abstractNumId w:val="10"/>
  </w:num>
  <w:num w:numId="27">
    <w:abstractNumId w:val="32"/>
  </w:num>
  <w:num w:numId="28">
    <w:abstractNumId w:val="15"/>
  </w:num>
  <w:num w:numId="29">
    <w:abstractNumId w:val="27"/>
  </w:num>
  <w:num w:numId="30">
    <w:abstractNumId w:val="24"/>
  </w:num>
  <w:num w:numId="31">
    <w:abstractNumId w:val="0"/>
  </w:num>
  <w:num w:numId="32">
    <w:abstractNumId w:val="1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971DB"/>
    <w:rsid w:val="000B484C"/>
    <w:rsid w:val="000B4BA3"/>
    <w:rsid w:val="000B4D19"/>
    <w:rsid w:val="000F1085"/>
    <w:rsid w:val="00106FC2"/>
    <w:rsid w:val="001D061D"/>
    <w:rsid w:val="001E79DA"/>
    <w:rsid w:val="002214B1"/>
    <w:rsid w:val="00226F5A"/>
    <w:rsid w:val="00264DCC"/>
    <w:rsid w:val="002A46EC"/>
    <w:rsid w:val="002D1A1E"/>
    <w:rsid w:val="00325333"/>
    <w:rsid w:val="0036311B"/>
    <w:rsid w:val="0036345A"/>
    <w:rsid w:val="003C3FBF"/>
    <w:rsid w:val="00412785"/>
    <w:rsid w:val="0044434C"/>
    <w:rsid w:val="004740AC"/>
    <w:rsid w:val="004C3B3B"/>
    <w:rsid w:val="004D0F3F"/>
    <w:rsid w:val="00577BEA"/>
    <w:rsid w:val="005B3F20"/>
    <w:rsid w:val="00610F5A"/>
    <w:rsid w:val="006560DB"/>
    <w:rsid w:val="00656F65"/>
    <w:rsid w:val="00664954"/>
    <w:rsid w:val="0067782B"/>
    <w:rsid w:val="0069034E"/>
    <w:rsid w:val="00716DDC"/>
    <w:rsid w:val="00737EAE"/>
    <w:rsid w:val="0076600D"/>
    <w:rsid w:val="007C2301"/>
    <w:rsid w:val="00807750"/>
    <w:rsid w:val="008858AE"/>
    <w:rsid w:val="0093770A"/>
    <w:rsid w:val="009A133C"/>
    <w:rsid w:val="009A2AE1"/>
    <w:rsid w:val="009B4545"/>
    <w:rsid w:val="00A05B8D"/>
    <w:rsid w:val="00A945C0"/>
    <w:rsid w:val="00AB2B99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5084"/>
    <w:rsid w:val="00DD04FE"/>
    <w:rsid w:val="00E46BD9"/>
    <w:rsid w:val="00E803C3"/>
    <w:rsid w:val="00E83439"/>
    <w:rsid w:val="00E87242"/>
    <w:rsid w:val="00EA73A1"/>
    <w:rsid w:val="00EB68BC"/>
    <w:rsid w:val="00EC4753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paragraph" w:styleId="NormalWeb">
    <w:name w:val="Normal (Web)"/>
    <w:basedOn w:val="Normal"/>
    <w:rsid w:val="0069034E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22886F-EC08-48A9-9C37-87541F3BAA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D189E0-FEAF-44AF-B950-C4D9BA022560}"/>
</file>

<file path=customXml/itemProps3.xml><?xml version="1.0" encoding="utf-8"?>
<ds:datastoreItem xmlns:ds="http://schemas.openxmlformats.org/officeDocument/2006/customXml" ds:itemID="{00F8D606-67DB-407C-A6A8-9548301A0241}"/>
</file>

<file path=customXml/itemProps4.xml><?xml version="1.0" encoding="utf-8"?>
<ds:datastoreItem xmlns:ds="http://schemas.openxmlformats.org/officeDocument/2006/customXml" ds:itemID="{AB8C236E-ACE7-42A1-A3AA-BD43EF1BBE10}"/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0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Ashtianie</cp:lastModifiedBy>
  <cp:revision>2</cp:revision>
  <cp:lastPrinted>2014-02-04T19:23:00Z</cp:lastPrinted>
  <dcterms:created xsi:type="dcterms:W3CDTF">2019-10-11T15:28:00Z</dcterms:created>
  <dcterms:modified xsi:type="dcterms:W3CDTF">2019-10-11T15:28:00Z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98100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