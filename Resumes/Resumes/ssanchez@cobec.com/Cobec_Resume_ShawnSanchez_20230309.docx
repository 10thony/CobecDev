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3A7AFC60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Cs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D84AD1" w:rsidRPr="00D84AD1">
            <w:rPr>
              <w:rFonts w:ascii="Times New Roman" w:hAnsi="Times New Roman"/>
              <w:bCs/>
            </w:rPr>
            <w:t xml:space="preserve">Shawn </w:t>
          </w:r>
        </w:sdtContent>
      </w:sdt>
    </w:p>
    <w:p w14:paraId="76217A83" w14:textId="017C9545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D84AD1">
            <w:rPr>
              <w:rFonts w:asciiTheme="minorHAnsi" w:hAnsiTheme="minorHAnsi" w:cstheme="minorHAnsi"/>
              <w:b/>
            </w:rPr>
            <w:t>A</w:t>
          </w:r>
        </w:sdtContent>
      </w:sdt>
    </w:p>
    <w:p w14:paraId="00FD71A6" w14:textId="3468C0B0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="Times New Roman" w:hAnsi="Times New Roman"/>
            <w:bCs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D84AD1" w:rsidRPr="00D84AD1">
            <w:rPr>
              <w:rFonts w:ascii="Times New Roman" w:hAnsi="Times New Roman"/>
              <w:bCs/>
            </w:rPr>
            <w:t>Sanchez</w:t>
          </w:r>
        </w:sdtContent>
      </w:sdt>
    </w:p>
    <w:p w14:paraId="3C4D7E81" w14:textId="33241885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="Times New Roman" w:hAnsi="Times New Roman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D84AD1" w:rsidRPr="00D84AD1">
            <w:rPr>
              <w:rFonts w:ascii="Times New Roman" w:hAnsi="Times New Roman"/>
            </w:rPr>
            <w:t>ssanchez@cobec.com</w:t>
          </w:r>
        </w:sdtContent>
      </w:sdt>
    </w:p>
    <w:p w14:paraId="618E33B5" w14:textId="23860E7D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D84AD1">
            <w:rPr>
              <w:rFonts w:asciiTheme="minorHAnsi" w:hAnsiTheme="minorHAnsi" w:cstheme="minorHAnsi"/>
            </w:rPr>
            <w:t>240-832-9147</w:t>
          </w:r>
        </w:sdtContent>
      </w:sdt>
    </w:p>
    <w:p w14:paraId="03FAF678" w14:textId="4E18D221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D84AD1">
            <w:rPr>
              <w:rFonts w:asciiTheme="minorHAnsi" w:hAnsiTheme="minorHAnsi" w:cstheme="minorHAnsi"/>
              <w:b/>
              <w:u w:val="single"/>
            </w:rPr>
            <w:t>16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09854709" w14:textId="345DC8C2" w:rsidR="000B4D19" w:rsidRPr="004711F3" w:rsidRDefault="00D84AD1" w:rsidP="00CB0557">
      <w:pPr>
        <w:rPr>
          <w:rFonts w:asciiTheme="minorHAnsi" w:hAnsiTheme="minorHAnsi" w:cstheme="minorHAnsi"/>
          <w:b/>
          <w:u w:val="single"/>
        </w:rPr>
      </w:pPr>
      <w:r w:rsidRPr="009E480B">
        <w:rPr>
          <w:rFonts w:ascii="Times New Roman" w:hAnsi="Times New Roman"/>
        </w:rPr>
        <w:t xml:space="preserve">Mr. Sanchez has extensive experience in analysis, design, and consulting, leveraging his ability to effectively communicate seamlessly between developers, </w:t>
      </w:r>
      <w:proofErr w:type="gramStart"/>
      <w:r w:rsidRPr="009E480B">
        <w:rPr>
          <w:rFonts w:ascii="Times New Roman" w:hAnsi="Times New Roman"/>
        </w:rPr>
        <w:t>administrators</w:t>
      </w:r>
      <w:proofErr w:type="gramEnd"/>
      <w:r w:rsidRPr="009E480B">
        <w:rPr>
          <w:rFonts w:ascii="Times New Roman" w:hAnsi="Times New Roman"/>
        </w:rPr>
        <w:t xml:space="preserve"> and end-users. He continually devises solutions to the dynamic business environment using effective problem-solving techniques</w:t>
      </w:r>
      <w:r>
        <w:rPr>
          <w:rFonts w:ascii="Times New Roman" w:hAnsi="Times New Roman"/>
        </w:rPr>
        <w:t>.</w:t>
      </w: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6756EE73" w14:textId="4686970E" w:rsidR="000B4BA3" w:rsidRPr="00D84AD1" w:rsidRDefault="00D84AD1" w:rsidP="00CB0557">
      <w:pPr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>Bachelor of Science</w:t>
      </w:r>
      <w:r>
        <w:rPr>
          <w:rFonts w:ascii="Times New Roman" w:hAnsi="Times New Roman"/>
          <w:bCs/>
        </w:rPr>
        <w:t>, Computer Science, Rochester Institute of Technology, Rochester NY (1999)</w:t>
      </w: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7C79DDFB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Sr. Systems Engineer</w:t>
      </w:r>
    </w:p>
    <w:p w14:paraId="6A45E316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14:paraId="1625BB68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Feb 2018 to </w:t>
      </w:r>
      <w:proofErr w:type="gramStart"/>
      <w:r>
        <w:rPr>
          <w:rFonts w:ascii="Times New Roman" w:hAnsi="Times New Roman"/>
          <w:b/>
          <w:iCs/>
        </w:rPr>
        <w:t>present</w:t>
      </w:r>
      <w:proofErr w:type="gramEnd"/>
    </w:p>
    <w:p w14:paraId="40933449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6A49B480" w14:textId="77777777" w:rsidR="00D84AD1" w:rsidRPr="007A7F8A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bookmarkStart w:id="0" w:name="_Hlk80803506"/>
      <w:r>
        <w:rPr>
          <w:rFonts w:ascii="Times New Roman" w:hAnsi="Times New Roman"/>
        </w:rPr>
        <w:t>P</w:t>
      </w:r>
      <w:r w:rsidRPr="007A7F8A">
        <w:rPr>
          <w:rFonts w:ascii="Times New Roman" w:hAnsi="Times New Roman"/>
        </w:rPr>
        <w:t>rovide</w:t>
      </w:r>
      <w:r>
        <w:rPr>
          <w:rFonts w:ascii="Times New Roman" w:hAnsi="Times New Roman"/>
        </w:rPr>
        <w:t>d</w:t>
      </w:r>
      <w:r w:rsidRPr="007A7F8A">
        <w:rPr>
          <w:rFonts w:ascii="Times New Roman" w:hAnsi="Times New Roman"/>
        </w:rPr>
        <w:t xml:space="preserve"> engineering, coordination, </w:t>
      </w:r>
      <w:proofErr w:type="gramStart"/>
      <w:r w:rsidRPr="007A7F8A">
        <w:rPr>
          <w:rFonts w:ascii="Times New Roman" w:hAnsi="Times New Roman"/>
        </w:rPr>
        <w:t>evaluation</w:t>
      </w:r>
      <w:proofErr w:type="gramEnd"/>
      <w:r w:rsidRPr="007A7F8A">
        <w:rPr>
          <w:rFonts w:ascii="Times New Roman" w:hAnsi="Times New Roman"/>
        </w:rPr>
        <w:t xml:space="preserve"> and analysis support for the </w:t>
      </w:r>
      <w:r>
        <w:rPr>
          <w:rFonts w:ascii="Times New Roman" w:hAnsi="Times New Roman"/>
        </w:rPr>
        <w:t>CLMRS Portfolio &amp; TAMR</w:t>
      </w:r>
      <w:r w:rsidRPr="007A7F8A">
        <w:rPr>
          <w:rFonts w:ascii="Times New Roman" w:hAnsi="Times New Roman"/>
        </w:rPr>
        <w:t xml:space="preserve">.  </w:t>
      </w:r>
    </w:p>
    <w:p w14:paraId="289E867E" w14:textId="77777777" w:rsidR="00D84AD1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Evaluation of current as-is system </w:t>
      </w:r>
      <w:proofErr w:type="gramStart"/>
      <w:r>
        <w:rPr>
          <w:rFonts w:ascii="Times New Roman" w:hAnsi="Times New Roman"/>
        </w:rPr>
        <w:t>state</w:t>
      </w:r>
      <w:proofErr w:type="gramEnd"/>
    </w:p>
    <w:p w14:paraId="649A4A24" w14:textId="77777777" w:rsidR="00D84AD1" w:rsidRPr="007A7F8A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>Deriv</w:t>
      </w:r>
      <w:r>
        <w:rPr>
          <w:rFonts w:ascii="Times New Roman" w:hAnsi="Times New Roman"/>
        </w:rPr>
        <w:t>ation of</w:t>
      </w:r>
      <w:r w:rsidRPr="007A7F8A">
        <w:rPr>
          <w:rFonts w:ascii="Times New Roman" w:hAnsi="Times New Roman"/>
        </w:rPr>
        <w:t xml:space="preserve"> requirements</w:t>
      </w:r>
    </w:p>
    <w:p w14:paraId="0E1B3407" w14:textId="77777777" w:rsidR="00D84AD1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>Aligning requirements with enterprise architecture</w:t>
      </w:r>
    </w:p>
    <w:p w14:paraId="44A7A811" w14:textId="77777777" w:rsidR="00D84AD1" w:rsidRPr="0076098C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Performance/RMA functional requirements</w:t>
      </w:r>
    </w:p>
    <w:p w14:paraId="6EE75E81" w14:textId="77777777" w:rsidR="00D84AD1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of requirements traceability matrix </w:t>
      </w:r>
    </w:p>
    <w:p w14:paraId="3D215BE5" w14:textId="77777777" w:rsidR="00D84AD1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program tracking reports for acquisition and implementation assessment</w:t>
      </w:r>
    </w:p>
    <w:p w14:paraId="43CF42B9" w14:textId="77777777" w:rsidR="00D84AD1" w:rsidRPr="007A7F8A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>Development of program plans (Requirement Management Plan and Systems Engineering Management Plan)</w:t>
      </w:r>
    </w:p>
    <w:p w14:paraId="013F8795" w14:textId="77777777" w:rsidR="00D84AD1" w:rsidRPr="007A7F8A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>Tracking all artifacts within Acquisition Management System process</w:t>
      </w:r>
    </w:p>
    <w:p w14:paraId="7D410078" w14:textId="77777777" w:rsidR="00D84AD1" w:rsidRPr="007A7F8A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 xml:space="preserve">Working with stakeholders to adjudicate comments and </w:t>
      </w:r>
      <w:proofErr w:type="gramStart"/>
      <w:r w:rsidRPr="007A7F8A">
        <w:rPr>
          <w:rFonts w:ascii="Times New Roman" w:hAnsi="Times New Roman"/>
        </w:rPr>
        <w:t>concerns</w:t>
      </w:r>
      <w:proofErr w:type="gramEnd"/>
    </w:p>
    <w:p w14:paraId="41BBF547" w14:textId="77777777" w:rsidR="00D84AD1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Collection and archival of solutions/status/metric data</w:t>
      </w:r>
    </w:p>
    <w:p w14:paraId="62BD8992" w14:textId="77777777" w:rsidR="00D84AD1" w:rsidRPr="007A7F8A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 xml:space="preserve">High level presentation for </w:t>
      </w:r>
      <w:proofErr w:type="gramStart"/>
      <w:r w:rsidRPr="007A7F8A">
        <w:rPr>
          <w:rFonts w:ascii="Times New Roman" w:hAnsi="Times New Roman"/>
        </w:rPr>
        <w:t>upper level</w:t>
      </w:r>
      <w:proofErr w:type="gramEnd"/>
      <w:r w:rsidRPr="007A7F8A">
        <w:rPr>
          <w:rFonts w:ascii="Times New Roman" w:hAnsi="Times New Roman"/>
        </w:rPr>
        <w:t xml:space="preserve"> management  </w:t>
      </w:r>
    </w:p>
    <w:p w14:paraId="1C538BA5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7A7F8A">
        <w:rPr>
          <w:rFonts w:ascii="Times New Roman" w:hAnsi="Times New Roman"/>
        </w:rPr>
        <w:t xml:space="preserve">Updating application lead packages displaying the </w:t>
      </w:r>
      <w:proofErr w:type="gramStart"/>
      <w:r w:rsidRPr="007A7F8A">
        <w:rPr>
          <w:rFonts w:ascii="Times New Roman" w:hAnsi="Times New Roman"/>
        </w:rPr>
        <w:t>current status</w:t>
      </w:r>
      <w:proofErr w:type="gramEnd"/>
      <w:r w:rsidRPr="007A7F8A">
        <w:rPr>
          <w:rFonts w:ascii="Times New Roman" w:hAnsi="Times New Roman"/>
        </w:rPr>
        <w:t xml:space="preserve"> of particular tasks within that package</w:t>
      </w:r>
    </w:p>
    <w:p w14:paraId="4C20F81B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Aide in development of Concept of Operations for </w:t>
      </w:r>
      <w:proofErr w:type="spellStart"/>
      <w:r w:rsidRPr="00A41714">
        <w:rPr>
          <w:rFonts w:ascii="Times New Roman" w:hAnsi="Times New Roman"/>
        </w:rPr>
        <w:t>eLCSS</w:t>
      </w:r>
      <w:proofErr w:type="spellEnd"/>
    </w:p>
    <w:p w14:paraId="27DB025F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Collaboration with FAA point of contact to ensure AMMS and </w:t>
      </w:r>
      <w:proofErr w:type="spellStart"/>
      <w:r w:rsidRPr="00A41714">
        <w:rPr>
          <w:rFonts w:ascii="Times New Roman" w:hAnsi="Times New Roman"/>
        </w:rPr>
        <w:t>eLCSS</w:t>
      </w:r>
      <w:proofErr w:type="spellEnd"/>
      <w:r w:rsidRPr="00A41714">
        <w:rPr>
          <w:rFonts w:ascii="Times New Roman" w:hAnsi="Times New Roman"/>
        </w:rPr>
        <w:t xml:space="preserve"> adhere to the Safety Risk Management Process</w:t>
      </w:r>
    </w:p>
    <w:p w14:paraId="17F6B2D5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lastRenderedPageBreak/>
        <w:t xml:space="preserve">Collaboration with FAA point of contact to update the Enterprise Infrastructure Services and Information Security Assessment </w:t>
      </w:r>
      <w:proofErr w:type="gramStart"/>
      <w:r w:rsidRPr="00A41714">
        <w:rPr>
          <w:rFonts w:ascii="Times New Roman" w:hAnsi="Times New Roman"/>
        </w:rPr>
        <w:t>documentation</w:t>
      </w:r>
      <w:proofErr w:type="gramEnd"/>
    </w:p>
    <w:p w14:paraId="6E375152" w14:textId="77777777" w:rsidR="00D84AD1" w:rsidRPr="009E480B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Facilitation of the Program through the Acquisition Management System (AMS) process</w:t>
      </w:r>
    </w:p>
    <w:p w14:paraId="5B379C9E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 xml:space="preserve">Weekly briefing of AMS checklist documentation status to Value Stream Lead </w:t>
      </w:r>
    </w:p>
    <w:p w14:paraId="7F802D8A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Weekly briefing of program status to Joint Resource Council</w:t>
      </w:r>
    </w:p>
    <w:p w14:paraId="736006A8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Identification of program level documentation to support the AMS process (PMP, CMP, RMP, etc.)</w:t>
      </w:r>
    </w:p>
    <w:p w14:paraId="45EC613A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Tracking of Cost, Benefits documentation development</w:t>
      </w:r>
    </w:p>
    <w:p w14:paraId="185AD433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 xml:space="preserve">Provides engineering documentation development, coordination, evaluation, analysis, and tracking support for the Federal Aviation Administration (FAA).  </w:t>
      </w:r>
    </w:p>
    <w:p w14:paraId="6F8B721B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Routing of AMS checklist documentation for stakeholder review</w:t>
      </w:r>
    </w:p>
    <w:p w14:paraId="53A55DE2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Tracking of stakeholder reviews and associated document adjudication</w:t>
      </w:r>
    </w:p>
    <w:p w14:paraId="0A0F8C7C" w14:textId="77777777" w:rsidR="00D84AD1" w:rsidRPr="009E480B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>Tracking of Signature process</w:t>
      </w:r>
    </w:p>
    <w:p w14:paraId="118D1B4F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Supported Terminal Automation Modernization and Replacement (TAMR) Application/Technical Lead in managing and coordinating the integration of the external system (TBFM- Terminal Sequencing and Spacing (TSAS)) within Standard Terminal Automation Replacement System (STARS) during Solution Implementation phase. </w:t>
      </w:r>
    </w:p>
    <w:p w14:paraId="6D5D6A42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Supported and provided subject matter expertise on development of the concept for the STARS Sustainment 3 (SS3) </w:t>
      </w:r>
    </w:p>
    <w:p w14:paraId="33C24789" w14:textId="77777777" w:rsidR="00D84AD1" w:rsidRPr="009E480B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 xml:space="preserve">Collaborate with team members and stakeholders to gather information, analyze business processes and information </w:t>
      </w:r>
      <w:proofErr w:type="gramStart"/>
      <w:r w:rsidRPr="009E480B">
        <w:rPr>
          <w:rFonts w:ascii="Times New Roman" w:hAnsi="Times New Roman"/>
        </w:rPr>
        <w:t>systems</w:t>
      </w:r>
      <w:proofErr w:type="gramEnd"/>
    </w:p>
    <w:p w14:paraId="3F3F196D" w14:textId="77777777" w:rsidR="00D84AD1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9E480B">
        <w:rPr>
          <w:rFonts w:ascii="Times New Roman" w:hAnsi="Times New Roman"/>
        </w:rPr>
        <w:t xml:space="preserve">Liaise between technical staff, working groups and investment analysis teams to resolve customer/user action and address identified </w:t>
      </w:r>
      <w:proofErr w:type="gramStart"/>
      <w:r w:rsidRPr="009E480B">
        <w:rPr>
          <w:rFonts w:ascii="Times New Roman" w:hAnsi="Times New Roman"/>
        </w:rPr>
        <w:t>risks</w:t>
      </w:r>
      <w:proofErr w:type="gramEnd"/>
      <w:r w:rsidRPr="009E480B">
        <w:rPr>
          <w:rFonts w:ascii="Times New Roman" w:hAnsi="Times New Roman"/>
        </w:rPr>
        <w:t xml:space="preserve"> </w:t>
      </w:r>
    </w:p>
    <w:p w14:paraId="72BF4F73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Provides engineering coordination, </w:t>
      </w:r>
      <w:proofErr w:type="gramStart"/>
      <w:r w:rsidRPr="00A41714">
        <w:rPr>
          <w:rFonts w:ascii="Times New Roman" w:hAnsi="Times New Roman"/>
        </w:rPr>
        <w:t>evaluation</w:t>
      </w:r>
      <w:proofErr w:type="gramEnd"/>
      <w:r w:rsidRPr="00A41714">
        <w:rPr>
          <w:rFonts w:ascii="Times New Roman" w:hAnsi="Times New Roman"/>
        </w:rPr>
        <w:t xml:space="preserve"> and analysis support for the FAA.  </w:t>
      </w:r>
    </w:p>
    <w:p w14:paraId="3057DB5A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Developing high level presentation for </w:t>
      </w:r>
      <w:proofErr w:type="gramStart"/>
      <w:r w:rsidRPr="00A41714">
        <w:rPr>
          <w:rFonts w:ascii="Times New Roman" w:hAnsi="Times New Roman"/>
        </w:rPr>
        <w:t>upper level</w:t>
      </w:r>
      <w:proofErr w:type="gramEnd"/>
      <w:r w:rsidRPr="00A41714">
        <w:rPr>
          <w:rFonts w:ascii="Times New Roman" w:hAnsi="Times New Roman"/>
        </w:rPr>
        <w:t xml:space="preserve"> management </w:t>
      </w:r>
    </w:p>
    <w:p w14:paraId="3586C6D1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Updating application </w:t>
      </w:r>
      <w:proofErr w:type="gramStart"/>
      <w:r w:rsidRPr="00A41714">
        <w:rPr>
          <w:rFonts w:ascii="Times New Roman" w:hAnsi="Times New Roman"/>
        </w:rPr>
        <w:t>lead</w:t>
      </w:r>
      <w:proofErr w:type="gramEnd"/>
      <w:r w:rsidRPr="00A41714">
        <w:rPr>
          <w:rFonts w:ascii="Times New Roman" w:hAnsi="Times New Roman"/>
        </w:rPr>
        <w:t xml:space="preserve"> packages to displaying the current status of tasks.  </w:t>
      </w:r>
    </w:p>
    <w:p w14:paraId="0E85FF78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 xml:space="preserve">Reviews and comments on technical specification documents </w:t>
      </w:r>
    </w:p>
    <w:p w14:paraId="45A65345" w14:textId="77777777" w:rsidR="00D84AD1" w:rsidRPr="00A41714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A41714">
        <w:rPr>
          <w:rFonts w:ascii="Times New Roman" w:hAnsi="Times New Roman"/>
        </w:rPr>
        <w:t>Provides support with Statement of Work development.</w:t>
      </w:r>
    </w:p>
    <w:bookmarkEnd w:id="0"/>
    <w:p w14:paraId="18D54C25" w14:textId="77777777" w:rsidR="00D84AD1" w:rsidRPr="00A41714" w:rsidRDefault="00D84AD1" w:rsidP="00D84AD1">
      <w:pPr>
        <w:ind w:left="360"/>
        <w:jc w:val="both"/>
        <w:rPr>
          <w:rFonts w:ascii="Times New Roman" w:hAnsi="Times New Roman"/>
        </w:rPr>
      </w:pPr>
    </w:p>
    <w:p w14:paraId="49D6E542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Manager of Systems Engineering</w:t>
      </w:r>
    </w:p>
    <w:p w14:paraId="5425E932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North Star Group LLC, </w:t>
      </w:r>
    </w:p>
    <w:p w14:paraId="4D70034C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April 2014 to February 2018</w:t>
      </w:r>
    </w:p>
    <w:p w14:paraId="5D3B562C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4865AE7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Lead the change management process and manage the configuration management baselines of documentation, hardware and </w:t>
      </w:r>
      <w:proofErr w:type="gramStart"/>
      <w:r w:rsidRPr="00E635C2">
        <w:rPr>
          <w:rFonts w:ascii="Times New Roman" w:hAnsi="Times New Roman"/>
        </w:rPr>
        <w:t>software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7FE345A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 and deploy support service capabilities in support of the Program Management Office (PMO)</w:t>
      </w:r>
    </w:p>
    <w:p w14:paraId="4CF3EE8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team members and stakeholders to gather information, analyze business processes and information </w:t>
      </w:r>
      <w:proofErr w:type="gramStart"/>
      <w:r w:rsidRPr="00E635C2">
        <w:rPr>
          <w:rFonts w:ascii="Times New Roman" w:hAnsi="Times New Roman"/>
        </w:rPr>
        <w:t>systems</w:t>
      </w:r>
      <w:proofErr w:type="gramEnd"/>
    </w:p>
    <w:p w14:paraId="4511DF25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Support the investment analysis activities, to include:</w:t>
      </w:r>
    </w:p>
    <w:p w14:paraId="59AA7A30" w14:textId="77777777" w:rsidR="00D84AD1" w:rsidRPr="00E635C2" w:rsidRDefault="00D84AD1" w:rsidP="00D84AD1">
      <w:pPr>
        <w:pStyle w:val="ListParagraph"/>
        <w:numPr>
          <w:ilvl w:val="1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design, development, and implementation of infrastructure &amp; Support Services </w:t>
      </w:r>
    </w:p>
    <w:p w14:paraId="7C1E64E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the various stakeholders to define the operational, functional and system requirements for their individual </w:t>
      </w:r>
      <w:proofErr w:type="gramStart"/>
      <w:r w:rsidRPr="00E635C2">
        <w:rPr>
          <w:rFonts w:ascii="Times New Roman" w:hAnsi="Times New Roman"/>
        </w:rPr>
        <w:t>programs</w:t>
      </w:r>
      <w:proofErr w:type="gramEnd"/>
    </w:p>
    <w:p w14:paraId="3512714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Analyze various system design documents and web design </w:t>
      </w:r>
      <w:proofErr w:type="gramStart"/>
      <w:r w:rsidRPr="00E635C2">
        <w:rPr>
          <w:rFonts w:ascii="Times New Roman" w:hAnsi="Times New Roman"/>
        </w:rPr>
        <w:t>documents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1F906578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lastRenderedPageBreak/>
        <w:t xml:space="preserve">Utilized exchange models to ensure a common data exchange format for consumers and </w:t>
      </w:r>
      <w:proofErr w:type="gramStart"/>
      <w:r w:rsidRPr="00E635C2">
        <w:rPr>
          <w:rFonts w:ascii="Times New Roman" w:hAnsi="Times New Roman"/>
        </w:rPr>
        <w:t>producers</w:t>
      </w:r>
      <w:proofErr w:type="gramEnd"/>
    </w:p>
    <w:p w14:paraId="01917AAC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the governance team to develop on-ramping </w:t>
      </w:r>
      <w:proofErr w:type="gramStart"/>
      <w:r w:rsidRPr="00E635C2">
        <w:rPr>
          <w:rFonts w:ascii="Times New Roman" w:hAnsi="Times New Roman"/>
        </w:rPr>
        <w:t>procedures</w:t>
      </w:r>
      <w:proofErr w:type="gramEnd"/>
    </w:p>
    <w:p w14:paraId="451BD64D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the service (NEMS) providers to establish service requirements, physically connectivity, and the associated </w:t>
      </w:r>
      <w:proofErr w:type="gramStart"/>
      <w:r w:rsidRPr="00E635C2">
        <w:rPr>
          <w:rFonts w:ascii="Times New Roman" w:hAnsi="Times New Roman"/>
        </w:rPr>
        <w:t>documentation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57F91C3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Support the design and development of Enterprise Architecture (EA) artifacts including the All-Views (AV), System Views (SV), and Operational Views (OV)</w:t>
      </w:r>
    </w:p>
    <w:p w14:paraId="0ABB6F67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Support the creation of program systems architectures and the integration of these architectures into the individual programs’ overall system </w:t>
      </w:r>
      <w:proofErr w:type="gramStart"/>
      <w:r w:rsidRPr="00E635C2">
        <w:rPr>
          <w:rFonts w:ascii="Times New Roman" w:hAnsi="Times New Roman"/>
        </w:rPr>
        <w:t>architectures</w:t>
      </w:r>
      <w:proofErr w:type="gramEnd"/>
    </w:p>
    <w:p w14:paraId="53AD6F9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Analyze test procedures and test results with respect to the three on-ramping test </w:t>
      </w:r>
      <w:proofErr w:type="gramStart"/>
      <w:r w:rsidRPr="00E635C2">
        <w:rPr>
          <w:rFonts w:ascii="Times New Roman" w:hAnsi="Times New Roman"/>
        </w:rPr>
        <w:t>stages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3F9F2EB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 quarterly Operations review for the Systems Engineering functional </w:t>
      </w:r>
      <w:proofErr w:type="gramStart"/>
      <w:r w:rsidRPr="00E635C2">
        <w:rPr>
          <w:rFonts w:ascii="Times New Roman" w:hAnsi="Times New Roman"/>
        </w:rPr>
        <w:t>area</w:t>
      </w:r>
      <w:proofErr w:type="gramEnd"/>
    </w:p>
    <w:p w14:paraId="58D06FDC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 programmatic update briefings and present to </w:t>
      </w:r>
      <w:proofErr w:type="gramStart"/>
      <w:r w:rsidRPr="00E635C2">
        <w:rPr>
          <w:rFonts w:ascii="Times New Roman" w:hAnsi="Times New Roman"/>
        </w:rPr>
        <w:t>customer</w:t>
      </w:r>
      <w:proofErr w:type="gramEnd"/>
    </w:p>
    <w:p w14:paraId="4F60200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Facilitate weekly team meetings &amp; Technical Interchange Meetings</w:t>
      </w:r>
    </w:p>
    <w:p w14:paraId="35BA06A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sub-contractors to ensure project </w:t>
      </w:r>
      <w:proofErr w:type="gramStart"/>
      <w:r w:rsidRPr="00E635C2">
        <w:rPr>
          <w:rFonts w:ascii="Times New Roman" w:hAnsi="Times New Roman"/>
        </w:rPr>
        <w:t>schedule</w:t>
      </w:r>
      <w:proofErr w:type="gramEnd"/>
    </w:p>
    <w:p w14:paraId="3C9E51D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Analyze and consolidate reports and program documentation and </w:t>
      </w:r>
      <w:proofErr w:type="gramStart"/>
      <w:r w:rsidRPr="00E635C2">
        <w:rPr>
          <w:rFonts w:ascii="Times New Roman" w:hAnsi="Times New Roman"/>
        </w:rPr>
        <w:t>plans</w:t>
      </w:r>
      <w:proofErr w:type="gramEnd"/>
    </w:p>
    <w:p w14:paraId="20B78EA3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Approve and review functional area status </w:t>
      </w:r>
      <w:proofErr w:type="gramStart"/>
      <w:r w:rsidRPr="00E635C2">
        <w:rPr>
          <w:rFonts w:ascii="Times New Roman" w:hAnsi="Times New Roman"/>
        </w:rPr>
        <w:t>reports</w:t>
      </w:r>
      <w:proofErr w:type="gramEnd"/>
    </w:p>
    <w:p w14:paraId="3CE7C6A7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Analyze and approve technical information to support the program management decision-making </w:t>
      </w:r>
      <w:proofErr w:type="gramStart"/>
      <w:r w:rsidRPr="00E635C2">
        <w:rPr>
          <w:rFonts w:ascii="Times New Roman" w:hAnsi="Times New Roman"/>
        </w:rPr>
        <w:t>process</w:t>
      </w:r>
      <w:proofErr w:type="gramEnd"/>
    </w:p>
    <w:p w14:paraId="22BCBA6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Facilitate the strategic planning process to provide input into strategic decisions for unit(s) or user group(s)</w:t>
      </w:r>
    </w:p>
    <w:p w14:paraId="3D48C58F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Coordinate resources to recommend/provide </w:t>
      </w:r>
      <w:proofErr w:type="gramStart"/>
      <w:r w:rsidRPr="00E635C2">
        <w:rPr>
          <w:rFonts w:ascii="Times New Roman" w:hAnsi="Times New Roman"/>
        </w:rPr>
        <w:t>solutions</w:t>
      </w:r>
      <w:proofErr w:type="gramEnd"/>
    </w:p>
    <w:p w14:paraId="2BCFD03F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engineers to assess program needs, establish timelines for project completion, and identify desired </w:t>
      </w:r>
      <w:proofErr w:type="gramStart"/>
      <w:r w:rsidRPr="00E635C2">
        <w:rPr>
          <w:rFonts w:ascii="Times New Roman" w:hAnsi="Times New Roman"/>
        </w:rPr>
        <w:t>outcomes</w:t>
      </w:r>
      <w:proofErr w:type="gramEnd"/>
    </w:p>
    <w:p w14:paraId="5E74DDCC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Liaise between technical staff and user groups. Resolved customer/user problems and </w:t>
      </w:r>
      <w:proofErr w:type="gramStart"/>
      <w:r w:rsidRPr="00E635C2">
        <w:rPr>
          <w:rFonts w:ascii="Times New Roman" w:hAnsi="Times New Roman"/>
        </w:rPr>
        <w:t>concerns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446DBDF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Identify risk, provide risk mitigation strategies, and escalate issues to the appropriate </w:t>
      </w:r>
      <w:proofErr w:type="gramStart"/>
      <w:r w:rsidRPr="00E635C2">
        <w:rPr>
          <w:rFonts w:ascii="Times New Roman" w:hAnsi="Times New Roman"/>
        </w:rPr>
        <w:t>manager</w:t>
      </w:r>
      <w:proofErr w:type="gramEnd"/>
    </w:p>
    <w:p w14:paraId="411C906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bookmarkStart w:id="1" w:name="_Hlk519248602"/>
      <w:r w:rsidRPr="00E635C2">
        <w:rPr>
          <w:rFonts w:ascii="Times New Roman" w:hAnsi="Times New Roman"/>
        </w:rPr>
        <w:t>Directing and supervising the work of staff on the Engineering team</w:t>
      </w:r>
    </w:p>
    <w:p w14:paraId="7FDDA98B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Recommend access and training for appropriate departmental staff on financial and human resource </w:t>
      </w:r>
      <w:proofErr w:type="gramStart"/>
      <w:r w:rsidRPr="00E635C2">
        <w:rPr>
          <w:rFonts w:ascii="Times New Roman" w:hAnsi="Times New Roman"/>
        </w:rPr>
        <w:t>systems</w:t>
      </w:r>
      <w:proofErr w:type="gramEnd"/>
    </w:p>
    <w:p w14:paraId="75BE34AD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Supervise a group of 10 engineers, building a strong work ethic and improving work </w:t>
      </w:r>
      <w:proofErr w:type="gramStart"/>
      <w:r w:rsidRPr="00E635C2">
        <w:rPr>
          <w:rFonts w:ascii="Times New Roman" w:hAnsi="Times New Roman"/>
        </w:rPr>
        <w:t>flow</w:t>
      </w:r>
      <w:proofErr w:type="gramEnd"/>
    </w:p>
    <w:p w14:paraId="1CF7C25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other supervisors to design cross-department </w:t>
      </w:r>
      <w:proofErr w:type="gramStart"/>
      <w:r w:rsidRPr="00E635C2">
        <w:rPr>
          <w:rFonts w:ascii="Times New Roman" w:hAnsi="Times New Roman"/>
        </w:rPr>
        <w:t>efficiency</w:t>
      </w:r>
      <w:proofErr w:type="gramEnd"/>
    </w:p>
    <w:p w14:paraId="67E84AD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Conducted regular meetings to discuss program strategies, process, and organizational updates.</w:t>
      </w:r>
    </w:p>
    <w:p w14:paraId="558B166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Worked with Human Resources in selection, hiring, training, and evaluation of </w:t>
      </w:r>
      <w:proofErr w:type="gramStart"/>
      <w:r w:rsidRPr="00E635C2">
        <w:rPr>
          <w:rFonts w:ascii="Times New Roman" w:hAnsi="Times New Roman"/>
        </w:rPr>
        <w:t>personnel</w:t>
      </w:r>
      <w:proofErr w:type="gramEnd"/>
    </w:p>
    <w:p w14:paraId="53E67B00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Disseminate information regarding policies, regulations and reporting requirements to </w:t>
      </w:r>
      <w:proofErr w:type="gramStart"/>
      <w:r w:rsidRPr="00E635C2">
        <w:rPr>
          <w:rFonts w:ascii="Times New Roman" w:hAnsi="Times New Roman"/>
        </w:rPr>
        <w:t>staff</w:t>
      </w:r>
      <w:proofErr w:type="gramEnd"/>
    </w:p>
    <w:p w14:paraId="4C09A13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Active participant in meetings with senior managers to provide advice and updates on engineering matters while ensuring awareness of major projects and </w:t>
      </w:r>
      <w:proofErr w:type="gramStart"/>
      <w:r w:rsidRPr="00E635C2">
        <w:rPr>
          <w:rFonts w:ascii="Times New Roman" w:hAnsi="Times New Roman"/>
        </w:rPr>
        <w:t>initiatives</w:t>
      </w:r>
      <w:proofErr w:type="gramEnd"/>
    </w:p>
    <w:p w14:paraId="2879A7C0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 with external stakeholders in carrying out day-to-day </w:t>
      </w:r>
      <w:proofErr w:type="gramStart"/>
      <w:r w:rsidRPr="00E635C2">
        <w:rPr>
          <w:rFonts w:ascii="Times New Roman" w:hAnsi="Times New Roman"/>
        </w:rPr>
        <w:t>business</w:t>
      </w:r>
      <w:proofErr w:type="gramEnd"/>
    </w:p>
    <w:p w14:paraId="5E252725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Ensured adherence to corporate standards and </w:t>
      </w:r>
      <w:proofErr w:type="gramStart"/>
      <w:r w:rsidRPr="00E635C2">
        <w:rPr>
          <w:rFonts w:ascii="Times New Roman" w:hAnsi="Times New Roman"/>
        </w:rPr>
        <w:t>guidelines</w:t>
      </w:r>
      <w:proofErr w:type="gramEnd"/>
    </w:p>
    <w:p w14:paraId="525BB1B3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Prepared status reports on ongoing projects to ensure </w:t>
      </w:r>
      <w:proofErr w:type="gramStart"/>
      <w:r w:rsidRPr="00E635C2">
        <w:rPr>
          <w:rFonts w:ascii="Times New Roman" w:hAnsi="Times New Roman"/>
        </w:rPr>
        <w:t>transparency</w:t>
      </w:r>
      <w:proofErr w:type="gramEnd"/>
    </w:p>
    <w:bookmarkEnd w:id="1"/>
    <w:p w14:paraId="22BCF227" w14:textId="77777777" w:rsidR="00D84AD1" w:rsidRPr="00E635C2" w:rsidRDefault="00D84AD1" w:rsidP="00D84AD1">
      <w:pPr>
        <w:ind w:left="360"/>
        <w:jc w:val="both"/>
        <w:rPr>
          <w:rFonts w:ascii="Times New Roman" w:hAnsi="Times New Roman"/>
        </w:rPr>
      </w:pPr>
    </w:p>
    <w:p w14:paraId="45A278A4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Deputy Manager of Systems Engineering/IT Department</w:t>
      </w:r>
    </w:p>
    <w:p w14:paraId="04FB0772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lastRenderedPageBreak/>
        <w:t xml:space="preserve">North Star Group LLC, </w:t>
      </w:r>
    </w:p>
    <w:p w14:paraId="2D59480D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June 2013 to April 2014</w:t>
      </w:r>
    </w:p>
    <w:p w14:paraId="552DF7EF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5F8D642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Maintained/Updated the configuration management </w:t>
      </w:r>
      <w:proofErr w:type="gramStart"/>
      <w:r w:rsidRPr="00E635C2">
        <w:rPr>
          <w:rFonts w:ascii="Times New Roman" w:hAnsi="Times New Roman"/>
        </w:rPr>
        <w:t>process</w:t>
      </w:r>
      <w:proofErr w:type="gramEnd"/>
    </w:p>
    <w:p w14:paraId="4E487F0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Facilitated in working group meetings to discuss team involvement, Service/Office participation, and delegation of </w:t>
      </w:r>
      <w:proofErr w:type="gramStart"/>
      <w:r w:rsidRPr="00E635C2">
        <w:rPr>
          <w:rFonts w:ascii="Times New Roman" w:hAnsi="Times New Roman"/>
        </w:rPr>
        <w:t>responsibilities</w:t>
      </w:r>
      <w:proofErr w:type="gramEnd"/>
    </w:p>
    <w:p w14:paraId="4E3D9B8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team members to analyze and summarize data into dynamic </w:t>
      </w:r>
      <w:proofErr w:type="gramStart"/>
      <w:r w:rsidRPr="00E635C2">
        <w:rPr>
          <w:rFonts w:ascii="Times New Roman" w:hAnsi="Times New Roman"/>
        </w:rPr>
        <w:t>processes</w:t>
      </w:r>
      <w:proofErr w:type="gramEnd"/>
    </w:p>
    <w:p w14:paraId="2C84C3D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Developed/Updated the requirements management </w:t>
      </w:r>
      <w:proofErr w:type="gramStart"/>
      <w:r w:rsidRPr="00E635C2">
        <w:rPr>
          <w:rFonts w:ascii="Times New Roman" w:hAnsi="Times New Roman"/>
        </w:rPr>
        <w:t>process</w:t>
      </w:r>
      <w:proofErr w:type="gramEnd"/>
    </w:p>
    <w:p w14:paraId="7C5AE11B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Obtained weekly reports and monthly contract status for customer </w:t>
      </w:r>
      <w:proofErr w:type="gramStart"/>
      <w:r w:rsidRPr="00E635C2">
        <w:rPr>
          <w:rFonts w:ascii="Times New Roman" w:hAnsi="Times New Roman"/>
        </w:rPr>
        <w:t>distribution</w:t>
      </w:r>
      <w:proofErr w:type="gramEnd"/>
    </w:p>
    <w:p w14:paraId="457AB14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a team to design a systematic process to upgrade the current IT </w:t>
      </w:r>
      <w:proofErr w:type="gramStart"/>
      <w:r w:rsidRPr="00E635C2">
        <w:rPr>
          <w:rFonts w:ascii="Times New Roman" w:hAnsi="Times New Roman"/>
        </w:rPr>
        <w:t>infrastructure</w:t>
      </w:r>
      <w:proofErr w:type="gramEnd"/>
    </w:p>
    <w:p w14:paraId="0EEF12E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Identified gaps in the current systems and proposed </w:t>
      </w:r>
      <w:proofErr w:type="gramStart"/>
      <w:r w:rsidRPr="00E635C2">
        <w:rPr>
          <w:rFonts w:ascii="Times New Roman" w:hAnsi="Times New Roman"/>
        </w:rPr>
        <w:t>solutions</w:t>
      </w:r>
      <w:proofErr w:type="gramEnd"/>
    </w:p>
    <w:p w14:paraId="04B537A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Communicated job expectations; planning, monitoring, and appraising job results; coaching, counseling, and disciplining employees; initiating, coordinating, and enforcing systems, policies, and </w:t>
      </w:r>
      <w:proofErr w:type="gramStart"/>
      <w:r w:rsidRPr="00E635C2">
        <w:rPr>
          <w:rFonts w:ascii="Times New Roman" w:hAnsi="Times New Roman"/>
        </w:rPr>
        <w:t>procedures</w:t>
      </w:r>
      <w:proofErr w:type="gramEnd"/>
    </w:p>
    <w:p w14:paraId="3724042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Maintained effectiveness and efficiency by defining delivering, and supporting strategic plans for implementing information </w:t>
      </w:r>
      <w:proofErr w:type="gramStart"/>
      <w:r w:rsidRPr="00E635C2">
        <w:rPr>
          <w:rFonts w:ascii="Times New Roman" w:hAnsi="Times New Roman"/>
        </w:rPr>
        <w:t>technologies</w:t>
      </w:r>
      <w:proofErr w:type="gramEnd"/>
    </w:p>
    <w:p w14:paraId="7BC08F9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Directed technological research by studying organization goals, strategies, practices, and user </w:t>
      </w:r>
      <w:proofErr w:type="gramStart"/>
      <w:r w:rsidRPr="00E635C2">
        <w:rPr>
          <w:rFonts w:ascii="Times New Roman" w:hAnsi="Times New Roman"/>
        </w:rPr>
        <w:t>projects</w:t>
      </w:r>
      <w:proofErr w:type="gramEnd"/>
    </w:p>
    <w:p w14:paraId="2551162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Maintained quality service by establishing and enforcing organization </w:t>
      </w:r>
      <w:proofErr w:type="gramStart"/>
      <w:r w:rsidRPr="00E635C2">
        <w:rPr>
          <w:rFonts w:ascii="Times New Roman" w:hAnsi="Times New Roman"/>
        </w:rPr>
        <w:t>standards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32CCAE77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Recommended information technology strategies, policies, and procedures by evaluating organization outcomes; identifying problems; evaluating trends; anticipating </w:t>
      </w:r>
      <w:proofErr w:type="gramStart"/>
      <w:r w:rsidRPr="00E635C2">
        <w:rPr>
          <w:rFonts w:ascii="Times New Roman" w:hAnsi="Times New Roman"/>
        </w:rPr>
        <w:t>requirements</w:t>
      </w:r>
      <w:proofErr w:type="gramEnd"/>
    </w:p>
    <w:p w14:paraId="714DD73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Preserved assets by implementing disaster recovery and back-up procedures and information security and control structures delivering, and supporting strategic plans for implementing information </w:t>
      </w:r>
      <w:proofErr w:type="gramStart"/>
      <w:r w:rsidRPr="00E635C2">
        <w:rPr>
          <w:rFonts w:ascii="Times New Roman" w:hAnsi="Times New Roman"/>
        </w:rPr>
        <w:t>technologies</w:t>
      </w:r>
      <w:proofErr w:type="gramEnd"/>
    </w:p>
    <w:p w14:paraId="5245ED23" w14:textId="77777777" w:rsidR="00D84AD1" w:rsidRPr="00E635C2" w:rsidRDefault="00D84AD1" w:rsidP="00D84AD1">
      <w:pPr>
        <w:ind w:left="360"/>
        <w:jc w:val="both"/>
        <w:rPr>
          <w:rFonts w:ascii="Times New Roman" w:hAnsi="Times New Roman"/>
        </w:rPr>
      </w:pPr>
    </w:p>
    <w:p w14:paraId="5FA72C4F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Systems Engineering</w:t>
      </w:r>
    </w:p>
    <w:p w14:paraId="2B5BAF50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North Star Group LLC, </w:t>
      </w:r>
    </w:p>
    <w:p w14:paraId="77615704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June 2012 to June 2013</w:t>
      </w:r>
    </w:p>
    <w:p w14:paraId="6C54352D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758901F2" w14:textId="77777777" w:rsidR="00D84AD1" w:rsidRPr="002F3467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2F3467">
        <w:rPr>
          <w:rFonts w:ascii="Times New Roman" w:hAnsi="Times New Roman"/>
        </w:rPr>
        <w:t xml:space="preserve">Worked closely with SWIM team members and stakeholders to gather information, analyze business processes and information </w:t>
      </w:r>
      <w:proofErr w:type="gramStart"/>
      <w:r w:rsidRPr="002F3467">
        <w:rPr>
          <w:rFonts w:ascii="Times New Roman" w:hAnsi="Times New Roman"/>
        </w:rPr>
        <w:t>systems</w:t>
      </w:r>
      <w:proofErr w:type="gramEnd"/>
    </w:p>
    <w:p w14:paraId="241C91D5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Maintained/developed configuration management </w:t>
      </w:r>
      <w:proofErr w:type="gramStart"/>
      <w:r w:rsidRPr="00E635C2">
        <w:rPr>
          <w:rFonts w:ascii="Times New Roman" w:hAnsi="Times New Roman"/>
        </w:rPr>
        <w:t>process</w:t>
      </w:r>
      <w:proofErr w:type="gramEnd"/>
    </w:p>
    <w:p w14:paraId="7713680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Facilitate working group meetings to discuss team involvement, Service/Office participation, and delegation of </w:t>
      </w:r>
      <w:proofErr w:type="gramStart"/>
      <w:r w:rsidRPr="00E635C2">
        <w:rPr>
          <w:rFonts w:ascii="Times New Roman" w:hAnsi="Times New Roman"/>
        </w:rPr>
        <w:t>responsibilities</w:t>
      </w:r>
      <w:proofErr w:type="gramEnd"/>
    </w:p>
    <w:p w14:paraId="3E8AB19B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programmatic update briefings and present to </w:t>
      </w:r>
      <w:proofErr w:type="gramStart"/>
      <w:r w:rsidRPr="00E635C2">
        <w:rPr>
          <w:rFonts w:ascii="Times New Roman" w:hAnsi="Times New Roman"/>
        </w:rPr>
        <w:t>customer</w:t>
      </w:r>
      <w:proofErr w:type="gramEnd"/>
    </w:p>
    <w:p w14:paraId="69CC51DC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Facilitated weekly team meetings &amp; Technical Interchange </w:t>
      </w:r>
      <w:proofErr w:type="gramStart"/>
      <w:r w:rsidRPr="00E635C2">
        <w:rPr>
          <w:rFonts w:ascii="Times New Roman" w:hAnsi="Times New Roman"/>
        </w:rPr>
        <w:t>meetings</w:t>
      </w:r>
      <w:proofErr w:type="gramEnd"/>
    </w:p>
    <w:p w14:paraId="5E6D5ADC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Analyze and update assigned engineering </w:t>
      </w:r>
      <w:proofErr w:type="gramStart"/>
      <w:r w:rsidRPr="00E635C2">
        <w:rPr>
          <w:rFonts w:ascii="Times New Roman" w:hAnsi="Times New Roman"/>
        </w:rPr>
        <w:t>documents</w:t>
      </w:r>
      <w:proofErr w:type="gramEnd"/>
    </w:p>
    <w:p w14:paraId="2443800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team members to analyze and summarize data into dynamic </w:t>
      </w:r>
      <w:proofErr w:type="gramStart"/>
      <w:r w:rsidRPr="00E635C2">
        <w:rPr>
          <w:rFonts w:ascii="Times New Roman" w:hAnsi="Times New Roman"/>
        </w:rPr>
        <w:t>processes</w:t>
      </w:r>
      <w:proofErr w:type="gramEnd"/>
    </w:p>
    <w:p w14:paraId="4C92E7F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requirements management </w:t>
      </w:r>
      <w:proofErr w:type="gramStart"/>
      <w:r w:rsidRPr="00E635C2">
        <w:rPr>
          <w:rFonts w:ascii="Times New Roman" w:hAnsi="Times New Roman"/>
        </w:rPr>
        <w:t>process</w:t>
      </w:r>
      <w:proofErr w:type="gramEnd"/>
    </w:p>
    <w:p w14:paraId="3ADA497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Ensured the processes develop roll up into the Systems Engineer Process</w:t>
      </w:r>
    </w:p>
    <w:p w14:paraId="63407C45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Obtained weekly reports and monthly contract status for </w:t>
      </w:r>
      <w:proofErr w:type="gramStart"/>
      <w:r w:rsidRPr="00E635C2">
        <w:rPr>
          <w:rFonts w:ascii="Times New Roman" w:hAnsi="Times New Roman"/>
        </w:rPr>
        <w:t>customer</w:t>
      </w:r>
      <w:proofErr w:type="gramEnd"/>
    </w:p>
    <w:p w14:paraId="3BEC4573" w14:textId="77777777" w:rsidR="00D84AD1" w:rsidRPr="00E635C2" w:rsidRDefault="00D84AD1" w:rsidP="00D84AD1">
      <w:pPr>
        <w:ind w:left="360"/>
        <w:jc w:val="both"/>
        <w:rPr>
          <w:rFonts w:ascii="Times New Roman" w:hAnsi="Times New Roman"/>
        </w:rPr>
      </w:pPr>
    </w:p>
    <w:p w14:paraId="72311335" w14:textId="77777777" w:rsidR="00D84AD1" w:rsidRDefault="00D84AD1" w:rsidP="00D84AD1">
      <w:pPr>
        <w:rPr>
          <w:rFonts w:ascii="Times New Roman" w:hAnsi="Times New Roman"/>
          <w:b/>
          <w:iCs/>
        </w:rPr>
      </w:pPr>
      <w:r w:rsidRPr="002F3467">
        <w:rPr>
          <w:rFonts w:ascii="Times New Roman" w:hAnsi="Times New Roman"/>
          <w:b/>
          <w:iCs/>
        </w:rPr>
        <w:t>Program Analyst V</w:t>
      </w:r>
    </w:p>
    <w:p w14:paraId="5FBACE90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lastRenderedPageBreak/>
        <w:t xml:space="preserve">CI2 Inc., </w:t>
      </w:r>
    </w:p>
    <w:p w14:paraId="1C936353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January 2012 to June 2012</w:t>
      </w:r>
    </w:p>
    <w:p w14:paraId="5D56280A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4D4AED03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Collaborated with team members to analyze and summarize financial data into dynamic output.</w:t>
      </w:r>
    </w:p>
    <w:p w14:paraId="4E735CB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Aided in facilitation of the Acquisition Management System (AMS)</w:t>
      </w:r>
    </w:p>
    <w:p w14:paraId="3AB89D0A" w14:textId="77777777" w:rsidR="00D84AD1" w:rsidRDefault="00D84AD1" w:rsidP="00D84AD1">
      <w:pPr>
        <w:rPr>
          <w:rFonts w:ascii="Times New Roman" w:hAnsi="Times New Roman"/>
          <w:b/>
          <w:iCs/>
        </w:rPr>
      </w:pPr>
    </w:p>
    <w:p w14:paraId="576D6A30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Computer Engineer</w:t>
      </w:r>
    </w:p>
    <w:p w14:paraId="1B8FA050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CSSI Inc., </w:t>
      </w:r>
    </w:p>
    <w:p w14:paraId="7005CD9D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August 2011 to January 2012</w:t>
      </w:r>
    </w:p>
    <w:p w14:paraId="29ADF4DA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1197099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Dashboard developed using Business Intelligence and Business Objects.</w:t>
      </w:r>
    </w:p>
    <w:p w14:paraId="6A56C64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Utilized 3rd party software (DOMO) to facilitate dashboard development.</w:t>
      </w:r>
    </w:p>
    <w:p w14:paraId="1E00AFDD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website using JavaScript &amp; HTML.</w:t>
      </w:r>
    </w:p>
    <w:p w14:paraId="1B677B9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Enhanced government CSS Style sheet (within allowable parameters) to ensure proper display of dashboard.</w:t>
      </w:r>
    </w:p>
    <w:p w14:paraId="6BFE171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SQL queries to pull info for dashboard </w:t>
      </w:r>
      <w:proofErr w:type="gramStart"/>
      <w:r w:rsidRPr="00E635C2">
        <w:rPr>
          <w:rFonts w:ascii="Times New Roman" w:hAnsi="Times New Roman"/>
        </w:rPr>
        <w:t>display</w:t>
      </w:r>
      <w:proofErr w:type="gramEnd"/>
    </w:p>
    <w:p w14:paraId="0DC7C9A3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SQL tables that organized data for quick retrieval.</w:t>
      </w:r>
    </w:p>
    <w:p w14:paraId="448F1967" w14:textId="77777777" w:rsidR="00D84AD1" w:rsidRPr="00E635C2" w:rsidRDefault="00D84AD1" w:rsidP="00D84AD1">
      <w:pPr>
        <w:ind w:left="360"/>
        <w:jc w:val="both"/>
        <w:rPr>
          <w:rFonts w:ascii="Times New Roman" w:hAnsi="Times New Roman"/>
        </w:rPr>
      </w:pPr>
    </w:p>
    <w:p w14:paraId="40CE5E2F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Systems Engineer IV</w:t>
      </w:r>
    </w:p>
    <w:p w14:paraId="47FFFBC7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CSSI Inc., February 2010 to August 2011</w:t>
      </w:r>
    </w:p>
    <w:p w14:paraId="426ADECE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&amp; BAE Systems, February 2009 to August 2010</w:t>
      </w:r>
    </w:p>
    <w:p w14:paraId="18F252B0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235AF937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Configuration Management Analysis Investment Analysis Team Lead Engineer </w:t>
      </w:r>
    </w:p>
    <w:p w14:paraId="74176D3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Aided in facilitation of the Acquisition Management System (AMS)</w:t>
      </w:r>
    </w:p>
    <w:p w14:paraId="41C51C8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and monitored schedules, facilitate communication between stakeholder groups, prepare and present briefings.</w:t>
      </w:r>
    </w:p>
    <w:p w14:paraId="41E499E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Collaborated with team members and stakeholders to gather information, analyze business processes and information systems.</w:t>
      </w:r>
    </w:p>
    <w:p w14:paraId="79F0D62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Performed functional analysis on the legacy system and effectively organize findings to develop and evaluate engineering documentation.</w:t>
      </w:r>
    </w:p>
    <w:p w14:paraId="2753BE6E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Aided in development of Concept of Operations (</w:t>
      </w:r>
      <w:proofErr w:type="spellStart"/>
      <w:r w:rsidRPr="00E635C2">
        <w:rPr>
          <w:rFonts w:ascii="Times New Roman" w:hAnsi="Times New Roman"/>
        </w:rPr>
        <w:t>ConOps</w:t>
      </w:r>
      <w:proofErr w:type="spellEnd"/>
      <w:r w:rsidRPr="00E635C2">
        <w:rPr>
          <w:rFonts w:ascii="Times New Roman" w:hAnsi="Times New Roman"/>
        </w:rPr>
        <w:t>) and Concept of Use (</w:t>
      </w:r>
      <w:proofErr w:type="spellStart"/>
      <w:r w:rsidRPr="00E635C2">
        <w:rPr>
          <w:rFonts w:ascii="Times New Roman" w:hAnsi="Times New Roman"/>
        </w:rPr>
        <w:t>ConUse</w:t>
      </w:r>
      <w:proofErr w:type="spellEnd"/>
      <w:r w:rsidRPr="00E635C2">
        <w:rPr>
          <w:rFonts w:ascii="Times New Roman" w:hAnsi="Times New Roman"/>
        </w:rPr>
        <w:t>).</w:t>
      </w:r>
    </w:p>
    <w:p w14:paraId="52BD40F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a functional analysis document to identify the operational tasks, conditions, and standards needed to achieve the Enterprise Configuration Management group’s objectives. </w:t>
      </w:r>
    </w:p>
    <w:p w14:paraId="41728772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Gathered requirements to initiate the migration from legacy system to a new and more robust configuration management system.</w:t>
      </w:r>
    </w:p>
    <w:p w14:paraId="61C2E4F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requirements gathered from </w:t>
      </w:r>
      <w:proofErr w:type="spellStart"/>
      <w:r w:rsidRPr="00E635C2">
        <w:rPr>
          <w:rFonts w:ascii="Times New Roman" w:hAnsi="Times New Roman"/>
        </w:rPr>
        <w:t>ConOps</w:t>
      </w:r>
      <w:proofErr w:type="spellEnd"/>
      <w:r w:rsidRPr="00E635C2">
        <w:rPr>
          <w:rFonts w:ascii="Times New Roman" w:hAnsi="Times New Roman"/>
        </w:rPr>
        <w:t xml:space="preserve">, </w:t>
      </w:r>
      <w:proofErr w:type="spellStart"/>
      <w:r w:rsidRPr="00E635C2">
        <w:rPr>
          <w:rFonts w:ascii="Times New Roman" w:hAnsi="Times New Roman"/>
        </w:rPr>
        <w:t>ConUse</w:t>
      </w:r>
      <w:proofErr w:type="spellEnd"/>
      <w:r w:rsidRPr="00E635C2">
        <w:rPr>
          <w:rFonts w:ascii="Times New Roman" w:hAnsi="Times New Roman"/>
        </w:rPr>
        <w:t>, Functional Analysis, and stakeholders.</w:t>
      </w:r>
    </w:p>
    <w:p w14:paraId="0CD7060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Requirements generation and high-level decomposition of requirements to clarify customer Key Performance Parameters.</w:t>
      </w:r>
    </w:p>
    <w:p w14:paraId="300E8DF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Communicated with other services/offices for possible functional integration.</w:t>
      </w:r>
    </w:p>
    <w:p w14:paraId="3968ED4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Analyze, discuss, and incorporate their procedures and requirements into the program.</w:t>
      </w:r>
    </w:p>
    <w:p w14:paraId="0963D7F9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Conducted Market Survey to evaluate various COTs products.</w:t>
      </w:r>
    </w:p>
    <w:p w14:paraId="566125C0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lastRenderedPageBreak/>
        <w:t xml:space="preserve">Engaged with architects to ensure overall adherence to the Enterprise Architecture is inclusive of all stakeholder viewpoints and are vetted to ensure that artifacts </w:t>
      </w:r>
      <w:proofErr w:type="gramStart"/>
      <w:r w:rsidRPr="00E635C2">
        <w:rPr>
          <w:rFonts w:ascii="Times New Roman" w:hAnsi="Times New Roman"/>
        </w:rPr>
        <w:t>supports</w:t>
      </w:r>
      <w:proofErr w:type="gramEnd"/>
      <w:r w:rsidRPr="00E635C2">
        <w:rPr>
          <w:rFonts w:ascii="Times New Roman" w:hAnsi="Times New Roman"/>
        </w:rPr>
        <w:t>, reflects, advances and integrates as intended.</w:t>
      </w:r>
    </w:p>
    <w:p w14:paraId="67F21CBA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Contributed to the overall strategy, standardization, analysis, and design of application.</w:t>
      </w:r>
    </w:p>
    <w:p w14:paraId="4E44ED93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Led research and demonstrations for high level proof-of-</w:t>
      </w:r>
      <w:proofErr w:type="gramStart"/>
      <w:r w:rsidRPr="00E635C2">
        <w:rPr>
          <w:rFonts w:ascii="Times New Roman" w:hAnsi="Times New Roman"/>
        </w:rPr>
        <w:t>concept</w:t>
      </w:r>
      <w:proofErr w:type="gramEnd"/>
    </w:p>
    <w:p w14:paraId="455B10B8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Conducted research of each vendor to gather requirements for compatibility and future interface </w:t>
      </w:r>
      <w:proofErr w:type="gramStart"/>
      <w:r w:rsidRPr="00E635C2">
        <w:rPr>
          <w:rFonts w:ascii="Times New Roman" w:hAnsi="Times New Roman"/>
        </w:rPr>
        <w:t>possibilities</w:t>
      </w:r>
      <w:proofErr w:type="gramEnd"/>
    </w:p>
    <w:p w14:paraId="519D4766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Research and demonstrations of in-house products to meet Configuration Management needs and future interface </w:t>
      </w:r>
      <w:proofErr w:type="gramStart"/>
      <w:r w:rsidRPr="00E635C2">
        <w:rPr>
          <w:rFonts w:ascii="Times New Roman" w:hAnsi="Times New Roman"/>
        </w:rPr>
        <w:t>capabilities</w:t>
      </w:r>
      <w:proofErr w:type="gramEnd"/>
    </w:p>
    <w:p w14:paraId="19C8E4C1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Aided in development of a statement of work for a third-party to develop an in-depth proof-of-concept.</w:t>
      </w:r>
    </w:p>
    <w:p w14:paraId="4AFC8BA4" w14:textId="77777777" w:rsidR="00D84AD1" w:rsidRPr="00E635C2" w:rsidRDefault="00D84AD1" w:rsidP="00D84AD1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</w:rPr>
      </w:pPr>
      <w:r w:rsidRPr="00E635C2">
        <w:rPr>
          <w:rFonts w:ascii="Times New Roman" w:hAnsi="Times New Roman"/>
        </w:rPr>
        <w:t>Performed evaluations of software and hardware to be used during the proof-of-concept to ensure capability to meet the agency needs.</w:t>
      </w:r>
    </w:p>
    <w:p w14:paraId="5585F003" w14:textId="77777777" w:rsidR="00D84AD1" w:rsidRPr="00E635C2" w:rsidRDefault="00D84AD1" w:rsidP="00D84AD1">
      <w:pPr>
        <w:ind w:left="360"/>
        <w:jc w:val="both"/>
        <w:rPr>
          <w:rFonts w:ascii="Times New Roman" w:hAnsi="Times New Roman"/>
        </w:rPr>
      </w:pPr>
    </w:p>
    <w:p w14:paraId="0E559057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Systems Engineer IV</w:t>
      </w:r>
    </w:p>
    <w:p w14:paraId="038F06A4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BAE Systems </w:t>
      </w:r>
    </w:p>
    <w:p w14:paraId="20FE7B6D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July 2007 to February 2009</w:t>
      </w:r>
    </w:p>
    <w:p w14:paraId="5DD1C0C3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52DCF392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Gathered requirements to initiate the migration to a Service Oriented Architecture and a Safety Management System (SMS)</w:t>
      </w:r>
    </w:p>
    <w:p w14:paraId="0179161D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Incorporated requirements into documents, using Visio for graphical representation.  These documents were then reviewed to find common areas across the many </w:t>
      </w:r>
      <w:proofErr w:type="gramStart"/>
      <w:r w:rsidRPr="00E635C2">
        <w:rPr>
          <w:rFonts w:ascii="Times New Roman" w:hAnsi="Times New Roman"/>
        </w:rPr>
        <w:t>programs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1D52037F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Facilitate working group meetings to discuss SME involvement, Service/Office participation, and delegation of </w:t>
      </w:r>
      <w:proofErr w:type="gramStart"/>
      <w:r w:rsidRPr="00E635C2">
        <w:rPr>
          <w:rFonts w:ascii="Times New Roman" w:hAnsi="Times New Roman"/>
        </w:rPr>
        <w:t>responsibilities</w:t>
      </w:r>
      <w:proofErr w:type="gramEnd"/>
    </w:p>
    <w:p w14:paraId="6E5CD203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Obtained cooperation among stakeholders by outlining the benefits to be achieved from an SMS.  This resulted in a trusting and collaborative working </w:t>
      </w:r>
      <w:proofErr w:type="gramStart"/>
      <w:r w:rsidRPr="00E635C2">
        <w:rPr>
          <w:rFonts w:ascii="Times New Roman" w:hAnsi="Times New Roman"/>
        </w:rPr>
        <w:t>relationship</w:t>
      </w:r>
      <w:proofErr w:type="gramEnd"/>
    </w:p>
    <w:p w14:paraId="79F1AF3D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Performed functional analyses and effectively organized findings to develop and evaluate engineering </w:t>
      </w:r>
      <w:proofErr w:type="gramStart"/>
      <w:r w:rsidRPr="00E635C2">
        <w:rPr>
          <w:rFonts w:ascii="Times New Roman" w:hAnsi="Times New Roman"/>
        </w:rPr>
        <w:t>documentation</w:t>
      </w:r>
      <w:proofErr w:type="gramEnd"/>
    </w:p>
    <w:p w14:paraId="47DCC034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Functional Analysis</w:t>
      </w:r>
    </w:p>
    <w:p w14:paraId="7AC66D45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Requirements Document</w:t>
      </w:r>
    </w:p>
    <w:p w14:paraId="295ADCDD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Enterprise Architecture </w:t>
      </w:r>
    </w:p>
    <w:p w14:paraId="1DD7DA3C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use cases from a system model in an integrated team environment.  These were then used to enhance the development of the Enterprise Architecture (EA) which is based on Department of Defense Architecture Framework (</w:t>
      </w:r>
      <w:proofErr w:type="spellStart"/>
      <w:r w:rsidRPr="00E635C2">
        <w:rPr>
          <w:rFonts w:ascii="Times New Roman" w:hAnsi="Times New Roman"/>
        </w:rPr>
        <w:t>DoDAF</w:t>
      </w:r>
      <w:proofErr w:type="spellEnd"/>
      <w:r w:rsidRPr="00E635C2">
        <w:rPr>
          <w:rFonts w:ascii="Times New Roman" w:hAnsi="Times New Roman"/>
        </w:rPr>
        <w:t>)</w:t>
      </w:r>
    </w:p>
    <w:p w14:paraId="7CDC025D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Created a “Smart-Sheet” to describe the program for promulgation throughout the </w:t>
      </w:r>
      <w:proofErr w:type="gramStart"/>
      <w:r w:rsidRPr="00E635C2">
        <w:rPr>
          <w:rFonts w:ascii="Times New Roman" w:hAnsi="Times New Roman"/>
        </w:rPr>
        <w:t>agency</w:t>
      </w:r>
      <w:proofErr w:type="gramEnd"/>
    </w:p>
    <w:p w14:paraId="1F53B06F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diagrams of the current and future state for this Investment Analysis using MS Visio</w:t>
      </w:r>
    </w:p>
    <w:p w14:paraId="68A45588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presentations of the program description for stakeholders</w:t>
      </w:r>
    </w:p>
    <w:p w14:paraId="03723FFD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Presented briefings to relevant </w:t>
      </w:r>
      <w:proofErr w:type="gramStart"/>
      <w:r w:rsidRPr="00E635C2">
        <w:rPr>
          <w:rFonts w:ascii="Times New Roman" w:hAnsi="Times New Roman"/>
        </w:rPr>
        <w:t>stakeholders</w:t>
      </w:r>
      <w:proofErr w:type="gramEnd"/>
    </w:p>
    <w:p w14:paraId="510D90DF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Coordinated and participated in design and technical review </w:t>
      </w:r>
      <w:proofErr w:type="gramStart"/>
      <w:r w:rsidRPr="00E635C2">
        <w:rPr>
          <w:rFonts w:ascii="Times New Roman" w:hAnsi="Times New Roman"/>
        </w:rPr>
        <w:t>meetings</w:t>
      </w:r>
      <w:proofErr w:type="gramEnd"/>
    </w:p>
    <w:p w14:paraId="107B8B30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Systems Engineer IV</w:t>
      </w:r>
    </w:p>
    <w:p w14:paraId="6E97718C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Integral Systems </w:t>
      </w:r>
    </w:p>
    <w:p w14:paraId="42EC0224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July 1999 to August 2007</w:t>
      </w:r>
    </w:p>
    <w:p w14:paraId="731B09B3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6F500412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Maintained in-house archiving solution for support and future upgrades (C++)</w:t>
      </w:r>
    </w:p>
    <w:p w14:paraId="6BB9240B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Designed and implemented a cross-platform network monitor (JAVA)</w:t>
      </w:r>
    </w:p>
    <w:p w14:paraId="38A89D6D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The application was developed to facilitate efficient operation on the system at an unmanned site. This allowed the user to be alerted upon the malfunction of a machine and correct this process </w:t>
      </w:r>
      <w:proofErr w:type="gramStart"/>
      <w:r w:rsidRPr="00E635C2">
        <w:rPr>
          <w:rFonts w:ascii="Times New Roman" w:hAnsi="Times New Roman"/>
        </w:rPr>
        <w:t>remotely</w:t>
      </w:r>
      <w:proofErr w:type="gramEnd"/>
    </w:p>
    <w:p w14:paraId="37AC39F0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Developed, presented, and trained (domestic/international) customers and employees to use a new archiving </w:t>
      </w:r>
      <w:proofErr w:type="gramStart"/>
      <w:r w:rsidRPr="00E635C2">
        <w:rPr>
          <w:rFonts w:ascii="Times New Roman" w:hAnsi="Times New Roman"/>
        </w:rPr>
        <w:t>strategy</w:t>
      </w:r>
      <w:proofErr w:type="gramEnd"/>
    </w:p>
    <w:p w14:paraId="65376FC5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Designed and authored code in C++ to create spacecraft status display integrated with in-house software and </w:t>
      </w:r>
      <w:proofErr w:type="gramStart"/>
      <w:r w:rsidRPr="00E635C2">
        <w:rPr>
          <w:rFonts w:ascii="Times New Roman" w:hAnsi="Times New Roman"/>
        </w:rPr>
        <w:t>display</w:t>
      </w:r>
      <w:proofErr w:type="gramEnd"/>
    </w:p>
    <w:p w14:paraId="1AC7D2A1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Performed Solaris System/LAN administration to ensure data flow from the Front-End Processors (FEP) to the Data Archival Machine</w:t>
      </w:r>
    </w:p>
    <w:p w14:paraId="7EE819D7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Designed and implemented a master configuration file editor (JAVA)</w:t>
      </w:r>
    </w:p>
    <w:p w14:paraId="29344584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Based on input (on a per spacecraft basis) the program would generate and send each configuration file to the designated workstation/FEP pair.  This in turn created a chart to display what workstation/FEP pair was monitoring which </w:t>
      </w:r>
      <w:proofErr w:type="gramStart"/>
      <w:r w:rsidRPr="00E635C2">
        <w:rPr>
          <w:rFonts w:ascii="Times New Roman" w:hAnsi="Times New Roman"/>
        </w:rPr>
        <w:t>spacecraft</w:t>
      </w:r>
      <w:proofErr w:type="gramEnd"/>
    </w:p>
    <w:p w14:paraId="555BAEE5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Developed and maintained a telemetry simulator for FS1300 and STAR2 space crafts (C++)</w:t>
      </w:r>
    </w:p>
    <w:p w14:paraId="39516E25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This simulator would generate semi-spacecraft data (including commanding information) to simulate most interactions with the operator.  The simulator was used for training and testing.</w:t>
      </w:r>
    </w:p>
    <w:p w14:paraId="03FB4AF3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>Enhanced the company's Memory Management software (C++)</w:t>
      </w:r>
    </w:p>
    <w:p w14:paraId="5A770705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Enabled software to accept new data types to ensure critical spacecraft commanding information was processed </w:t>
      </w:r>
      <w:proofErr w:type="gramStart"/>
      <w:r w:rsidRPr="00E635C2">
        <w:rPr>
          <w:rFonts w:ascii="Times New Roman" w:hAnsi="Times New Roman"/>
        </w:rPr>
        <w:t>correctly</w:t>
      </w:r>
      <w:proofErr w:type="gramEnd"/>
    </w:p>
    <w:p w14:paraId="2355343E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Automated the process to ingest the customer supplied database to create a single Memory Management ingest </w:t>
      </w:r>
      <w:proofErr w:type="gramStart"/>
      <w:r w:rsidRPr="00E635C2">
        <w:rPr>
          <w:rFonts w:ascii="Times New Roman" w:hAnsi="Times New Roman"/>
        </w:rPr>
        <w:t>file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16C1F7CE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a program to ensure that the spacecraft clock and the system clock stayed </w:t>
      </w:r>
      <w:proofErr w:type="gramStart"/>
      <w:r w:rsidRPr="00E635C2">
        <w:rPr>
          <w:rFonts w:ascii="Times New Roman" w:hAnsi="Times New Roman"/>
        </w:rPr>
        <w:t>synchronized</w:t>
      </w:r>
      <w:proofErr w:type="gramEnd"/>
    </w:p>
    <w:p w14:paraId="2A4C660A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clients during critical design review, confirming an equal understanding of system configuration and </w:t>
      </w:r>
      <w:proofErr w:type="gramStart"/>
      <w:r w:rsidRPr="00E635C2">
        <w:rPr>
          <w:rFonts w:ascii="Times New Roman" w:hAnsi="Times New Roman"/>
        </w:rPr>
        <w:t>requirements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4FF35D0E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Facilitated factory acceptance testing and site acceptance </w:t>
      </w:r>
      <w:proofErr w:type="gramStart"/>
      <w:r w:rsidRPr="00E635C2">
        <w:rPr>
          <w:rFonts w:ascii="Times New Roman" w:hAnsi="Times New Roman"/>
        </w:rPr>
        <w:t>testing</w:t>
      </w:r>
      <w:proofErr w:type="gramEnd"/>
      <w:r w:rsidRPr="00E635C2">
        <w:rPr>
          <w:rFonts w:ascii="Times New Roman" w:hAnsi="Times New Roman"/>
        </w:rPr>
        <w:t xml:space="preserve"> </w:t>
      </w:r>
    </w:p>
    <w:p w14:paraId="4645D09B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Collaborated with satellite manufacturers to assemble facility interface from client site to manufacturer uplink </w:t>
      </w:r>
      <w:proofErr w:type="gramStart"/>
      <w:r w:rsidRPr="00E635C2">
        <w:rPr>
          <w:rFonts w:ascii="Times New Roman" w:hAnsi="Times New Roman"/>
        </w:rPr>
        <w:t>centers</w:t>
      </w:r>
      <w:proofErr w:type="gramEnd"/>
    </w:p>
    <w:p w14:paraId="7F60A112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Developed satellite operational procedures in accordance </w:t>
      </w:r>
      <w:proofErr w:type="gramStart"/>
      <w:r w:rsidRPr="00E635C2">
        <w:rPr>
          <w:rFonts w:ascii="Times New Roman" w:hAnsi="Times New Roman"/>
        </w:rPr>
        <w:t>to</w:t>
      </w:r>
      <w:proofErr w:type="gramEnd"/>
      <w:r w:rsidRPr="00E635C2">
        <w:rPr>
          <w:rFonts w:ascii="Times New Roman" w:hAnsi="Times New Roman"/>
        </w:rPr>
        <w:t xml:space="preserve"> manufacturers ICD. Ensure the development lifecycle process adheres to ISO 9001 </w:t>
      </w:r>
      <w:proofErr w:type="gramStart"/>
      <w:r w:rsidRPr="00E635C2">
        <w:rPr>
          <w:rFonts w:ascii="Times New Roman" w:hAnsi="Times New Roman"/>
        </w:rPr>
        <w:t>standards</w:t>
      </w:r>
      <w:proofErr w:type="gramEnd"/>
    </w:p>
    <w:p w14:paraId="39103CC8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Performed software configuration management support of in-house software development activities (and documentation) using the Razor suite of </w:t>
      </w:r>
      <w:proofErr w:type="gramStart"/>
      <w:r w:rsidRPr="00E635C2">
        <w:rPr>
          <w:rFonts w:ascii="Times New Roman" w:hAnsi="Times New Roman"/>
        </w:rPr>
        <w:t>tools</w:t>
      </w:r>
      <w:proofErr w:type="gramEnd"/>
    </w:p>
    <w:p w14:paraId="3EF88745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Identified requirements and coordinates the development and implementation of computer-based configuration, data management and electronic data </w:t>
      </w:r>
      <w:proofErr w:type="gramStart"/>
      <w:r w:rsidRPr="00E635C2">
        <w:rPr>
          <w:rFonts w:ascii="Times New Roman" w:hAnsi="Times New Roman"/>
        </w:rPr>
        <w:t>support</w:t>
      </w:r>
      <w:proofErr w:type="gramEnd"/>
    </w:p>
    <w:p w14:paraId="5F6A27E6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Performed Razor system administration including modifying scripts and issues, restarting the database, system back-ups, system updates, and user </w:t>
      </w:r>
      <w:proofErr w:type="gramStart"/>
      <w:r w:rsidRPr="00E635C2">
        <w:rPr>
          <w:rFonts w:ascii="Times New Roman" w:hAnsi="Times New Roman"/>
        </w:rPr>
        <w:t>access</w:t>
      </w:r>
      <w:proofErr w:type="gramEnd"/>
    </w:p>
    <w:p w14:paraId="0689877D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lastRenderedPageBreak/>
        <w:t xml:space="preserve">Overseeing the configuration management resources, facilitate installation and configuration of new CM tools, and be the resource for management interaction within the </w:t>
      </w:r>
      <w:proofErr w:type="gramStart"/>
      <w:r w:rsidRPr="00E635C2">
        <w:rPr>
          <w:rFonts w:ascii="Times New Roman" w:hAnsi="Times New Roman"/>
        </w:rPr>
        <w:t>company</w:t>
      </w:r>
      <w:proofErr w:type="gramEnd"/>
    </w:p>
    <w:p w14:paraId="651F6D39" w14:textId="77777777" w:rsidR="00D84AD1" w:rsidRPr="00E635C2" w:rsidRDefault="00D84AD1" w:rsidP="00D84AD1">
      <w:pPr>
        <w:pStyle w:val="ListParagraph"/>
        <w:numPr>
          <w:ilvl w:val="1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Coordinated activities for software development, test and integration, communication and collaboration with all members of the team, including issue management support, clarification and prioritization of </w:t>
      </w:r>
      <w:proofErr w:type="gramStart"/>
      <w:r w:rsidRPr="00E635C2">
        <w:rPr>
          <w:rFonts w:ascii="Times New Roman" w:hAnsi="Times New Roman"/>
        </w:rPr>
        <w:t>deliverables</w:t>
      </w:r>
      <w:proofErr w:type="gramEnd"/>
    </w:p>
    <w:p w14:paraId="01AE00FF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Wrote test procedures to demonstrate system requirement </w:t>
      </w:r>
      <w:proofErr w:type="gramStart"/>
      <w:r w:rsidRPr="00E635C2">
        <w:rPr>
          <w:rFonts w:ascii="Times New Roman" w:hAnsi="Times New Roman"/>
        </w:rPr>
        <w:t>fulfillment</w:t>
      </w:r>
      <w:proofErr w:type="gramEnd"/>
    </w:p>
    <w:p w14:paraId="0B68EF96" w14:textId="77777777" w:rsidR="00D84AD1" w:rsidRDefault="00D84AD1" w:rsidP="00D84AD1">
      <w:pPr>
        <w:tabs>
          <w:tab w:val="right" w:pos="9360"/>
        </w:tabs>
        <w:ind w:left="360"/>
      </w:pPr>
    </w:p>
    <w:p w14:paraId="53BC02C5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Asst. Geographical Info Systems Technician </w:t>
      </w:r>
    </w:p>
    <w:p w14:paraId="6EC30FA7" w14:textId="77777777" w:rsidR="00D84AD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Bureau of Planning, City of Rochester</w:t>
      </w:r>
    </w:p>
    <w:p w14:paraId="4C3C7141" w14:textId="77777777" w:rsidR="00D84AD1" w:rsidRPr="00EA73A1" w:rsidRDefault="00D84AD1" w:rsidP="00D84AD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September 1998 to July 1999</w:t>
      </w:r>
    </w:p>
    <w:p w14:paraId="45D1A08E" w14:textId="77777777" w:rsidR="00D84AD1" w:rsidRDefault="00D84AD1" w:rsidP="00D84AD1">
      <w:pPr>
        <w:rPr>
          <w:rFonts w:ascii="Times New Roman" w:hAnsi="Times New Roman"/>
          <w:b/>
          <w:i/>
        </w:rPr>
      </w:pPr>
    </w:p>
    <w:p w14:paraId="16094E8A" w14:textId="77777777" w:rsidR="00D84AD1" w:rsidRPr="00CA2E0B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CA2E0B">
        <w:rPr>
          <w:rFonts w:ascii="Times New Roman" w:hAnsi="Times New Roman"/>
        </w:rPr>
        <w:t xml:space="preserve">Created ARC/INFO maps, data files and </w:t>
      </w:r>
      <w:proofErr w:type="gramStart"/>
      <w:r w:rsidRPr="00CA2E0B">
        <w:rPr>
          <w:rFonts w:ascii="Times New Roman" w:hAnsi="Times New Roman"/>
        </w:rPr>
        <w:t>listings</w:t>
      </w:r>
      <w:proofErr w:type="gramEnd"/>
      <w:r w:rsidRPr="00CA2E0B">
        <w:rPr>
          <w:rFonts w:ascii="Times New Roman" w:hAnsi="Times New Roman"/>
        </w:rPr>
        <w:t xml:space="preserve"> </w:t>
      </w:r>
    </w:p>
    <w:p w14:paraId="7E16CDA2" w14:textId="77777777" w:rsidR="00D84AD1" w:rsidRPr="00CA2E0B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CA2E0B">
        <w:rPr>
          <w:rFonts w:ascii="Times New Roman" w:hAnsi="Times New Roman"/>
        </w:rPr>
        <w:t xml:space="preserve">Supported the Bureau of Planning in the creation of Geographical Information Systems (GIS) related </w:t>
      </w:r>
      <w:proofErr w:type="gramStart"/>
      <w:r w:rsidRPr="00CA2E0B">
        <w:rPr>
          <w:rFonts w:ascii="Times New Roman" w:hAnsi="Times New Roman"/>
        </w:rPr>
        <w:t>products</w:t>
      </w:r>
      <w:proofErr w:type="gramEnd"/>
    </w:p>
    <w:p w14:paraId="4BDBC752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Performed file maintenance, manipulation, and </w:t>
      </w:r>
      <w:proofErr w:type="gramStart"/>
      <w:r w:rsidRPr="00E635C2">
        <w:rPr>
          <w:rFonts w:ascii="Times New Roman" w:hAnsi="Times New Roman"/>
        </w:rPr>
        <w:t>conversions</w:t>
      </w:r>
      <w:proofErr w:type="gramEnd"/>
    </w:p>
    <w:p w14:paraId="497A7E37" w14:textId="77777777" w:rsidR="00D84AD1" w:rsidRPr="00E635C2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E635C2">
        <w:rPr>
          <w:rFonts w:ascii="Times New Roman" w:hAnsi="Times New Roman"/>
        </w:rPr>
        <w:t xml:space="preserve">Assisted in the debugging of Arc Macro Language (AML) for </w:t>
      </w:r>
      <w:proofErr w:type="gramStart"/>
      <w:r w:rsidRPr="00E635C2">
        <w:rPr>
          <w:rFonts w:ascii="Times New Roman" w:hAnsi="Times New Roman"/>
        </w:rPr>
        <w:t>projects</w:t>
      </w:r>
      <w:proofErr w:type="gramEnd"/>
    </w:p>
    <w:p w14:paraId="7B48CD42" w14:textId="77777777" w:rsidR="00D84AD1" w:rsidRPr="00CA2E0B" w:rsidRDefault="00D84AD1" w:rsidP="00D84AD1">
      <w:pPr>
        <w:pStyle w:val="ListParagraph"/>
        <w:numPr>
          <w:ilvl w:val="0"/>
          <w:numId w:val="25"/>
        </w:numPr>
        <w:spacing w:after="200"/>
        <w:rPr>
          <w:rFonts w:ascii="Times New Roman" w:hAnsi="Times New Roman"/>
        </w:rPr>
      </w:pPr>
      <w:r w:rsidRPr="00CA2E0B">
        <w:rPr>
          <w:rFonts w:ascii="Times New Roman" w:hAnsi="Times New Roman"/>
        </w:rPr>
        <w:t>Supervised GIS interns</w:t>
      </w: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2409D" w14:textId="77777777" w:rsidR="000F4823" w:rsidRDefault="000F4823" w:rsidP="00FB7BE6">
      <w:r>
        <w:separator/>
      </w:r>
    </w:p>
  </w:endnote>
  <w:endnote w:type="continuationSeparator" w:id="0">
    <w:p w14:paraId="787599DD" w14:textId="77777777" w:rsidR="000F4823" w:rsidRDefault="000F4823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60063" w14:textId="77777777" w:rsidR="000F4823" w:rsidRDefault="000F4823" w:rsidP="00FB7BE6">
      <w:r>
        <w:separator/>
      </w:r>
    </w:p>
  </w:footnote>
  <w:footnote w:type="continuationSeparator" w:id="0">
    <w:p w14:paraId="446112B6" w14:textId="77777777" w:rsidR="000F4823" w:rsidRDefault="000F4823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726453">
    <w:abstractNumId w:val="18"/>
  </w:num>
  <w:num w:numId="2" w16cid:durableId="1469737345">
    <w:abstractNumId w:val="3"/>
  </w:num>
  <w:num w:numId="3" w16cid:durableId="1943996416">
    <w:abstractNumId w:val="2"/>
  </w:num>
  <w:num w:numId="4" w16cid:durableId="373122341">
    <w:abstractNumId w:val="23"/>
  </w:num>
  <w:num w:numId="5" w16cid:durableId="46027986">
    <w:abstractNumId w:val="0"/>
  </w:num>
  <w:num w:numId="6" w16cid:durableId="1122387182">
    <w:abstractNumId w:val="14"/>
  </w:num>
  <w:num w:numId="7" w16cid:durableId="1119378732">
    <w:abstractNumId w:val="12"/>
  </w:num>
  <w:num w:numId="8" w16cid:durableId="2015723148">
    <w:abstractNumId w:val="22"/>
  </w:num>
  <w:num w:numId="9" w16cid:durableId="527640017">
    <w:abstractNumId w:val="1"/>
  </w:num>
  <w:num w:numId="10" w16cid:durableId="94908019">
    <w:abstractNumId w:val="20"/>
  </w:num>
  <w:num w:numId="11" w16cid:durableId="94331004">
    <w:abstractNumId w:val="19"/>
  </w:num>
  <w:num w:numId="12" w16cid:durableId="854922304">
    <w:abstractNumId w:val="10"/>
  </w:num>
  <w:num w:numId="13" w16cid:durableId="475030365">
    <w:abstractNumId w:val="4"/>
  </w:num>
  <w:num w:numId="14" w16cid:durableId="1777870705">
    <w:abstractNumId w:val="6"/>
  </w:num>
  <w:num w:numId="15" w16cid:durableId="1850637118">
    <w:abstractNumId w:val="11"/>
  </w:num>
  <w:num w:numId="16" w16cid:durableId="1954708063">
    <w:abstractNumId w:val="21"/>
  </w:num>
  <w:num w:numId="17" w16cid:durableId="490221228">
    <w:abstractNumId w:val="24"/>
  </w:num>
  <w:num w:numId="18" w16cid:durableId="951088393">
    <w:abstractNumId w:val="15"/>
  </w:num>
  <w:num w:numId="19" w16cid:durableId="489832563">
    <w:abstractNumId w:val="8"/>
  </w:num>
  <w:num w:numId="20" w16cid:durableId="325520347">
    <w:abstractNumId w:val="7"/>
  </w:num>
  <w:num w:numId="21" w16cid:durableId="1859587888">
    <w:abstractNumId w:val="13"/>
  </w:num>
  <w:num w:numId="22" w16cid:durableId="685448888">
    <w:abstractNumId w:val="5"/>
  </w:num>
  <w:num w:numId="23" w16cid:durableId="1740520195">
    <w:abstractNumId w:val="9"/>
  </w:num>
  <w:num w:numId="24" w16cid:durableId="1780447280">
    <w:abstractNumId w:val="17"/>
  </w:num>
  <w:num w:numId="25" w16cid:durableId="1211262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0F4823"/>
    <w:rsid w:val="00106FC2"/>
    <w:rsid w:val="001D061D"/>
    <w:rsid w:val="001E79DA"/>
    <w:rsid w:val="002214B1"/>
    <w:rsid w:val="00226F5A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4AD1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aliases w:val="Indent"/>
    <w:basedOn w:val="Normal"/>
    <w:link w:val="ListParagraphChar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character" w:customStyle="1" w:styleId="ListParagraphChar">
    <w:name w:val="List Paragraph Char"/>
    <w:aliases w:val="Indent Char"/>
    <w:basedOn w:val="DefaultParagraphFont"/>
    <w:link w:val="ListParagraph"/>
    <w:uiPriority w:val="34"/>
    <w:rsid w:val="00D84AD1"/>
    <w:rPr>
      <w:rFonts w:ascii="Trebuchet MS" w:eastAsia="Times New Roman" w:hAnsi="Trebuchet M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F151DC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F151DC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9B5CF4"/>
    <w:rsid w:val="00AC15CB"/>
    <w:rsid w:val="00F1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BC7C1-55FD-4194-B8F6-4443A4D56B1E}"/>
</file>

<file path=customXml/itemProps2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1</TotalTime>
  <Pages>8</Pages>
  <Words>2582</Words>
  <Characters>14719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Shawn Sanchez</cp:lastModifiedBy>
  <cp:revision>2</cp:revision>
  <cp:lastPrinted>2014-02-04T19:23:00Z</cp:lastPrinted>
  <dcterms:created xsi:type="dcterms:W3CDTF">2023-03-10T20:06:00Z</dcterms:created>
  <dcterms:modified xsi:type="dcterms:W3CDTF">2023-03-10T20:06:00Z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