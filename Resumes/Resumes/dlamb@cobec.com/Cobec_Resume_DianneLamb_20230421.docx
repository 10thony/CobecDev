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Pr="00D57E60" w:rsidRDefault="00FF045D" w:rsidP="00263DB3">
      <w:pPr>
        <w:rPr>
          <w:rFonts w:asciiTheme="minorHAnsi" w:hAnsiTheme="minorHAnsi" w:cstheme="minorHAnsi"/>
          <w:b/>
        </w:rPr>
      </w:pPr>
    </w:p>
    <w:p w14:paraId="6468C913" w14:textId="35C4881E" w:rsidR="00263DB3" w:rsidRPr="00D57E60" w:rsidRDefault="00263DB3" w:rsidP="00263DB3">
      <w:pPr>
        <w:rPr>
          <w:rFonts w:asciiTheme="minorHAnsi" w:hAnsiTheme="minorHAnsi" w:cstheme="minorHAnsi"/>
          <w:b/>
        </w:rPr>
      </w:pPr>
      <w:r w:rsidRPr="00D57E60">
        <w:rPr>
          <w:rFonts w:asciiTheme="minorHAnsi" w:hAnsiTheme="minorHAnsi" w:cstheme="minorHAnsi"/>
          <w:b/>
        </w:rPr>
        <w:t xml:space="preserve">First </w:t>
      </w:r>
      <w:r w:rsidR="00EA73A1" w:rsidRPr="00D57E60">
        <w:rPr>
          <w:rFonts w:asciiTheme="minorHAnsi" w:hAnsiTheme="minorHAnsi" w:cstheme="minorHAnsi"/>
          <w:b/>
        </w:rPr>
        <w:t>Name</w:t>
      </w:r>
      <w:r w:rsidRPr="00D57E60">
        <w:rPr>
          <w:rFonts w:asciiTheme="minorHAnsi" w:hAnsiTheme="minorHAnsi" w:cstheme="minorHAnsi"/>
          <w:b/>
        </w:rPr>
        <w:t xml:space="preserve">:  </w:t>
      </w:r>
      <w:sdt>
        <w:sdtPr>
          <w:rPr>
            <w:rFonts w:asciiTheme="minorHAnsi" w:hAnsiTheme="minorHAnsi" w:cstheme="minorHAnsi"/>
            <w:bCs/>
          </w:rPr>
          <w:alias w:val="First Name"/>
          <w:tag w:val="firstname"/>
          <w:id w:val="-98724588"/>
          <w:placeholder>
            <w:docPart w:val="E7E5DAC90F4F4446923230254E8817E8"/>
          </w:placeholder>
          <w:text/>
        </w:sdtPr>
        <w:sdtEndPr/>
        <w:sdtContent>
          <w:r w:rsidR="003043E1" w:rsidRPr="00D57E60">
            <w:rPr>
              <w:rFonts w:asciiTheme="minorHAnsi" w:hAnsiTheme="minorHAnsi" w:cstheme="minorHAnsi"/>
              <w:bCs/>
            </w:rPr>
            <w:t>Dianne</w:t>
          </w:r>
        </w:sdtContent>
      </w:sdt>
    </w:p>
    <w:p w14:paraId="76217A83" w14:textId="4A999844" w:rsidR="00263DB3" w:rsidRPr="00D57E60" w:rsidRDefault="00263DB3" w:rsidP="00CB0557">
      <w:pPr>
        <w:rPr>
          <w:rFonts w:asciiTheme="minorHAnsi" w:hAnsiTheme="minorHAnsi" w:cstheme="minorHAnsi"/>
          <w:b/>
        </w:rPr>
      </w:pPr>
      <w:r w:rsidRPr="00D57E60">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EndPr/>
        <w:sdtContent>
          <w:r w:rsidR="003043E1" w:rsidRPr="00D57E60">
            <w:rPr>
              <w:rFonts w:asciiTheme="minorHAnsi" w:hAnsiTheme="minorHAnsi" w:cstheme="minorHAnsi"/>
              <w:bCs/>
            </w:rPr>
            <w:t>Lott</w:t>
          </w:r>
        </w:sdtContent>
      </w:sdt>
    </w:p>
    <w:p w14:paraId="00FD71A6" w14:textId="7FF13255" w:rsidR="000B484C" w:rsidRPr="00D57E60" w:rsidRDefault="00263DB3" w:rsidP="00CB0557">
      <w:pPr>
        <w:rPr>
          <w:rFonts w:asciiTheme="minorHAnsi" w:hAnsiTheme="minorHAnsi" w:cstheme="minorHAnsi"/>
          <w:b/>
        </w:rPr>
      </w:pPr>
      <w:r w:rsidRPr="00D57E60">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EndPr/>
        <w:sdtContent>
          <w:r w:rsidR="003043E1" w:rsidRPr="00D57E60">
            <w:rPr>
              <w:rFonts w:asciiTheme="minorHAnsi" w:hAnsiTheme="minorHAnsi" w:cstheme="minorHAnsi"/>
              <w:bCs/>
            </w:rPr>
            <w:t>Lamb</w:t>
          </w:r>
        </w:sdtContent>
      </w:sdt>
    </w:p>
    <w:p w14:paraId="3C4D7E81" w14:textId="67A4BC7F" w:rsidR="00A945C0" w:rsidRPr="00D57E60" w:rsidRDefault="00263DB3" w:rsidP="00CB0557">
      <w:pPr>
        <w:widowControl w:val="0"/>
        <w:rPr>
          <w:rFonts w:asciiTheme="minorHAnsi" w:hAnsiTheme="minorHAnsi" w:cstheme="minorHAnsi"/>
        </w:rPr>
      </w:pPr>
      <w:r w:rsidRPr="00D57E60">
        <w:rPr>
          <w:rFonts w:asciiTheme="minorHAnsi" w:hAnsiTheme="minorHAnsi" w:cstheme="minorHAnsi"/>
          <w:b/>
        </w:rPr>
        <w:t>Email:</w:t>
      </w:r>
      <w:r w:rsidRPr="00D57E60">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363F1F" w:rsidRPr="00D57E60">
            <w:rPr>
              <w:rFonts w:asciiTheme="minorHAnsi" w:hAnsiTheme="minorHAnsi" w:cstheme="minorHAnsi"/>
            </w:rPr>
            <w:t>dlamb@cobec.com</w:t>
          </w:r>
        </w:sdtContent>
      </w:sdt>
    </w:p>
    <w:p w14:paraId="618E33B5" w14:textId="4B581D39" w:rsidR="001E79DA" w:rsidRPr="00D57E60" w:rsidRDefault="003C3FBF" w:rsidP="00CB0557">
      <w:pPr>
        <w:rPr>
          <w:rFonts w:asciiTheme="minorHAnsi" w:hAnsiTheme="minorHAnsi" w:cstheme="minorHAnsi"/>
        </w:rPr>
      </w:pPr>
      <w:r w:rsidRPr="00D57E60">
        <w:rPr>
          <w:rFonts w:asciiTheme="minorHAnsi" w:hAnsiTheme="minorHAnsi" w:cstheme="minorHAnsi"/>
          <w:b/>
        </w:rPr>
        <w:t>Phone</w:t>
      </w:r>
      <w:r w:rsidR="00263DB3" w:rsidRPr="00D57E60">
        <w:rPr>
          <w:rFonts w:asciiTheme="minorHAnsi" w:hAnsiTheme="minorHAnsi" w:cstheme="minorHAnsi"/>
          <w:b/>
        </w:rPr>
        <w:t>:</w:t>
      </w:r>
      <w:r w:rsidR="00263DB3" w:rsidRPr="00D57E60">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3043E1" w:rsidRPr="00D57E60">
            <w:rPr>
              <w:rFonts w:asciiTheme="minorHAnsi" w:hAnsiTheme="minorHAnsi" w:cstheme="minorHAnsi"/>
            </w:rPr>
            <w:t>478-973-8284</w:t>
          </w:r>
        </w:sdtContent>
      </w:sdt>
    </w:p>
    <w:p w14:paraId="03FAF678" w14:textId="4D4475D2" w:rsidR="00A945C0" w:rsidRPr="00D57E60" w:rsidRDefault="00263DB3" w:rsidP="00CB0557">
      <w:pPr>
        <w:rPr>
          <w:rFonts w:asciiTheme="minorHAnsi" w:hAnsiTheme="minorHAnsi" w:cstheme="minorHAnsi"/>
          <w:b/>
          <w:u w:val="single"/>
        </w:rPr>
      </w:pPr>
      <w:r w:rsidRPr="00D57E60">
        <w:rPr>
          <w:rFonts w:asciiTheme="minorHAnsi" w:hAnsiTheme="minorHAnsi" w:cstheme="minorHAnsi"/>
          <w:b/>
          <w:u w:val="single"/>
        </w:rPr>
        <w:t>Total Years of Relevant Experience:</w:t>
      </w:r>
      <w:r w:rsidRPr="00D57E60">
        <w:rPr>
          <w:rFonts w:asciiTheme="minorHAnsi" w:hAnsiTheme="minorHAnsi" w:cstheme="minorHAnsi"/>
          <w:bCs/>
        </w:rPr>
        <w:t xml:space="preserve"> </w:t>
      </w:r>
      <w:sdt>
        <w:sdtPr>
          <w:rPr>
            <w:rFonts w:asciiTheme="minorHAnsi" w:hAnsiTheme="minorHAnsi" w:cstheme="minorHAnsi"/>
            <w:bCs/>
          </w:rPr>
          <w:alias w:val="Years of Experience"/>
          <w:tag w:val="yearsofexperience"/>
          <w:id w:val="1636601499"/>
          <w:placeholder>
            <w:docPart w:val="DefaultPlaceholder_-1854013440"/>
          </w:placeholder>
          <w:text/>
        </w:sdtPr>
        <w:sdtEndPr/>
        <w:sdtContent>
          <w:r w:rsidR="003043E1" w:rsidRPr="00D57E60">
            <w:rPr>
              <w:rFonts w:asciiTheme="minorHAnsi" w:hAnsiTheme="minorHAnsi" w:cstheme="minorHAnsi"/>
              <w:bCs/>
            </w:rPr>
            <w:t xml:space="preserve"> </w:t>
          </w:r>
          <w:r w:rsidR="00114DC1" w:rsidRPr="00D57E60">
            <w:rPr>
              <w:rFonts w:asciiTheme="minorHAnsi" w:hAnsiTheme="minorHAnsi" w:cstheme="minorHAnsi"/>
              <w:bCs/>
            </w:rPr>
            <w:t>25</w:t>
          </w:r>
          <w:r w:rsidR="003043E1" w:rsidRPr="00D57E60">
            <w:rPr>
              <w:rFonts w:asciiTheme="minorHAnsi" w:hAnsiTheme="minorHAnsi" w:cstheme="minorHAnsi"/>
              <w:bCs/>
            </w:rPr>
            <w:t>+</w:t>
          </w:r>
        </w:sdtContent>
      </w:sdt>
    </w:p>
    <w:p w14:paraId="6F4CB553" w14:textId="77777777" w:rsidR="00263DB3" w:rsidRPr="00D57E60" w:rsidRDefault="00263DB3" w:rsidP="00CB0557">
      <w:pPr>
        <w:rPr>
          <w:rFonts w:asciiTheme="minorHAnsi" w:hAnsiTheme="minorHAnsi" w:cstheme="minorHAnsi"/>
          <w:b/>
          <w:u w:val="single"/>
        </w:rPr>
      </w:pPr>
    </w:p>
    <w:p w14:paraId="3412D0C3" w14:textId="77777777" w:rsidR="000B4D19" w:rsidRPr="00D57E60" w:rsidRDefault="000B4D19" w:rsidP="00CB0557">
      <w:pPr>
        <w:rPr>
          <w:rFonts w:asciiTheme="minorHAnsi" w:hAnsiTheme="minorHAnsi" w:cstheme="minorHAnsi"/>
        </w:rPr>
      </w:pPr>
      <w:r w:rsidRPr="00D57E60">
        <w:rPr>
          <w:rFonts w:asciiTheme="minorHAnsi" w:hAnsiTheme="minorHAnsi" w:cstheme="minorHAnsi"/>
          <w:b/>
        </w:rPr>
        <w:t>PROFESSIONAL SUMMARY</w:t>
      </w:r>
      <w:r w:rsidRPr="00D57E60">
        <w:rPr>
          <w:rFonts w:asciiTheme="minorHAnsi" w:hAnsiTheme="minorHAnsi" w:cstheme="minorHAnsi"/>
        </w:rPr>
        <w:t>:</w:t>
      </w:r>
    </w:p>
    <w:p w14:paraId="17A39025" w14:textId="723C042A" w:rsidR="00AC291E" w:rsidRPr="00D57E60" w:rsidRDefault="000D0D10" w:rsidP="00CB0557">
      <w:pPr>
        <w:rPr>
          <w:rFonts w:asciiTheme="minorHAnsi" w:hAnsiTheme="minorHAnsi" w:cstheme="minorHAnsi"/>
        </w:rPr>
      </w:pPr>
      <w:r w:rsidRPr="00D57E60">
        <w:rPr>
          <w:rFonts w:asciiTheme="minorHAnsi" w:hAnsiTheme="minorHAnsi" w:cstheme="minorHAnsi"/>
        </w:rPr>
        <w:t xml:space="preserve">Ms. Lamb is an accomplished professional with over </w:t>
      </w:r>
      <w:r w:rsidR="00C51AC3" w:rsidRPr="00D57E60">
        <w:rPr>
          <w:rFonts w:asciiTheme="minorHAnsi" w:hAnsiTheme="minorHAnsi" w:cstheme="minorHAnsi"/>
        </w:rPr>
        <w:t>25</w:t>
      </w:r>
      <w:r w:rsidRPr="00D57E60">
        <w:rPr>
          <w:rFonts w:asciiTheme="minorHAnsi" w:hAnsiTheme="minorHAnsi" w:cstheme="minorHAnsi"/>
        </w:rPr>
        <w:t xml:space="preserve"> years of experience </w:t>
      </w:r>
      <w:r w:rsidR="00421D3B" w:rsidRPr="00D57E60">
        <w:rPr>
          <w:rFonts w:asciiTheme="minorHAnsi" w:hAnsiTheme="minorHAnsi" w:cstheme="minorHAnsi"/>
        </w:rPr>
        <w:t xml:space="preserve">as a government civilian and government contractor </w:t>
      </w:r>
      <w:r w:rsidR="00AA47A1" w:rsidRPr="00D57E60">
        <w:rPr>
          <w:rFonts w:asciiTheme="minorHAnsi" w:hAnsiTheme="minorHAnsi" w:cstheme="minorHAnsi"/>
        </w:rPr>
        <w:t xml:space="preserve">supporting </w:t>
      </w:r>
      <w:r w:rsidRPr="00D57E60">
        <w:rPr>
          <w:rFonts w:asciiTheme="minorHAnsi" w:hAnsiTheme="minorHAnsi" w:cstheme="minorHAnsi"/>
        </w:rPr>
        <w:t>the Federal Aviation Administration (FAA)</w:t>
      </w:r>
      <w:r w:rsidR="00D4007B" w:rsidRPr="00D57E60">
        <w:rPr>
          <w:rFonts w:asciiTheme="minorHAnsi" w:hAnsiTheme="minorHAnsi" w:cstheme="minorHAnsi"/>
        </w:rPr>
        <w:t xml:space="preserve"> </w:t>
      </w:r>
      <w:r w:rsidR="00761E39" w:rsidRPr="00D57E60">
        <w:rPr>
          <w:rFonts w:asciiTheme="minorHAnsi" w:hAnsiTheme="minorHAnsi" w:cstheme="minorHAnsi"/>
        </w:rPr>
        <w:t>f</w:t>
      </w:r>
      <w:r w:rsidR="00D4007B" w:rsidRPr="00D57E60">
        <w:rPr>
          <w:rFonts w:asciiTheme="minorHAnsi" w:hAnsiTheme="minorHAnsi" w:cstheme="minorHAnsi"/>
        </w:rPr>
        <w:t>or 10+ years</w:t>
      </w:r>
      <w:r w:rsidRPr="00D57E60">
        <w:rPr>
          <w:rFonts w:asciiTheme="minorHAnsi" w:hAnsiTheme="minorHAnsi" w:cstheme="minorHAnsi"/>
        </w:rPr>
        <w:t xml:space="preserve"> and the United States Air Force </w:t>
      </w:r>
      <w:r w:rsidR="007E4FC1" w:rsidRPr="00D57E60">
        <w:rPr>
          <w:rFonts w:asciiTheme="minorHAnsi" w:hAnsiTheme="minorHAnsi" w:cstheme="minorHAnsi"/>
        </w:rPr>
        <w:t>for 15 years</w:t>
      </w:r>
      <w:r w:rsidRPr="00D57E60">
        <w:rPr>
          <w:rFonts w:asciiTheme="minorHAnsi" w:hAnsiTheme="minorHAnsi" w:cstheme="minorHAnsi"/>
        </w:rPr>
        <w:t>.</w:t>
      </w:r>
    </w:p>
    <w:p w14:paraId="57345A03" w14:textId="77777777" w:rsidR="000D0D10" w:rsidRPr="00D57E60" w:rsidRDefault="000D0D10" w:rsidP="00CB0557">
      <w:pPr>
        <w:rPr>
          <w:rFonts w:asciiTheme="minorHAnsi" w:hAnsiTheme="minorHAnsi" w:cstheme="minorHAnsi"/>
        </w:rPr>
      </w:pPr>
    </w:p>
    <w:p w14:paraId="576F381A" w14:textId="44184FAC" w:rsidR="00AC291E" w:rsidRPr="00D57E60" w:rsidRDefault="005570C0" w:rsidP="00CB0557">
      <w:pPr>
        <w:rPr>
          <w:rFonts w:asciiTheme="minorHAnsi" w:hAnsiTheme="minorHAnsi" w:cstheme="minorHAnsi"/>
        </w:rPr>
      </w:pPr>
      <w:r w:rsidRPr="00D57E60">
        <w:rPr>
          <w:rFonts w:asciiTheme="minorHAnsi" w:hAnsiTheme="minorHAnsi" w:cstheme="minorHAnsi"/>
        </w:rPr>
        <w:t xml:space="preserve">Currently, Ms. Lamb serves as a Senior Consultant </w:t>
      </w:r>
      <w:r w:rsidR="00C365C8" w:rsidRPr="00D57E60">
        <w:rPr>
          <w:rFonts w:asciiTheme="minorHAnsi" w:hAnsiTheme="minorHAnsi" w:cstheme="minorHAnsi"/>
        </w:rPr>
        <w:t xml:space="preserve">for Cobec </w:t>
      </w:r>
      <w:r w:rsidRPr="00D57E60">
        <w:rPr>
          <w:rFonts w:asciiTheme="minorHAnsi" w:hAnsiTheme="minorHAnsi" w:cstheme="minorHAnsi"/>
        </w:rPr>
        <w:t>and provides support to FAA Program Management Office (PMO) program manager and lead for Enterprise Infrastructure Solutions (EIS) in the Communications, Information &amp; Network Programs Group (AJM31)</w:t>
      </w:r>
      <w:r w:rsidR="009B4B1E" w:rsidRPr="00D57E60">
        <w:rPr>
          <w:rFonts w:asciiTheme="minorHAnsi" w:hAnsiTheme="minorHAnsi" w:cstheme="minorHAnsi"/>
        </w:rPr>
        <w:t xml:space="preserve">. </w:t>
      </w:r>
      <w:r w:rsidR="00A54BC3" w:rsidRPr="00D57E60">
        <w:rPr>
          <w:rFonts w:asciiTheme="minorHAnsi" w:hAnsiTheme="minorHAnsi" w:cstheme="minorHAnsi"/>
        </w:rPr>
        <w:t xml:space="preserve">She directly supports the </w:t>
      </w:r>
      <w:r w:rsidR="009B4B1E" w:rsidRPr="00D57E60">
        <w:rPr>
          <w:rFonts w:asciiTheme="minorHAnsi" w:hAnsiTheme="minorHAnsi" w:cstheme="minorHAnsi"/>
        </w:rPr>
        <w:t>FAA's transition and transformation of administrative telecommunications infrastructure to General Service Administration (GSA) enterprise infrastructure solutions (EIS)</w:t>
      </w:r>
      <w:r w:rsidR="0062722F" w:rsidRPr="00D57E60">
        <w:rPr>
          <w:rFonts w:asciiTheme="minorHAnsi" w:hAnsiTheme="minorHAnsi" w:cstheme="minorHAnsi"/>
        </w:rPr>
        <w:t xml:space="preserve">.  </w:t>
      </w:r>
      <w:r w:rsidRPr="00D57E60">
        <w:rPr>
          <w:rFonts w:asciiTheme="minorHAnsi" w:hAnsiTheme="minorHAnsi" w:cstheme="minorHAnsi"/>
        </w:rPr>
        <w:t xml:space="preserve">In this capacity, </w:t>
      </w:r>
      <w:r w:rsidR="008B5FCB" w:rsidRPr="00D57E60">
        <w:rPr>
          <w:rFonts w:asciiTheme="minorHAnsi" w:hAnsiTheme="minorHAnsi" w:cstheme="minorHAnsi"/>
        </w:rPr>
        <w:t>Ms. Lamb</w:t>
      </w:r>
      <w:r w:rsidRPr="00D57E60">
        <w:rPr>
          <w:rFonts w:asciiTheme="minorHAnsi" w:hAnsiTheme="minorHAnsi" w:cstheme="minorHAnsi"/>
        </w:rPr>
        <w:t xml:space="preserve"> </w:t>
      </w:r>
      <w:r w:rsidR="00221D5F" w:rsidRPr="00D57E60">
        <w:rPr>
          <w:rFonts w:asciiTheme="minorHAnsi" w:hAnsiTheme="minorHAnsi" w:cstheme="minorHAnsi"/>
        </w:rPr>
        <w:t xml:space="preserve">provides program management support </w:t>
      </w:r>
      <w:r w:rsidRPr="00D57E60">
        <w:rPr>
          <w:rFonts w:asciiTheme="minorHAnsi" w:hAnsiTheme="minorHAnsi" w:cstheme="minorHAnsi"/>
        </w:rPr>
        <w:t>as part of a Cobec team of two consultants developing processes, procedures, workflows</w:t>
      </w:r>
      <w:r w:rsidR="00545AF1" w:rsidRPr="00D57E60">
        <w:rPr>
          <w:rFonts w:asciiTheme="minorHAnsi" w:hAnsiTheme="minorHAnsi" w:cstheme="minorHAnsi"/>
        </w:rPr>
        <w:t xml:space="preserve">, </w:t>
      </w:r>
      <w:r w:rsidR="0002445F" w:rsidRPr="00D57E60">
        <w:rPr>
          <w:rFonts w:asciiTheme="minorHAnsi" w:hAnsiTheme="minorHAnsi" w:cstheme="minorHAnsi"/>
        </w:rPr>
        <w:t xml:space="preserve">and </w:t>
      </w:r>
      <w:r w:rsidRPr="00D57E60">
        <w:rPr>
          <w:rFonts w:asciiTheme="minorHAnsi" w:hAnsiTheme="minorHAnsi" w:cstheme="minorHAnsi"/>
        </w:rPr>
        <w:t>training documents in addition to other ad hoc program assignments</w:t>
      </w:r>
      <w:r w:rsidR="00545AF1" w:rsidRPr="00D57E60">
        <w:rPr>
          <w:rFonts w:asciiTheme="minorHAnsi" w:hAnsiTheme="minorHAnsi" w:cstheme="minorHAnsi"/>
        </w:rPr>
        <w:t xml:space="preserve">. </w:t>
      </w:r>
      <w:r w:rsidR="000A44ED" w:rsidRPr="00D57E60">
        <w:rPr>
          <w:rFonts w:asciiTheme="minorHAnsi" w:hAnsiTheme="minorHAnsi" w:cstheme="minorHAnsi"/>
        </w:rPr>
        <w:t>She</w:t>
      </w:r>
      <w:r w:rsidRPr="00D57E60">
        <w:rPr>
          <w:rFonts w:asciiTheme="minorHAnsi" w:hAnsiTheme="minorHAnsi" w:cstheme="minorHAnsi"/>
        </w:rPr>
        <w:t xml:space="preserve"> actively participates in PMO meetings and training sessions that includes PMO leadership, </w:t>
      </w:r>
      <w:r w:rsidR="00E85F90" w:rsidRPr="00D57E60">
        <w:rPr>
          <w:rFonts w:asciiTheme="minorHAnsi" w:hAnsiTheme="minorHAnsi" w:cstheme="minorHAnsi"/>
        </w:rPr>
        <w:t>Administrative Telecommunication</w:t>
      </w:r>
      <w:r w:rsidR="001C38A0" w:rsidRPr="00D57E60">
        <w:rPr>
          <w:rFonts w:asciiTheme="minorHAnsi" w:hAnsiTheme="minorHAnsi" w:cstheme="minorHAnsi"/>
        </w:rPr>
        <w:t>s</w:t>
      </w:r>
      <w:r w:rsidR="00E85F90" w:rsidRPr="00D57E60">
        <w:rPr>
          <w:rFonts w:asciiTheme="minorHAnsi" w:hAnsiTheme="minorHAnsi" w:cstheme="minorHAnsi"/>
        </w:rPr>
        <w:t xml:space="preserve"> Specialists (</w:t>
      </w:r>
      <w:r w:rsidRPr="00D57E60">
        <w:rPr>
          <w:rFonts w:asciiTheme="minorHAnsi" w:hAnsiTheme="minorHAnsi" w:cstheme="minorHAnsi"/>
        </w:rPr>
        <w:t>ATS</w:t>
      </w:r>
      <w:r w:rsidR="00E85F90" w:rsidRPr="00D57E60">
        <w:rPr>
          <w:rFonts w:asciiTheme="minorHAnsi" w:hAnsiTheme="minorHAnsi" w:cstheme="minorHAnsi"/>
        </w:rPr>
        <w:t>)</w:t>
      </w:r>
      <w:r w:rsidRPr="00D57E60">
        <w:rPr>
          <w:rFonts w:asciiTheme="minorHAnsi" w:hAnsiTheme="minorHAnsi" w:cstheme="minorHAnsi"/>
        </w:rPr>
        <w:t xml:space="preserve">, ATS contractors, PMO contractors and AT&amp;T and documents decisions, action items and agreements. </w:t>
      </w:r>
      <w:r w:rsidR="000A44ED" w:rsidRPr="00D57E60">
        <w:rPr>
          <w:rFonts w:asciiTheme="minorHAnsi" w:hAnsiTheme="minorHAnsi" w:cstheme="minorHAnsi"/>
        </w:rPr>
        <w:t>Ms. Lamb</w:t>
      </w:r>
      <w:r w:rsidRPr="00D57E60">
        <w:rPr>
          <w:rFonts w:asciiTheme="minorHAnsi" w:hAnsiTheme="minorHAnsi" w:cstheme="minorHAnsi"/>
        </w:rPr>
        <w:t xml:space="preserve"> monitors the FAA’s GSA Transition group email box and provides support/instruction </w:t>
      </w:r>
      <w:r w:rsidR="00467FF7" w:rsidRPr="00D57E60">
        <w:rPr>
          <w:rFonts w:asciiTheme="minorHAnsi" w:hAnsiTheme="minorHAnsi" w:cstheme="minorHAnsi"/>
        </w:rPr>
        <w:t xml:space="preserve">to PMO contractors, ATSs and ATS contractors </w:t>
      </w:r>
      <w:r w:rsidRPr="00D57E60">
        <w:rPr>
          <w:rFonts w:asciiTheme="minorHAnsi" w:hAnsiTheme="minorHAnsi" w:cstheme="minorHAnsi"/>
        </w:rPr>
        <w:t>on workbook development</w:t>
      </w:r>
      <w:r w:rsidR="00E642FF" w:rsidRPr="00D57E60">
        <w:rPr>
          <w:rFonts w:asciiTheme="minorHAnsi" w:hAnsiTheme="minorHAnsi" w:cstheme="minorHAnsi"/>
        </w:rPr>
        <w:t xml:space="preserve">, </w:t>
      </w:r>
      <w:r w:rsidRPr="00D57E60">
        <w:rPr>
          <w:rFonts w:asciiTheme="minorHAnsi" w:hAnsiTheme="minorHAnsi" w:cstheme="minorHAnsi"/>
        </w:rPr>
        <w:t>validation</w:t>
      </w:r>
      <w:r w:rsidR="00E642FF" w:rsidRPr="00D57E60">
        <w:rPr>
          <w:rFonts w:asciiTheme="minorHAnsi" w:hAnsiTheme="minorHAnsi" w:cstheme="minorHAnsi"/>
        </w:rPr>
        <w:t>, and processing</w:t>
      </w:r>
      <w:r w:rsidRPr="00D57E60">
        <w:rPr>
          <w:rFonts w:asciiTheme="minorHAnsi" w:hAnsiTheme="minorHAnsi" w:cstheme="minorHAnsi"/>
        </w:rPr>
        <w:t xml:space="preserve">, special projects and troubleshooting KSN issues. </w:t>
      </w:r>
      <w:r w:rsidR="000A44ED" w:rsidRPr="00D57E60">
        <w:rPr>
          <w:rFonts w:asciiTheme="minorHAnsi" w:hAnsiTheme="minorHAnsi" w:cstheme="minorHAnsi"/>
        </w:rPr>
        <w:t>She</w:t>
      </w:r>
      <w:r w:rsidRPr="00D57E60">
        <w:rPr>
          <w:rFonts w:asciiTheme="minorHAnsi" w:hAnsiTheme="minorHAnsi" w:cstheme="minorHAnsi"/>
        </w:rPr>
        <w:t xml:space="preserve"> conducts special projects as requested by FAA PMO leadership relating to processing orders and data collection/reporting on various criteria required by the FAA</w:t>
      </w:r>
      <w:r w:rsidR="002C1B0F" w:rsidRPr="00D57E60">
        <w:rPr>
          <w:rFonts w:asciiTheme="minorHAnsi" w:hAnsiTheme="minorHAnsi" w:cstheme="minorHAnsi"/>
        </w:rPr>
        <w:t>,</w:t>
      </w:r>
      <w:r w:rsidRPr="00D57E60">
        <w:rPr>
          <w:rFonts w:asciiTheme="minorHAnsi" w:hAnsiTheme="minorHAnsi" w:cstheme="minorHAnsi"/>
        </w:rPr>
        <w:t xml:space="preserve"> normally with short turnaround time.  </w:t>
      </w:r>
      <w:r w:rsidR="000A44ED" w:rsidRPr="00D57E60">
        <w:rPr>
          <w:rFonts w:asciiTheme="minorHAnsi" w:hAnsiTheme="minorHAnsi" w:cstheme="minorHAnsi"/>
        </w:rPr>
        <w:t>Ms. Lamb</w:t>
      </w:r>
      <w:r w:rsidR="004A4F58" w:rsidRPr="00D57E60">
        <w:rPr>
          <w:rFonts w:asciiTheme="minorHAnsi" w:hAnsiTheme="minorHAnsi" w:cstheme="minorHAnsi"/>
        </w:rPr>
        <w:t>’s</w:t>
      </w:r>
      <w:r w:rsidRPr="00D57E60">
        <w:rPr>
          <w:rFonts w:asciiTheme="minorHAnsi" w:hAnsiTheme="minorHAnsi" w:cstheme="minorHAnsi"/>
        </w:rPr>
        <w:t xml:space="preserve"> support directly enables the EIS program’s progress and success. </w:t>
      </w:r>
    </w:p>
    <w:p w14:paraId="39548717" w14:textId="77777777" w:rsidR="005570C0" w:rsidRPr="00D57E60" w:rsidRDefault="005570C0" w:rsidP="00CB0557">
      <w:pPr>
        <w:rPr>
          <w:rFonts w:asciiTheme="minorHAnsi" w:hAnsiTheme="minorHAnsi" w:cstheme="minorHAnsi"/>
        </w:rPr>
      </w:pPr>
    </w:p>
    <w:p w14:paraId="126B3836" w14:textId="77777777" w:rsidR="00D31CAE" w:rsidRDefault="004A4F58" w:rsidP="00CB0557">
      <w:pPr>
        <w:rPr>
          <w:rFonts w:asciiTheme="minorHAnsi" w:hAnsiTheme="minorHAnsi" w:cstheme="minorHAnsi"/>
        </w:rPr>
      </w:pPr>
      <w:r w:rsidRPr="00D57E60">
        <w:rPr>
          <w:rFonts w:asciiTheme="minorHAnsi" w:hAnsiTheme="minorHAnsi" w:cstheme="minorHAnsi"/>
        </w:rPr>
        <w:t xml:space="preserve">Ms. Lamb </w:t>
      </w:r>
      <w:r w:rsidR="000B4D19" w:rsidRPr="00D57E60">
        <w:rPr>
          <w:rFonts w:asciiTheme="minorHAnsi" w:hAnsiTheme="minorHAnsi" w:cstheme="minorHAnsi"/>
        </w:rPr>
        <w:t xml:space="preserve">has a strong background in </w:t>
      </w:r>
      <w:r w:rsidR="00AE7A5E" w:rsidRPr="00D57E60">
        <w:rPr>
          <w:rFonts w:asciiTheme="minorHAnsi" w:hAnsiTheme="minorHAnsi" w:cstheme="minorHAnsi"/>
        </w:rPr>
        <w:t xml:space="preserve">FAA </w:t>
      </w:r>
      <w:r w:rsidR="002C410C" w:rsidRPr="00D57E60">
        <w:rPr>
          <w:rFonts w:asciiTheme="minorHAnsi" w:hAnsiTheme="minorHAnsi" w:cstheme="minorHAnsi"/>
        </w:rPr>
        <w:t xml:space="preserve">National Airspace (NAS) </w:t>
      </w:r>
      <w:r w:rsidR="003043E1" w:rsidRPr="00D57E60">
        <w:rPr>
          <w:rFonts w:asciiTheme="minorHAnsi" w:hAnsiTheme="minorHAnsi" w:cstheme="minorHAnsi"/>
        </w:rPr>
        <w:t xml:space="preserve">program/project management </w:t>
      </w:r>
      <w:r w:rsidR="002C410C" w:rsidRPr="00D57E60">
        <w:rPr>
          <w:rFonts w:asciiTheme="minorHAnsi" w:hAnsiTheme="minorHAnsi" w:cstheme="minorHAnsi"/>
        </w:rPr>
        <w:t>support</w:t>
      </w:r>
      <w:r w:rsidR="00D76C19" w:rsidRPr="00D57E60">
        <w:rPr>
          <w:rFonts w:asciiTheme="minorHAnsi" w:hAnsiTheme="minorHAnsi" w:cstheme="minorHAnsi"/>
        </w:rPr>
        <w:t xml:space="preserve"> as a government civilian</w:t>
      </w:r>
      <w:r w:rsidR="002C410C" w:rsidRPr="00D57E60">
        <w:rPr>
          <w:rFonts w:asciiTheme="minorHAnsi" w:hAnsiTheme="minorHAnsi" w:cstheme="minorHAnsi"/>
        </w:rPr>
        <w:t xml:space="preserve"> in which </w:t>
      </w:r>
      <w:r w:rsidRPr="00D57E60">
        <w:rPr>
          <w:rFonts w:asciiTheme="minorHAnsi" w:hAnsiTheme="minorHAnsi" w:cstheme="minorHAnsi"/>
        </w:rPr>
        <w:t>she</w:t>
      </w:r>
      <w:r w:rsidR="009E56BB" w:rsidRPr="00D57E60">
        <w:rPr>
          <w:rFonts w:asciiTheme="minorHAnsi" w:hAnsiTheme="minorHAnsi" w:cstheme="minorHAnsi"/>
        </w:rPr>
        <w:t xml:space="preserve"> directly supported engineering and construction projects </w:t>
      </w:r>
      <w:r w:rsidR="00092332" w:rsidRPr="00D57E60">
        <w:rPr>
          <w:rFonts w:asciiTheme="minorHAnsi" w:hAnsiTheme="minorHAnsi" w:cstheme="minorHAnsi"/>
        </w:rPr>
        <w:t xml:space="preserve">throughout the Eastern Service Area (ESA) </w:t>
      </w:r>
      <w:r w:rsidR="009E56BB" w:rsidRPr="00D57E60">
        <w:rPr>
          <w:rFonts w:asciiTheme="minorHAnsi" w:hAnsiTheme="minorHAnsi" w:cstheme="minorHAnsi"/>
        </w:rPr>
        <w:t xml:space="preserve">involved in modernizing, improving, and </w:t>
      </w:r>
      <w:r w:rsidR="00092332" w:rsidRPr="00D57E60">
        <w:rPr>
          <w:rFonts w:asciiTheme="minorHAnsi" w:hAnsiTheme="minorHAnsi" w:cstheme="minorHAnsi"/>
        </w:rPr>
        <w:t>sustaining</w:t>
      </w:r>
      <w:r w:rsidR="009E56BB" w:rsidRPr="00D57E60">
        <w:rPr>
          <w:rFonts w:asciiTheme="minorHAnsi" w:hAnsiTheme="minorHAnsi" w:cstheme="minorHAnsi"/>
        </w:rPr>
        <w:t xml:space="preserve"> of NAS facilities, </w:t>
      </w:r>
      <w:proofErr w:type="gramStart"/>
      <w:r w:rsidR="009E56BB" w:rsidRPr="00D57E60">
        <w:rPr>
          <w:rFonts w:asciiTheme="minorHAnsi" w:hAnsiTheme="minorHAnsi" w:cstheme="minorHAnsi"/>
        </w:rPr>
        <w:t>equipment</w:t>
      </w:r>
      <w:proofErr w:type="gramEnd"/>
      <w:r w:rsidR="009E56BB" w:rsidRPr="00D57E60">
        <w:rPr>
          <w:rFonts w:asciiTheme="minorHAnsi" w:hAnsiTheme="minorHAnsi" w:cstheme="minorHAnsi"/>
        </w:rPr>
        <w:t xml:space="preserve"> and systems. </w:t>
      </w:r>
      <w:r w:rsidR="00092332" w:rsidRPr="00D57E60">
        <w:rPr>
          <w:rFonts w:asciiTheme="minorHAnsi" w:hAnsiTheme="minorHAnsi" w:cstheme="minorHAnsi"/>
        </w:rPr>
        <w:t xml:space="preserve">She served as the Joint Acceptance Inspection (JAI) program manager and ensured compliance with </w:t>
      </w:r>
      <w:r w:rsidR="00DA4A01" w:rsidRPr="00D57E60">
        <w:rPr>
          <w:rFonts w:asciiTheme="minorHAnsi" w:hAnsiTheme="minorHAnsi" w:cstheme="minorHAnsi"/>
        </w:rPr>
        <w:t>FAA Order 6010.7A</w:t>
      </w:r>
      <w:r w:rsidR="00481FCE" w:rsidRPr="00D57E60">
        <w:rPr>
          <w:rFonts w:asciiTheme="minorHAnsi" w:hAnsiTheme="minorHAnsi" w:cstheme="minorHAnsi"/>
        </w:rPr>
        <w:t xml:space="preserve"> including</w:t>
      </w:r>
      <w:r w:rsidR="00946E0B" w:rsidRPr="00D57E60">
        <w:rPr>
          <w:rFonts w:asciiTheme="minorHAnsi" w:hAnsiTheme="minorHAnsi" w:cstheme="minorHAnsi"/>
        </w:rPr>
        <w:t>, but not limited to,</w:t>
      </w:r>
      <w:r w:rsidR="00481FCE" w:rsidRPr="00D57E60">
        <w:rPr>
          <w:rFonts w:asciiTheme="minorHAnsi" w:hAnsiTheme="minorHAnsi" w:cstheme="minorHAnsi"/>
        </w:rPr>
        <w:t xml:space="preserve"> the receipt of project documentation such as JAI checklist and report of survey</w:t>
      </w:r>
      <w:r w:rsidR="00C623CB" w:rsidRPr="00D57E60">
        <w:rPr>
          <w:rFonts w:asciiTheme="minorHAnsi" w:hAnsiTheme="minorHAnsi" w:cstheme="minorHAnsi"/>
        </w:rPr>
        <w:t xml:space="preserve"> supporting project acceptance</w:t>
      </w:r>
      <w:r w:rsidR="003D0FCD" w:rsidRPr="00D57E60">
        <w:rPr>
          <w:rFonts w:asciiTheme="minorHAnsi" w:hAnsiTheme="minorHAnsi" w:cstheme="minorHAnsi"/>
        </w:rPr>
        <w:t xml:space="preserve"> and completion</w:t>
      </w:r>
      <w:r w:rsidR="00DA4A01" w:rsidRPr="00D57E60">
        <w:rPr>
          <w:rFonts w:asciiTheme="minorHAnsi" w:hAnsiTheme="minorHAnsi" w:cstheme="minorHAnsi"/>
        </w:rPr>
        <w:t xml:space="preserve">.  Ms. Lamb </w:t>
      </w:r>
      <w:r w:rsidR="001D7E12" w:rsidRPr="00D57E60">
        <w:rPr>
          <w:rFonts w:asciiTheme="minorHAnsi" w:hAnsiTheme="minorHAnsi" w:cstheme="minorHAnsi"/>
        </w:rPr>
        <w:t xml:space="preserve">reviewed, analyzed, </w:t>
      </w:r>
      <w:proofErr w:type="gramStart"/>
      <w:r w:rsidR="001D7E12" w:rsidRPr="00D57E60">
        <w:rPr>
          <w:rFonts w:asciiTheme="minorHAnsi" w:hAnsiTheme="minorHAnsi" w:cstheme="minorHAnsi"/>
        </w:rPr>
        <w:t>monitored</w:t>
      </w:r>
      <w:proofErr w:type="gramEnd"/>
      <w:r w:rsidR="001D7E12" w:rsidRPr="00D57E60">
        <w:rPr>
          <w:rFonts w:asciiTheme="minorHAnsi" w:hAnsiTheme="minorHAnsi" w:cstheme="minorHAnsi"/>
        </w:rPr>
        <w:t xml:space="preserve"> and reported on project status. She </w:t>
      </w:r>
      <w:r w:rsidR="00092332" w:rsidRPr="00D57E60">
        <w:rPr>
          <w:rFonts w:asciiTheme="minorHAnsi" w:hAnsiTheme="minorHAnsi" w:cstheme="minorHAnsi"/>
        </w:rPr>
        <w:t>communicated with stakeholders</w:t>
      </w:r>
      <w:r w:rsidR="001D7E12" w:rsidRPr="00D57E60">
        <w:rPr>
          <w:rFonts w:asciiTheme="minorHAnsi" w:hAnsiTheme="minorHAnsi" w:cstheme="minorHAnsi"/>
        </w:rPr>
        <w:t xml:space="preserve"> </w:t>
      </w:r>
      <w:r w:rsidR="00481FCE" w:rsidRPr="00D57E60">
        <w:rPr>
          <w:rFonts w:asciiTheme="minorHAnsi" w:hAnsiTheme="minorHAnsi" w:cstheme="minorHAnsi"/>
        </w:rPr>
        <w:t>throughout the ESA across 20 states and Puerto Rico, 69 system support centers, 13 districts and engineering services and over 90 managers and their associated engineering, technical and professional field staff</w:t>
      </w:r>
      <w:r w:rsidR="00340EDE" w:rsidRPr="00D57E60">
        <w:rPr>
          <w:rFonts w:asciiTheme="minorHAnsi" w:hAnsiTheme="minorHAnsi" w:cstheme="minorHAnsi"/>
        </w:rPr>
        <w:t xml:space="preserve"> </w:t>
      </w:r>
      <w:r w:rsidR="00386ED8" w:rsidRPr="00D57E60">
        <w:rPr>
          <w:rFonts w:asciiTheme="minorHAnsi" w:hAnsiTheme="minorHAnsi" w:cstheme="minorHAnsi"/>
        </w:rPr>
        <w:t>(</w:t>
      </w:r>
      <w:r w:rsidR="00340EDE" w:rsidRPr="00D57E60">
        <w:rPr>
          <w:rFonts w:asciiTheme="minorHAnsi" w:hAnsiTheme="minorHAnsi" w:cstheme="minorHAnsi"/>
        </w:rPr>
        <w:t>GS-</w:t>
      </w:r>
      <w:r w:rsidR="00583CB2" w:rsidRPr="00D57E60">
        <w:rPr>
          <w:rFonts w:asciiTheme="minorHAnsi" w:hAnsiTheme="minorHAnsi" w:cstheme="minorHAnsi"/>
        </w:rPr>
        <w:t>13</w:t>
      </w:r>
      <w:r w:rsidR="00340EDE" w:rsidRPr="00D57E60">
        <w:rPr>
          <w:rFonts w:asciiTheme="minorHAnsi" w:hAnsiTheme="minorHAnsi" w:cstheme="minorHAnsi"/>
        </w:rPr>
        <w:t xml:space="preserve"> </w:t>
      </w:r>
      <w:r w:rsidR="00B41BE8" w:rsidRPr="00D57E60">
        <w:rPr>
          <w:rFonts w:asciiTheme="minorHAnsi" w:hAnsiTheme="minorHAnsi" w:cstheme="minorHAnsi"/>
        </w:rPr>
        <w:t>through SES)</w:t>
      </w:r>
      <w:r w:rsidR="00481FCE" w:rsidRPr="00D57E60">
        <w:rPr>
          <w:rFonts w:asciiTheme="minorHAnsi" w:hAnsiTheme="minorHAnsi" w:cstheme="minorHAnsi"/>
        </w:rPr>
        <w:t xml:space="preserve">.  This interaction involved </w:t>
      </w:r>
      <w:r w:rsidR="001D7E12" w:rsidRPr="00D57E60">
        <w:rPr>
          <w:rFonts w:asciiTheme="minorHAnsi" w:hAnsiTheme="minorHAnsi" w:cstheme="minorHAnsi"/>
        </w:rPr>
        <w:t xml:space="preserve">program exceptions, design deficiencies and project acceptance and </w:t>
      </w:r>
      <w:r w:rsidR="00481FCE" w:rsidRPr="00D57E60">
        <w:rPr>
          <w:rFonts w:asciiTheme="minorHAnsi" w:hAnsiTheme="minorHAnsi" w:cstheme="minorHAnsi"/>
        </w:rPr>
        <w:t xml:space="preserve">the </w:t>
      </w:r>
      <w:r w:rsidR="001D7E12" w:rsidRPr="00D57E60">
        <w:rPr>
          <w:rFonts w:asciiTheme="minorHAnsi" w:hAnsiTheme="minorHAnsi" w:cstheme="minorHAnsi"/>
        </w:rPr>
        <w:t>develop</w:t>
      </w:r>
      <w:r w:rsidR="00481FCE" w:rsidRPr="00D57E60">
        <w:rPr>
          <w:rFonts w:asciiTheme="minorHAnsi" w:hAnsiTheme="minorHAnsi" w:cstheme="minorHAnsi"/>
        </w:rPr>
        <w:t>ment of</w:t>
      </w:r>
      <w:r w:rsidR="001D7E12" w:rsidRPr="00D57E60">
        <w:rPr>
          <w:rFonts w:asciiTheme="minorHAnsi" w:hAnsiTheme="minorHAnsi" w:cstheme="minorHAnsi"/>
        </w:rPr>
        <w:t xml:space="preserve"> metrics for ESA ATO senior </w:t>
      </w:r>
    </w:p>
    <w:p w14:paraId="6EABBCDD" w14:textId="77777777" w:rsidR="00D31CAE" w:rsidRDefault="00D31CAE" w:rsidP="00CB0557">
      <w:pPr>
        <w:rPr>
          <w:rFonts w:asciiTheme="minorHAnsi" w:hAnsiTheme="minorHAnsi" w:cstheme="minorHAnsi"/>
        </w:rPr>
      </w:pPr>
    </w:p>
    <w:p w14:paraId="2164C392" w14:textId="365825B7" w:rsidR="00481FCE" w:rsidRPr="00D57E60" w:rsidRDefault="001D7E12" w:rsidP="00CB0557">
      <w:pPr>
        <w:rPr>
          <w:rFonts w:asciiTheme="minorHAnsi" w:hAnsiTheme="minorHAnsi" w:cstheme="minorHAnsi"/>
        </w:rPr>
      </w:pPr>
      <w:r w:rsidRPr="00D57E60">
        <w:rPr>
          <w:rFonts w:asciiTheme="minorHAnsi" w:hAnsiTheme="minorHAnsi" w:cstheme="minorHAnsi"/>
        </w:rPr>
        <w:t xml:space="preserve">executives and executive support staff.  </w:t>
      </w:r>
      <w:r w:rsidR="00481FCE" w:rsidRPr="00D57E60">
        <w:rPr>
          <w:rFonts w:asciiTheme="minorHAnsi" w:hAnsiTheme="minorHAnsi" w:cstheme="minorHAnsi"/>
        </w:rPr>
        <w:t>Ms. Lamb also served as the JAI database administrator providing varying levels of access</w:t>
      </w:r>
      <w:r w:rsidR="00A4541C" w:rsidRPr="00D57E60">
        <w:rPr>
          <w:rFonts w:asciiTheme="minorHAnsi" w:hAnsiTheme="minorHAnsi" w:cstheme="minorHAnsi"/>
        </w:rPr>
        <w:t xml:space="preserve">, </w:t>
      </w:r>
      <w:r w:rsidR="00481FCE" w:rsidRPr="00D57E60">
        <w:rPr>
          <w:rFonts w:asciiTheme="minorHAnsi" w:hAnsiTheme="minorHAnsi" w:cstheme="minorHAnsi"/>
        </w:rPr>
        <w:t xml:space="preserve">troubleshooting </w:t>
      </w:r>
      <w:r w:rsidR="00961309" w:rsidRPr="00D57E60">
        <w:rPr>
          <w:rFonts w:asciiTheme="minorHAnsi" w:hAnsiTheme="minorHAnsi" w:cstheme="minorHAnsi"/>
        </w:rPr>
        <w:t>issues</w:t>
      </w:r>
      <w:r w:rsidR="00A4541C" w:rsidRPr="00D57E60">
        <w:rPr>
          <w:rFonts w:asciiTheme="minorHAnsi" w:hAnsiTheme="minorHAnsi" w:cstheme="minorHAnsi"/>
        </w:rPr>
        <w:t xml:space="preserve"> and </w:t>
      </w:r>
      <w:r w:rsidR="000E03EB" w:rsidRPr="00D57E60">
        <w:rPr>
          <w:rFonts w:asciiTheme="minorHAnsi" w:hAnsiTheme="minorHAnsi" w:cstheme="minorHAnsi"/>
        </w:rPr>
        <w:t xml:space="preserve">user </w:t>
      </w:r>
      <w:r w:rsidR="00A4541C" w:rsidRPr="00D57E60">
        <w:rPr>
          <w:rFonts w:asciiTheme="minorHAnsi" w:hAnsiTheme="minorHAnsi" w:cstheme="minorHAnsi"/>
        </w:rPr>
        <w:t>training</w:t>
      </w:r>
      <w:r w:rsidR="00961309" w:rsidRPr="00D57E60">
        <w:rPr>
          <w:rFonts w:asciiTheme="minorHAnsi" w:hAnsiTheme="minorHAnsi" w:cstheme="minorHAnsi"/>
        </w:rPr>
        <w:t>.</w:t>
      </w:r>
    </w:p>
    <w:p w14:paraId="35E6E8A5" w14:textId="77777777" w:rsidR="00481FCE" w:rsidRPr="00D57E60" w:rsidRDefault="00481FCE" w:rsidP="00CB0557">
      <w:pPr>
        <w:rPr>
          <w:rFonts w:asciiTheme="minorHAnsi" w:hAnsiTheme="minorHAnsi" w:cstheme="minorHAnsi"/>
        </w:rPr>
      </w:pPr>
    </w:p>
    <w:p w14:paraId="45ADE4EB" w14:textId="0DC464C3" w:rsidR="001D7E12" w:rsidRPr="00D57E60" w:rsidRDefault="00481FCE" w:rsidP="00CB0557">
      <w:pPr>
        <w:rPr>
          <w:rFonts w:asciiTheme="minorHAnsi" w:hAnsiTheme="minorHAnsi" w:cstheme="minorHAnsi"/>
        </w:rPr>
      </w:pPr>
      <w:r w:rsidRPr="00D57E60">
        <w:rPr>
          <w:rFonts w:asciiTheme="minorHAnsi" w:hAnsiTheme="minorHAnsi" w:cstheme="minorHAnsi"/>
        </w:rPr>
        <w:t xml:space="preserve">Prior to </w:t>
      </w:r>
      <w:r w:rsidR="003D0FCD" w:rsidRPr="00D57E60">
        <w:rPr>
          <w:rFonts w:asciiTheme="minorHAnsi" w:hAnsiTheme="minorHAnsi" w:cstheme="minorHAnsi"/>
        </w:rPr>
        <w:t>Ms. Lamb’s</w:t>
      </w:r>
      <w:r w:rsidRPr="00D57E60">
        <w:rPr>
          <w:rFonts w:asciiTheme="minorHAnsi" w:hAnsiTheme="minorHAnsi" w:cstheme="minorHAnsi"/>
        </w:rPr>
        <w:t xml:space="preserve"> employment as the JAI Program Manager, she served as a Program Analyst (Capitalization Specialist) in the Southern Region Logistics Division in which she ensured NAS </w:t>
      </w:r>
      <w:r w:rsidR="00C92016" w:rsidRPr="00D57E60">
        <w:rPr>
          <w:rFonts w:asciiTheme="minorHAnsi" w:hAnsiTheme="minorHAnsi" w:cstheme="minorHAnsi"/>
        </w:rPr>
        <w:t xml:space="preserve">engineering and construction </w:t>
      </w:r>
      <w:r w:rsidRPr="00D57E60">
        <w:rPr>
          <w:rFonts w:asciiTheme="minorHAnsi" w:hAnsiTheme="minorHAnsi" w:cstheme="minorHAnsi"/>
        </w:rPr>
        <w:t>projects were financially and physically complete</w:t>
      </w:r>
      <w:r w:rsidR="008E409F" w:rsidRPr="00D57E60">
        <w:rPr>
          <w:rFonts w:asciiTheme="minorHAnsi" w:hAnsiTheme="minorHAnsi" w:cstheme="minorHAnsi"/>
        </w:rPr>
        <w:t xml:space="preserve"> </w:t>
      </w:r>
      <w:r w:rsidR="003D0FCD" w:rsidRPr="00D57E60">
        <w:rPr>
          <w:rFonts w:asciiTheme="minorHAnsi" w:hAnsiTheme="minorHAnsi" w:cstheme="minorHAnsi"/>
        </w:rPr>
        <w:t>prior to closeout</w:t>
      </w:r>
      <w:r w:rsidR="001E0A24" w:rsidRPr="00D57E60">
        <w:rPr>
          <w:rFonts w:asciiTheme="minorHAnsi" w:hAnsiTheme="minorHAnsi" w:cstheme="minorHAnsi"/>
        </w:rPr>
        <w:t xml:space="preserve"> </w:t>
      </w:r>
      <w:r w:rsidR="00435CDD" w:rsidRPr="00D57E60">
        <w:rPr>
          <w:rFonts w:asciiTheme="minorHAnsi" w:hAnsiTheme="minorHAnsi" w:cstheme="minorHAnsi"/>
        </w:rPr>
        <w:t>after which</w:t>
      </w:r>
      <w:r w:rsidR="001E0A24" w:rsidRPr="00D57E60">
        <w:rPr>
          <w:rFonts w:asciiTheme="minorHAnsi" w:hAnsiTheme="minorHAnsi" w:cstheme="minorHAnsi"/>
        </w:rPr>
        <w:t xml:space="preserve"> she initiated closeout</w:t>
      </w:r>
      <w:r w:rsidR="003D0FCD" w:rsidRPr="00D57E60">
        <w:rPr>
          <w:rFonts w:asciiTheme="minorHAnsi" w:hAnsiTheme="minorHAnsi" w:cstheme="minorHAnsi"/>
        </w:rPr>
        <w:t xml:space="preserve">. </w:t>
      </w:r>
      <w:r w:rsidR="00C81797" w:rsidRPr="00D57E60">
        <w:rPr>
          <w:rFonts w:asciiTheme="minorHAnsi" w:hAnsiTheme="minorHAnsi" w:cstheme="minorHAnsi"/>
        </w:rPr>
        <w:t>She communicated with stakeholders throughout the ESA across 20 states and Puerto Rico, 69 system support centers, 13 districts and engineering services and over 90 managers and their associated engineering, technical and professional field staff GS-</w:t>
      </w:r>
      <w:r w:rsidR="00583CB2" w:rsidRPr="00D57E60">
        <w:rPr>
          <w:rFonts w:asciiTheme="minorHAnsi" w:hAnsiTheme="minorHAnsi" w:cstheme="minorHAnsi"/>
        </w:rPr>
        <w:t>13</w:t>
      </w:r>
      <w:r w:rsidR="00C81797" w:rsidRPr="00D57E60">
        <w:rPr>
          <w:rFonts w:asciiTheme="minorHAnsi" w:hAnsiTheme="minorHAnsi" w:cstheme="minorHAnsi"/>
        </w:rPr>
        <w:t xml:space="preserve"> through SES). </w:t>
      </w:r>
      <w:r w:rsidR="003D0FCD" w:rsidRPr="00D57E60">
        <w:rPr>
          <w:rFonts w:asciiTheme="minorHAnsi" w:hAnsiTheme="minorHAnsi" w:cstheme="minorHAnsi"/>
        </w:rPr>
        <w:t xml:space="preserve">Ms. Lamb utilized </w:t>
      </w:r>
      <w:r w:rsidRPr="00D57E60">
        <w:rPr>
          <w:rFonts w:asciiTheme="minorHAnsi" w:hAnsiTheme="minorHAnsi" w:cstheme="minorHAnsi"/>
        </w:rPr>
        <w:t>various property and accounting systems to process closeout, establish assets, validat</w:t>
      </w:r>
      <w:r w:rsidR="008E409F" w:rsidRPr="00D57E60">
        <w:rPr>
          <w:rFonts w:asciiTheme="minorHAnsi" w:hAnsiTheme="minorHAnsi" w:cstheme="minorHAnsi"/>
        </w:rPr>
        <w:t>e</w:t>
      </w:r>
      <w:r w:rsidRPr="00D57E60">
        <w:rPr>
          <w:rFonts w:asciiTheme="minorHAnsi" w:hAnsiTheme="minorHAnsi" w:cstheme="minorHAnsi"/>
        </w:rPr>
        <w:t xml:space="preserve"> final </w:t>
      </w:r>
      <w:proofErr w:type="gramStart"/>
      <w:r w:rsidRPr="00D57E60">
        <w:rPr>
          <w:rFonts w:asciiTheme="minorHAnsi" w:hAnsiTheme="minorHAnsi" w:cstheme="minorHAnsi"/>
        </w:rPr>
        <w:t>costs</w:t>
      </w:r>
      <w:proofErr w:type="gramEnd"/>
      <w:r w:rsidRPr="00D57E60">
        <w:rPr>
          <w:rFonts w:asciiTheme="minorHAnsi" w:hAnsiTheme="minorHAnsi" w:cstheme="minorHAnsi"/>
        </w:rPr>
        <w:t xml:space="preserve"> and associated accounting codes, updat</w:t>
      </w:r>
      <w:r w:rsidR="008E409F" w:rsidRPr="00D57E60">
        <w:rPr>
          <w:rFonts w:asciiTheme="minorHAnsi" w:hAnsiTheme="minorHAnsi" w:cstheme="minorHAnsi"/>
        </w:rPr>
        <w:t>e</w:t>
      </w:r>
      <w:r w:rsidRPr="00D57E60">
        <w:rPr>
          <w:rFonts w:asciiTheme="minorHAnsi" w:hAnsiTheme="minorHAnsi" w:cstheme="minorHAnsi"/>
        </w:rPr>
        <w:t xml:space="preserve"> inventory and receiving systems and </w:t>
      </w:r>
      <w:r w:rsidR="008E409F" w:rsidRPr="00D57E60">
        <w:rPr>
          <w:rFonts w:asciiTheme="minorHAnsi" w:hAnsiTheme="minorHAnsi" w:cstheme="minorHAnsi"/>
        </w:rPr>
        <w:t>ensur</w:t>
      </w:r>
      <w:r w:rsidR="003D0FCD" w:rsidRPr="00D57E60">
        <w:rPr>
          <w:rFonts w:asciiTheme="minorHAnsi" w:hAnsiTheme="minorHAnsi" w:cstheme="minorHAnsi"/>
        </w:rPr>
        <w:t>e</w:t>
      </w:r>
      <w:r w:rsidRPr="00D57E60">
        <w:rPr>
          <w:rFonts w:asciiTheme="minorHAnsi" w:hAnsiTheme="minorHAnsi" w:cstheme="minorHAnsi"/>
        </w:rPr>
        <w:t xml:space="preserve"> </w:t>
      </w:r>
      <w:r w:rsidR="003D0FCD" w:rsidRPr="00D57E60">
        <w:rPr>
          <w:rFonts w:asciiTheme="minorHAnsi" w:hAnsiTheme="minorHAnsi" w:cstheme="minorHAnsi"/>
        </w:rPr>
        <w:t xml:space="preserve">the receipt of </w:t>
      </w:r>
      <w:r w:rsidRPr="00D57E60">
        <w:rPr>
          <w:rFonts w:asciiTheme="minorHAnsi" w:hAnsiTheme="minorHAnsi" w:cstheme="minorHAnsi"/>
        </w:rPr>
        <w:t xml:space="preserve">all </w:t>
      </w:r>
      <w:r w:rsidR="003D0FCD" w:rsidRPr="00D57E60">
        <w:rPr>
          <w:rFonts w:asciiTheme="minorHAnsi" w:hAnsiTheme="minorHAnsi" w:cstheme="minorHAnsi"/>
        </w:rPr>
        <w:t>required</w:t>
      </w:r>
      <w:r w:rsidRPr="00D57E60">
        <w:rPr>
          <w:rFonts w:asciiTheme="minorHAnsi" w:hAnsiTheme="minorHAnsi" w:cstheme="minorHAnsi"/>
        </w:rPr>
        <w:t xml:space="preserve"> support documentation. </w:t>
      </w:r>
      <w:r w:rsidR="003D0FCD" w:rsidRPr="00D57E60">
        <w:rPr>
          <w:rFonts w:asciiTheme="minorHAnsi" w:hAnsiTheme="minorHAnsi" w:cstheme="minorHAnsi"/>
        </w:rPr>
        <w:t>The s</w:t>
      </w:r>
      <w:r w:rsidR="009C61A4" w:rsidRPr="00D57E60">
        <w:rPr>
          <w:rFonts w:asciiTheme="minorHAnsi" w:hAnsiTheme="minorHAnsi" w:cstheme="minorHAnsi"/>
        </w:rPr>
        <w:t>ystems</w:t>
      </w:r>
      <w:r w:rsidR="003D0FCD" w:rsidRPr="00D57E60">
        <w:rPr>
          <w:rFonts w:asciiTheme="minorHAnsi" w:hAnsiTheme="minorHAnsi" w:cstheme="minorHAnsi"/>
        </w:rPr>
        <w:t xml:space="preserve"> she</w:t>
      </w:r>
      <w:r w:rsidR="009C61A4" w:rsidRPr="00D57E60">
        <w:rPr>
          <w:rFonts w:asciiTheme="minorHAnsi" w:hAnsiTheme="minorHAnsi" w:cstheme="minorHAnsi"/>
        </w:rPr>
        <w:t xml:space="preserve"> utilized included, but </w:t>
      </w:r>
      <w:r w:rsidR="008E409F" w:rsidRPr="00D57E60">
        <w:rPr>
          <w:rFonts w:asciiTheme="minorHAnsi" w:hAnsiTheme="minorHAnsi" w:cstheme="minorHAnsi"/>
        </w:rPr>
        <w:t xml:space="preserve">are </w:t>
      </w:r>
      <w:r w:rsidR="009C61A4" w:rsidRPr="00D57E60">
        <w:rPr>
          <w:rFonts w:asciiTheme="minorHAnsi" w:hAnsiTheme="minorHAnsi" w:cstheme="minorHAnsi"/>
        </w:rPr>
        <w:t>not limited to, Automated Inventory Tracking System (AITS), Logistics and Inventory System (LIS), DELPHI Project Accounting Fixed Asset modules, and Project Material Shipping and Receiving System (PMSRS).</w:t>
      </w:r>
    </w:p>
    <w:p w14:paraId="4E4F6F6D" w14:textId="77777777" w:rsidR="001D7E12" w:rsidRPr="00D57E60" w:rsidRDefault="001D7E12" w:rsidP="00CB0557">
      <w:pPr>
        <w:rPr>
          <w:rFonts w:asciiTheme="minorHAnsi" w:hAnsiTheme="minorHAnsi" w:cstheme="minorHAnsi"/>
        </w:rPr>
      </w:pPr>
    </w:p>
    <w:p w14:paraId="223CA0FD" w14:textId="639440E2" w:rsidR="009A133C" w:rsidRPr="00D57E60" w:rsidRDefault="0076600D" w:rsidP="00CB0557">
      <w:pPr>
        <w:rPr>
          <w:rFonts w:asciiTheme="minorHAnsi" w:hAnsiTheme="minorHAnsi" w:cstheme="minorHAnsi"/>
          <w:b/>
          <w:u w:val="single"/>
        </w:rPr>
      </w:pPr>
      <w:r w:rsidRPr="00D57E60">
        <w:rPr>
          <w:rFonts w:asciiTheme="minorHAnsi" w:hAnsiTheme="minorHAnsi" w:cstheme="minorHAnsi"/>
          <w:b/>
          <w:u w:val="single"/>
        </w:rPr>
        <w:t xml:space="preserve">EDUCATION:  </w:t>
      </w:r>
    </w:p>
    <w:p w14:paraId="12B049B5" w14:textId="20C68B4C" w:rsidR="008858AE" w:rsidRPr="00D57E60" w:rsidRDefault="008858AE" w:rsidP="00CB0557">
      <w:pPr>
        <w:rPr>
          <w:rFonts w:asciiTheme="minorHAnsi" w:hAnsiTheme="minorHAnsi" w:cstheme="minorHAnsi"/>
          <w:bCs/>
        </w:rPr>
      </w:pPr>
      <w:r w:rsidRPr="00D57E60">
        <w:rPr>
          <w:rFonts w:asciiTheme="minorHAnsi" w:hAnsiTheme="minorHAnsi" w:cstheme="minorHAnsi"/>
          <w:bCs/>
        </w:rPr>
        <w:t>Bachelor of Science in</w:t>
      </w:r>
      <w:r w:rsidR="00EA73A1" w:rsidRPr="00D57E60">
        <w:rPr>
          <w:rFonts w:asciiTheme="minorHAnsi" w:hAnsiTheme="minorHAnsi" w:cstheme="minorHAnsi"/>
          <w:bCs/>
        </w:rPr>
        <w:t xml:space="preserve"> </w:t>
      </w:r>
      <w:r w:rsidR="003D0FCD" w:rsidRPr="00D57E60">
        <w:rPr>
          <w:rFonts w:asciiTheme="minorHAnsi" w:hAnsiTheme="minorHAnsi" w:cstheme="minorHAnsi"/>
          <w:bCs/>
        </w:rPr>
        <w:t>Technical Management (Project Management specialization), DeVry University, Decatur, GA 2005</w:t>
      </w:r>
    </w:p>
    <w:p w14:paraId="7BDAB4E1" w14:textId="105A0684" w:rsidR="003D0FCD" w:rsidRPr="00D57E60" w:rsidRDefault="003D0FCD" w:rsidP="00CB0557">
      <w:pPr>
        <w:rPr>
          <w:rFonts w:asciiTheme="minorHAnsi" w:hAnsiTheme="minorHAnsi" w:cstheme="minorHAnsi"/>
          <w:bCs/>
        </w:rPr>
      </w:pPr>
    </w:p>
    <w:p w14:paraId="68B8A348" w14:textId="63606D65" w:rsidR="003D0FCD" w:rsidRPr="00D57E60" w:rsidRDefault="003D0FCD" w:rsidP="00CB0557">
      <w:pPr>
        <w:rPr>
          <w:rFonts w:asciiTheme="minorHAnsi" w:hAnsiTheme="minorHAnsi" w:cstheme="minorHAnsi"/>
          <w:bCs/>
        </w:rPr>
      </w:pPr>
      <w:r w:rsidRPr="00D57E60">
        <w:rPr>
          <w:rFonts w:asciiTheme="minorHAnsi" w:hAnsiTheme="minorHAnsi" w:cstheme="minorHAnsi"/>
          <w:bCs/>
        </w:rPr>
        <w:t>Associate of Applied Science in General Business (Business Management specialization), Macon State College, Macon, GA 1999</w:t>
      </w:r>
    </w:p>
    <w:p w14:paraId="6756EE73" w14:textId="77777777" w:rsidR="000B4BA3" w:rsidRPr="00D57E60" w:rsidRDefault="000B4BA3" w:rsidP="00CB0557">
      <w:pPr>
        <w:rPr>
          <w:rFonts w:asciiTheme="minorHAnsi" w:hAnsiTheme="minorHAnsi" w:cstheme="minorHAnsi"/>
        </w:rPr>
      </w:pPr>
    </w:p>
    <w:p w14:paraId="1113D754" w14:textId="2F509898" w:rsidR="00737EAE" w:rsidRPr="00D57E60" w:rsidRDefault="00225CDC" w:rsidP="00CB0557">
      <w:pPr>
        <w:rPr>
          <w:rFonts w:asciiTheme="minorHAnsi" w:hAnsiTheme="minorHAnsi" w:cstheme="minorHAnsi"/>
          <w:b/>
          <w:u w:val="single"/>
        </w:rPr>
      </w:pPr>
      <w:r w:rsidRPr="00D57E60">
        <w:rPr>
          <w:rFonts w:asciiTheme="minorHAnsi" w:hAnsiTheme="minorHAnsi" w:cstheme="minorHAnsi"/>
          <w:b/>
          <w:u w:val="single"/>
        </w:rPr>
        <w:t xml:space="preserve">FAA </w:t>
      </w:r>
      <w:r w:rsidR="00D85084" w:rsidRPr="00D57E60">
        <w:rPr>
          <w:rFonts w:asciiTheme="minorHAnsi" w:hAnsiTheme="minorHAnsi" w:cstheme="minorHAnsi"/>
          <w:b/>
          <w:u w:val="single"/>
        </w:rPr>
        <w:t>RELEVANT E</w:t>
      </w:r>
      <w:r w:rsidR="000B484C" w:rsidRPr="00D57E60">
        <w:rPr>
          <w:rFonts w:asciiTheme="minorHAnsi" w:hAnsiTheme="minorHAnsi" w:cstheme="minorHAnsi"/>
          <w:b/>
          <w:u w:val="single"/>
        </w:rPr>
        <w:t>XPERIENCE:</w:t>
      </w:r>
    </w:p>
    <w:p w14:paraId="39E8C9BC" w14:textId="77777777" w:rsidR="00EA73A1" w:rsidRPr="00D57E60" w:rsidRDefault="00EA73A1" w:rsidP="00CB0557">
      <w:pPr>
        <w:rPr>
          <w:rFonts w:asciiTheme="minorHAnsi" w:hAnsiTheme="minorHAnsi" w:cstheme="minorHAnsi"/>
          <w:b/>
          <w:iCs/>
        </w:rPr>
      </w:pPr>
    </w:p>
    <w:p w14:paraId="4C12C3D4" w14:textId="3B3DBBC8" w:rsidR="00D24B55" w:rsidRPr="00D57E60" w:rsidRDefault="00D24B55" w:rsidP="00CB0557">
      <w:pPr>
        <w:rPr>
          <w:rFonts w:asciiTheme="minorHAnsi" w:hAnsiTheme="minorHAnsi" w:cstheme="minorHAnsi"/>
          <w:b/>
          <w:iCs/>
        </w:rPr>
      </w:pPr>
      <w:r w:rsidRPr="00D57E60">
        <w:rPr>
          <w:rFonts w:asciiTheme="minorHAnsi" w:hAnsiTheme="minorHAnsi" w:cstheme="minorHAnsi"/>
          <w:b/>
          <w:iCs/>
        </w:rPr>
        <w:t>Senior Consultant</w:t>
      </w:r>
    </w:p>
    <w:p w14:paraId="68439783" w14:textId="70673BC9" w:rsidR="00EA73A1" w:rsidRPr="00D57E60" w:rsidRDefault="00EA73A1" w:rsidP="00CB0557">
      <w:pPr>
        <w:rPr>
          <w:rFonts w:asciiTheme="minorHAnsi" w:hAnsiTheme="minorHAnsi" w:cstheme="minorHAnsi"/>
          <w:b/>
          <w:iCs/>
        </w:rPr>
      </w:pPr>
      <w:r w:rsidRPr="00D57E60">
        <w:rPr>
          <w:rFonts w:asciiTheme="minorHAnsi" w:hAnsiTheme="minorHAnsi" w:cstheme="minorHAnsi"/>
          <w:b/>
          <w:iCs/>
        </w:rPr>
        <w:t>Cobec Consulting, Inc.</w:t>
      </w:r>
    </w:p>
    <w:p w14:paraId="1D56E46F" w14:textId="27924871" w:rsidR="00EA73A1" w:rsidRPr="00D57E60" w:rsidRDefault="00D24B55" w:rsidP="00CB0557">
      <w:pPr>
        <w:rPr>
          <w:rFonts w:asciiTheme="minorHAnsi" w:hAnsiTheme="minorHAnsi" w:cstheme="minorHAnsi"/>
          <w:b/>
          <w:iCs/>
        </w:rPr>
      </w:pPr>
      <w:r w:rsidRPr="00D57E60">
        <w:rPr>
          <w:rFonts w:asciiTheme="minorHAnsi" w:hAnsiTheme="minorHAnsi" w:cstheme="minorHAnsi"/>
          <w:b/>
          <w:iCs/>
        </w:rPr>
        <w:t>June 2021</w:t>
      </w:r>
      <w:r w:rsidR="00EA73A1" w:rsidRPr="00D57E60">
        <w:rPr>
          <w:rFonts w:asciiTheme="minorHAnsi" w:hAnsiTheme="minorHAnsi" w:cstheme="minorHAnsi"/>
          <w:b/>
          <w:iCs/>
        </w:rPr>
        <w:t xml:space="preserve"> to </w:t>
      </w:r>
      <w:r w:rsidRPr="00D57E60">
        <w:rPr>
          <w:rFonts w:asciiTheme="minorHAnsi" w:hAnsiTheme="minorHAnsi" w:cstheme="minorHAnsi"/>
          <w:b/>
          <w:iCs/>
        </w:rPr>
        <w:t>P</w:t>
      </w:r>
      <w:r w:rsidR="00EA73A1" w:rsidRPr="00D57E60">
        <w:rPr>
          <w:rFonts w:asciiTheme="minorHAnsi" w:hAnsiTheme="minorHAnsi" w:cstheme="minorHAnsi"/>
          <w:b/>
          <w:iCs/>
        </w:rPr>
        <w:t>resent</w:t>
      </w:r>
    </w:p>
    <w:p w14:paraId="7E61ECF8" w14:textId="5409F0F4"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Senior Consultant and Program Analyst supporting FAA’s transition/transformation of administrative telecommunications infrastructure to General Services Administration (GSA) Enterprise Infrastructure Solutions (EIS)</w:t>
      </w:r>
    </w:p>
    <w:p w14:paraId="0DCCD6CA" w14:textId="3430CDD4"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Provide program management support to the FAA EIS Program Manager and Program Lead in Communications, Information &amp; Network Programs Group (AJM31)</w:t>
      </w:r>
    </w:p>
    <w:p w14:paraId="0658BE0E" w14:textId="7EB8DA99"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 xml:space="preserve">Determined/developed initial program processes, procedures, </w:t>
      </w:r>
      <w:proofErr w:type="gramStart"/>
      <w:r w:rsidRPr="00D57E60">
        <w:rPr>
          <w:rFonts w:asciiTheme="minorHAnsi" w:hAnsiTheme="minorHAnsi" w:cstheme="minorHAnsi"/>
          <w:bCs/>
          <w:iCs/>
        </w:rPr>
        <w:t>workflows</w:t>
      </w:r>
      <w:proofErr w:type="gramEnd"/>
      <w:r w:rsidRPr="00D57E60">
        <w:rPr>
          <w:rFonts w:asciiTheme="minorHAnsi" w:hAnsiTheme="minorHAnsi" w:cstheme="minorHAnsi"/>
          <w:bCs/>
          <w:iCs/>
        </w:rPr>
        <w:t xml:space="preserve"> and training documents and update as required; coordinate with FAA Program Management Office (PMO), FAA Administrative Telecommunications Specialists (ATS)</w:t>
      </w:r>
      <w:r w:rsidR="00C74970" w:rsidRPr="00D57E60">
        <w:rPr>
          <w:rFonts w:asciiTheme="minorHAnsi" w:hAnsiTheme="minorHAnsi" w:cstheme="minorHAnsi"/>
          <w:bCs/>
          <w:iCs/>
        </w:rPr>
        <w:t>, FAA Contractors</w:t>
      </w:r>
      <w:r w:rsidRPr="00D57E60">
        <w:rPr>
          <w:rFonts w:asciiTheme="minorHAnsi" w:hAnsiTheme="minorHAnsi" w:cstheme="minorHAnsi"/>
          <w:bCs/>
          <w:iCs/>
        </w:rPr>
        <w:t xml:space="preserve"> and AT&amp;T in the development and testing of processes, procedures and workflows</w:t>
      </w:r>
    </w:p>
    <w:p w14:paraId="157FDB2E" w14:textId="35C859EB"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Brief training documents to PMO contractors, ATS</w:t>
      </w:r>
      <w:r w:rsidR="007F2A8F" w:rsidRPr="00D57E60">
        <w:rPr>
          <w:rFonts w:asciiTheme="minorHAnsi" w:hAnsiTheme="minorHAnsi" w:cstheme="minorHAnsi"/>
          <w:bCs/>
          <w:iCs/>
        </w:rPr>
        <w:t xml:space="preserve">, FAA Contractors </w:t>
      </w:r>
      <w:r w:rsidRPr="00D57E60">
        <w:rPr>
          <w:rFonts w:asciiTheme="minorHAnsi" w:hAnsiTheme="minorHAnsi" w:cstheme="minorHAnsi"/>
          <w:bCs/>
          <w:iCs/>
        </w:rPr>
        <w:t>and AT&amp;T.</w:t>
      </w:r>
    </w:p>
    <w:p w14:paraId="2A5EA2E6" w14:textId="77777777" w:rsidR="00D31CAE"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 xml:space="preserve">Provide program process and procedure Help Desk support for </w:t>
      </w:r>
      <w:r w:rsidR="00720CF5" w:rsidRPr="00D57E60">
        <w:rPr>
          <w:rFonts w:asciiTheme="minorHAnsi" w:hAnsiTheme="minorHAnsi" w:cstheme="minorHAnsi"/>
          <w:bCs/>
          <w:iCs/>
        </w:rPr>
        <w:t xml:space="preserve">PMO Contractors, FAA </w:t>
      </w:r>
      <w:r w:rsidRPr="00D57E60">
        <w:rPr>
          <w:rFonts w:asciiTheme="minorHAnsi" w:hAnsiTheme="minorHAnsi" w:cstheme="minorHAnsi"/>
          <w:bCs/>
          <w:iCs/>
        </w:rPr>
        <w:t>ATS</w:t>
      </w:r>
      <w:r w:rsidR="00720CF5" w:rsidRPr="00D57E60">
        <w:rPr>
          <w:rFonts w:asciiTheme="minorHAnsi" w:hAnsiTheme="minorHAnsi" w:cstheme="minorHAnsi"/>
          <w:bCs/>
          <w:iCs/>
        </w:rPr>
        <w:t>, ATS Contractors</w:t>
      </w:r>
      <w:r w:rsidRPr="00D57E60">
        <w:rPr>
          <w:rFonts w:asciiTheme="minorHAnsi" w:hAnsiTheme="minorHAnsi" w:cstheme="minorHAnsi"/>
          <w:bCs/>
          <w:iCs/>
        </w:rPr>
        <w:t xml:space="preserve"> and AT&amp;T; monitor FAA’s GSA Transition group email box to provide support/instruction on workbook development and review, inventory validation</w:t>
      </w:r>
      <w:r w:rsidR="00627C96" w:rsidRPr="00D57E60">
        <w:rPr>
          <w:rFonts w:asciiTheme="minorHAnsi" w:hAnsiTheme="minorHAnsi" w:cstheme="minorHAnsi"/>
          <w:bCs/>
          <w:iCs/>
        </w:rPr>
        <w:t xml:space="preserve"> </w:t>
      </w:r>
    </w:p>
    <w:p w14:paraId="7C8249AD" w14:textId="77777777" w:rsidR="00D31CAE" w:rsidRDefault="00D31CAE" w:rsidP="00D31CAE">
      <w:pPr>
        <w:pStyle w:val="ListParagraph"/>
        <w:rPr>
          <w:rFonts w:asciiTheme="minorHAnsi" w:hAnsiTheme="minorHAnsi" w:cstheme="minorHAnsi"/>
          <w:bCs/>
          <w:iCs/>
        </w:rPr>
      </w:pPr>
    </w:p>
    <w:p w14:paraId="6508411C" w14:textId="0B9C0BED" w:rsidR="00471067" w:rsidRPr="00D57E60" w:rsidRDefault="00627C96" w:rsidP="00D31CAE">
      <w:pPr>
        <w:pStyle w:val="ListParagraph"/>
        <w:rPr>
          <w:rFonts w:asciiTheme="minorHAnsi" w:hAnsiTheme="minorHAnsi" w:cstheme="minorHAnsi"/>
          <w:bCs/>
          <w:iCs/>
        </w:rPr>
      </w:pPr>
      <w:r w:rsidRPr="00D57E60">
        <w:rPr>
          <w:rFonts w:asciiTheme="minorHAnsi" w:hAnsiTheme="minorHAnsi" w:cstheme="minorHAnsi"/>
          <w:bCs/>
          <w:iCs/>
        </w:rPr>
        <w:t>and update</w:t>
      </w:r>
      <w:r w:rsidR="00471067" w:rsidRPr="00D57E60">
        <w:rPr>
          <w:rFonts w:asciiTheme="minorHAnsi" w:hAnsiTheme="minorHAnsi" w:cstheme="minorHAnsi"/>
          <w:bCs/>
          <w:iCs/>
        </w:rPr>
        <w:t>, quote submittals/approvals, order placements/completions and special projects; troubleshoot KSN issues</w:t>
      </w:r>
      <w:r w:rsidR="005D679A" w:rsidRPr="00D57E60">
        <w:rPr>
          <w:rFonts w:asciiTheme="minorHAnsi" w:hAnsiTheme="minorHAnsi" w:cstheme="minorHAnsi"/>
          <w:bCs/>
          <w:iCs/>
        </w:rPr>
        <w:t xml:space="preserve"> and elevate as needed</w:t>
      </w:r>
      <w:r w:rsidR="00471067" w:rsidRPr="00D57E60">
        <w:rPr>
          <w:rFonts w:asciiTheme="minorHAnsi" w:hAnsiTheme="minorHAnsi" w:cstheme="minorHAnsi"/>
          <w:bCs/>
          <w:iCs/>
        </w:rPr>
        <w:t xml:space="preserve"> </w:t>
      </w:r>
    </w:p>
    <w:p w14:paraId="08B6C15E" w14:textId="703E0F93"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 xml:space="preserve">Validate site inventory at each location/facility (LID/FAC) on AT&amp;T bulk orders comparing data in State Bulk Spreadsheets, LID/FAC Workbooks, AT&amp;T Dashboard and FAVES Baseline </w:t>
      </w:r>
      <w:proofErr w:type="spellStart"/>
      <w:r w:rsidRPr="00D57E60">
        <w:rPr>
          <w:rFonts w:asciiTheme="minorHAnsi" w:hAnsiTheme="minorHAnsi" w:cstheme="minorHAnsi"/>
          <w:bCs/>
          <w:iCs/>
        </w:rPr>
        <w:t>IPFlex</w:t>
      </w:r>
      <w:proofErr w:type="spellEnd"/>
      <w:r w:rsidRPr="00D57E60">
        <w:rPr>
          <w:rFonts w:asciiTheme="minorHAnsi" w:hAnsiTheme="minorHAnsi" w:cstheme="minorHAnsi"/>
          <w:bCs/>
          <w:iCs/>
        </w:rPr>
        <w:t xml:space="preserve"> Bulk Order quote and ensure all LID/FAC inventory records in State Bulk Spreadsheets and FAVES Baseline </w:t>
      </w:r>
      <w:proofErr w:type="spellStart"/>
      <w:r w:rsidRPr="00D57E60">
        <w:rPr>
          <w:rFonts w:asciiTheme="minorHAnsi" w:hAnsiTheme="minorHAnsi" w:cstheme="minorHAnsi"/>
          <w:bCs/>
          <w:iCs/>
        </w:rPr>
        <w:t>IPFlex</w:t>
      </w:r>
      <w:proofErr w:type="spellEnd"/>
      <w:r w:rsidRPr="00D57E60">
        <w:rPr>
          <w:rFonts w:asciiTheme="minorHAnsi" w:hAnsiTheme="minorHAnsi" w:cstheme="minorHAnsi"/>
          <w:bCs/>
          <w:iCs/>
        </w:rPr>
        <w:t xml:space="preserve"> Bulk Order quote are accurate; inventory records consist of current inventory of Plain Old Telephone Service (POTS) line phone numbers and Direct Inward Dialing (DID) line phone numbers and any new requirements; upon completion of validation and update of records, notify AT&amp;T records are ready for their processing. </w:t>
      </w:r>
    </w:p>
    <w:p w14:paraId="6624DFBB" w14:textId="2BB57C94"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 xml:space="preserve">Document FAA PMO meeting collaborations with </w:t>
      </w:r>
      <w:r w:rsidR="00541D2A" w:rsidRPr="00D57E60">
        <w:rPr>
          <w:rFonts w:asciiTheme="minorHAnsi" w:hAnsiTheme="minorHAnsi" w:cstheme="minorHAnsi"/>
          <w:bCs/>
          <w:iCs/>
        </w:rPr>
        <w:t xml:space="preserve">FAA PMO, </w:t>
      </w:r>
      <w:r w:rsidR="00450B38" w:rsidRPr="00D57E60">
        <w:rPr>
          <w:rFonts w:asciiTheme="minorHAnsi" w:hAnsiTheme="minorHAnsi" w:cstheme="minorHAnsi"/>
          <w:bCs/>
          <w:iCs/>
        </w:rPr>
        <w:t xml:space="preserve">FAA ATS, FAA </w:t>
      </w:r>
      <w:proofErr w:type="gramStart"/>
      <w:r w:rsidR="00450B38" w:rsidRPr="00D57E60">
        <w:rPr>
          <w:rFonts w:asciiTheme="minorHAnsi" w:hAnsiTheme="minorHAnsi" w:cstheme="minorHAnsi"/>
          <w:bCs/>
          <w:iCs/>
        </w:rPr>
        <w:t>Contractors</w:t>
      </w:r>
      <w:proofErr w:type="gramEnd"/>
      <w:r w:rsidR="00450B38" w:rsidRPr="00D57E60">
        <w:rPr>
          <w:rFonts w:asciiTheme="minorHAnsi" w:hAnsiTheme="minorHAnsi" w:cstheme="minorHAnsi"/>
          <w:bCs/>
          <w:iCs/>
        </w:rPr>
        <w:t xml:space="preserve"> and </w:t>
      </w:r>
      <w:r w:rsidRPr="00D57E60">
        <w:rPr>
          <w:rFonts w:asciiTheme="minorHAnsi" w:hAnsiTheme="minorHAnsi" w:cstheme="minorHAnsi"/>
          <w:bCs/>
          <w:iCs/>
        </w:rPr>
        <w:t>AT&amp;T including decisions, action items and agreements</w:t>
      </w:r>
      <w:r w:rsidR="001B2139" w:rsidRPr="00D57E60">
        <w:rPr>
          <w:rFonts w:asciiTheme="minorHAnsi" w:hAnsiTheme="minorHAnsi" w:cstheme="minorHAnsi"/>
          <w:bCs/>
          <w:iCs/>
        </w:rPr>
        <w:t xml:space="preserve"> and provide record to FAA</w:t>
      </w:r>
    </w:p>
    <w:p w14:paraId="2FA7E5B2" w14:textId="78EE57EF"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Review contract and task order and document requirements and deliverables</w:t>
      </w:r>
    </w:p>
    <w:p w14:paraId="5723B28F" w14:textId="0CB73FAC" w:rsidR="00471067" w:rsidRPr="00D57E60" w:rsidRDefault="00471067" w:rsidP="00471067">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Develop and submit Cobec EIS Team monthly and quarterly status reports</w:t>
      </w:r>
    </w:p>
    <w:p w14:paraId="40AD127C" w14:textId="77777777" w:rsidR="002669CE" w:rsidRPr="00D57E60" w:rsidRDefault="002669CE" w:rsidP="002669CE">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Work directly and in conjunction with the KSN Administrator to set up KSN workflows and test site functionality</w:t>
      </w:r>
    </w:p>
    <w:p w14:paraId="6894FAD5" w14:textId="77029F21" w:rsidR="00D24B55" w:rsidRPr="00D57E60" w:rsidRDefault="00D24B55" w:rsidP="00225CDC">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Communicate daily with FAA PMO</w:t>
      </w:r>
      <w:r w:rsidR="00225CDC" w:rsidRPr="00D57E60">
        <w:rPr>
          <w:rFonts w:asciiTheme="minorHAnsi" w:hAnsiTheme="minorHAnsi" w:cstheme="minorHAnsi"/>
          <w:bCs/>
          <w:iCs/>
        </w:rPr>
        <w:t xml:space="preserve">, FAA ATS and </w:t>
      </w:r>
      <w:r w:rsidR="00B242E2" w:rsidRPr="00D57E60">
        <w:rPr>
          <w:rFonts w:asciiTheme="minorHAnsi" w:hAnsiTheme="minorHAnsi" w:cstheme="minorHAnsi"/>
          <w:bCs/>
          <w:iCs/>
        </w:rPr>
        <w:t>FAA C</w:t>
      </w:r>
      <w:r w:rsidR="00225CDC" w:rsidRPr="00D57E60">
        <w:rPr>
          <w:rFonts w:asciiTheme="minorHAnsi" w:hAnsiTheme="minorHAnsi" w:cstheme="minorHAnsi"/>
          <w:bCs/>
          <w:iCs/>
        </w:rPr>
        <w:t xml:space="preserve">ontractors to aid the FAA PMO in ensuring program progress </w:t>
      </w:r>
      <w:r w:rsidR="00435CDD" w:rsidRPr="00D57E60">
        <w:rPr>
          <w:rFonts w:asciiTheme="minorHAnsi" w:hAnsiTheme="minorHAnsi" w:cstheme="minorHAnsi"/>
          <w:bCs/>
          <w:iCs/>
        </w:rPr>
        <w:t>and success</w:t>
      </w:r>
    </w:p>
    <w:p w14:paraId="274C14E7" w14:textId="2E5AA207" w:rsidR="00435CDD" w:rsidRPr="00D57E60" w:rsidRDefault="00435CDD" w:rsidP="00D24B55">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Conduct special projects as requested</w:t>
      </w:r>
      <w:r w:rsidR="00FA391F" w:rsidRPr="00D57E60">
        <w:rPr>
          <w:rFonts w:asciiTheme="minorHAnsi" w:hAnsiTheme="minorHAnsi" w:cstheme="minorHAnsi"/>
          <w:bCs/>
          <w:iCs/>
        </w:rPr>
        <w:t xml:space="preserve"> by FAA PMO leadership</w:t>
      </w:r>
      <w:r w:rsidR="006706A9" w:rsidRPr="00D57E60">
        <w:rPr>
          <w:rFonts w:asciiTheme="minorHAnsi" w:hAnsiTheme="minorHAnsi" w:cstheme="minorHAnsi"/>
          <w:bCs/>
          <w:iCs/>
        </w:rPr>
        <w:t xml:space="preserve"> </w:t>
      </w:r>
      <w:r w:rsidR="00452519" w:rsidRPr="00D57E60">
        <w:rPr>
          <w:rFonts w:asciiTheme="minorHAnsi" w:hAnsiTheme="minorHAnsi" w:cstheme="minorHAnsi"/>
          <w:bCs/>
          <w:iCs/>
        </w:rPr>
        <w:t>relating to the</w:t>
      </w:r>
      <w:r w:rsidR="006706A9" w:rsidRPr="00D57E60">
        <w:rPr>
          <w:rFonts w:asciiTheme="minorHAnsi" w:hAnsiTheme="minorHAnsi" w:cstheme="minorHAnsi"/>
          <w:bCs/>
          <w:iCs/>
        </w:rPr>
        <w:t xml:space="preserve"> </w:t>
      </w:r>
      <w:r w:rsidR="00534F9F" w:rsidRPr="00D57E60">
        <w:rPr>
          <w:rFonts w:asciiTheme="minorHAnsi" w:hAnsiTheme="minorHAnsi" w:cstheme="minorHAnsi"/>
          <w:bCs/>
          <w:iCs/>
        </w:rPr>
        <w:t xml:space="preserve">processing </w:t>
      </w:r>
      <w:r w:rsidR="00F93D0A" w:rsidRPr="00D57E60">
        <w:rPr>
          <w:rFonts w:asciiTheme="minorHAnsi" w:hAnsiTheme="minorHAnsi" w:cstheme="minorHAnsi"/>
          <w:bCs/>
          <w:iCs/>
        </w:rPr>
        <w:t xml:space="preserve">of </w:t>
      </w:r>
      <w:r w:rsidR="00534F9F" w:rsidRPr="00D57E60">
        <w:rPr>
          <w:rFonts w:asciiTheme="minorHAnsi" w:hAnsiTheme="minorHAnsi" w:cstheme="minorHAnsi"/>
          <w:bCs/>
          <w:iCs/>
        </w:rPr>
        <w:t xml:space="preserve">orders and </w:t>
      </w:r>
      <w:r w:rsidR="005F0A5F" w:rsidRPr="00D57E60">
        <w:rPr>
          <w:rFonts w:asciiTheme="minorHAnsi" w:hAnsiTheme="minorHAnsi" w:cstheme="minorHAnsi"/>
          <w:bCs/>
          <w:iCs/>
        </w:rPr>
        <w:t>data</w:t>
      </w:r>
      <w:r w:rsidR="00FA391F" w:rsidRPr="00D57E60">
        <w:rPr>
          <w:rFonts w:asciiTheme="minorHAnsi" w:hAnsiTheme="minorHAnsi" w:cstheme="minorHAnsi"/>
          <w:bCs/>
          <w:iCs/>
        </w:rPr>
        <w:t xml:space="preserve"> collection</w:t>
      </w:r>
      <w:r w:rsidR="00534F9F" w:rsidRPr="00D57E60">
        <w:rPr>
          <w:rFonts w:asciiTheme="minorHAnsi" w:hAnsiTheme="minorHAnsi" w:cstheme="minorHAnsi"/>
          <w:bCs/>
          <w:iCs/>
        </w:rPr>
        <w:t>/</w:t>
      </w:r>
      <w:r w:rsidR="00FA391F" w:rsidRPr="00D57E60">
        <w:rPr>
          <w:rFonts w:asciiTheme="minorHAnsi" w:hAnsiTheme="minorHAnsi" w:cstheme="minorHAnsi"/>
          <w:bCs/>
          <w:iCs/>
        </w:rPr>
        <w:t>reporting</w:t>
      </w:r>
      <w:r w:rsidR="00CB5B94" w:rsidRPr="00D57E60">
        <w:rPr>
          <w:rFonts w:asciiTheme="minorHAnsi" w:hAnsiTheme="minorHAnsi" w:cstheme="minorHAnsi"/>
          <w:bCs/>
          <w:iCs/>
        </w:rPr>
        <w:t xml:space="preserve"> o</w:t>
      </w:r>
      <w:r w:rsidR="00FA391F" w:rsidRPr="00D57E60">
        <w:rPr>
          <w:rFonts w:asciiTheme="minorHAnsi" w:hAnsiTheme="minorHAnsi" w:cstheme="minorHAnsi"/>
          <w:bCs/>
          <w:iCs/>
        </w:rPr>
        <w:t>n various criteria required by the FAA</w:t>
      </w:r>
      <w:r w:rsidR="00E9010C" w:rsidRPr="00D57E60">
        <w:rPr>
          <w:rFonts w:asciiTheme="minorHAnsi" w:hAnsiTheme="minorHAnsi" w:cstheme="minorHAnsi"/>
          <w:bCs/>
          <w:iCs/>
        </w:rPr>
        <w:t xml:space="preserve"> </w:t>
      </w:r>
      <w:r w:rsidR="00452519" w:rsidRPr="00D57E60">
        <w:rPr>
          <w:rFonts w:asciiTheme="minorHAnsi" w:hAnsiTheme="minorHAnsi" w:cstheme="minorHAnsi"/>
          <w:bCs/>
          <w:iCs/>
        </w:rPr>
        <w:t xml:space="preserve">normally </w:t>
      </w:r>
      <w:r w:rsidR="00E9010C" w:rsidRPr="00D57E60">
        <w:rPr>
          <w:rFonts w:asciiTheme="minorHAnsi" w:hAnsiTheme="minorHAnsi" w:cstheme="minorHAnsi"/>
          <w:bCs/>
          <w:iCs/>
        </w:rPr>
        <w:t>with short turnaround ti</w:t>
      </w:r>
      <w:r w:rsidR="00F17441" w:rsidRPr="00D57E60">
        <w:rPr>
          <w:rFonts w:asciiTheme="minorHAnsi" w:hAnsiTheme="minorHAnsi" w:cstheme="minorHAnsi"/>
          <w:bCs/>
          <w:iCs/>
        </w:rPr>
        <w:t>me</w:t>
      </w:r>
    </w:p>
    <w:p w14:paraId="2BC98A4C" w14:textId="1E0FA12A" w:rsidR="00D24B55" w:rsidRPr="00D57E60" w:rsidRDefault="00D24B55" w:rsidP="00D24B55">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Develop and submit Cobec EIS Team monthly and quarterly status reports</w:t>
      </w:r>
    </w:p>
    <w:p w14:paraId="1AAB9054" w14:textId="41874081" w:rsidR="00CB0557" w:rsidRPr="00D57E60" w:rsidRDefault="00D24B55" w:rsidP="00D24B55">
      <w:pPr>
        <w:pStyle w:val="ListParagraph"/>
        <w:numPr>
          <w:ilvl w:val="0"/>
          <w:numId w:val="27"/>
        </w:numPr>
        <w:rPr>
          <w:rFonts w:asciiTheme="minorHAnsi" w:hAnsiTheme="minorHAnsi" w:cstheme="minorHAnsi"/>
          <w:bCs/>
          <w:iCs/>
        </w:rPr>
      </w:pPr>
      <w:r w:rsidRPr="00D57E60">
        <w:rPr>
          <w:rFonts w:asciiTheme="minorHAnsi" w:hAnsiTheme="minorHAnsi" w:cstheme="minorHAnsi"/>
          <w:bCs/>
          <w:iCs/>
        </w:rPr>
        <w:t xml:space="preserve">Use Microsoft Word, </w:t>
      </w:r>
      <w:proofErr w:type="gramStart"/>
      <w:r w:rsidR="008B6CCC" w:rsidRPr="00D57E60">
        <w:rPr>
          <w:rFonts w:asciiTheme="minorHAnsi" w:hAnsiTheme="minorHAnsi" w:cstheme="minorHAnsi"/>
          <w:bCs/>
          <w:iCs/>
        </w:rPr>
        <w:t>PowerPoint</w:t>
      </w:r>
      <w:proofErr w:type="gramEnd"/>
      <w:r w:rsidRPr="00D57E60">
        <w:rPr>
          <w:rFonts w:asciiTheme="minorHAnsi" w:hAnsiTheme="minorHAnsi" w:cstheme="minorHAnsi"/>
          <w:bCs/>
          <w:iCs/>
        </w:rPr>
        <w:t xml:space="preserve"> and Excel</w:t>
      </w:r>
      <w:r w:rsidR="00BB3659" w:rsidRPr="00D57E60">
        <w:rPr>
          <w:rFonts w:asciiTheme="minorHAnsi" w:hAnsiTheme="minorHAnsi" w:cstheme="minorHAnsi"/>
          <w:bCs/>
          <w:iCs/>
        </w:rPr>
        <w:t xml:space="preserve"> extensively. </w:t>
      </w:r>
    </w:p>
    <w:p w14:paraId="70D161C3" w14:textId="31B3FCF6" w:rsidR="00225CDC" w:rsidRPr="00D57E60" w:rsidRDefault="00225CDC" w:rsidP="00225CDC">
      <w:pPr>
        <w:rPr>
          <w:rFonts w:asciiTheme="minorHAnsi" w:hAnsiTheme="minorHAnsi" w:cstheme="minorHAnsi"/>
          <w:bCs/>
          <w:iCs/>
        </w:rPr>
      </w:pPr>
    </w:p>
    <w:p w14:paraId="60FC3771" w14:textId="0E1637B0" w:rsidR="00225CDC" w:rsidRPr="00D57E60" w:rsidRDefault="00225CDC" w:rsidP="00225CDC">
      <w:pPr>
        <w:rPr>
          <w:rFonts w:asciiTheme="minorHAnsi" w:hAnsiTheme="minorHAnsi" w:cstheme="minorHAnsi"/>
          <w:b/>
          <w:iCs/>
        </w:rPr>
      </w:pPr>
      <w:r w:rsidRPr="00D57E60">
        <w:rPr>
          <w:rFonts w:asciiTheme="minorHAnsi" w:hAnsiTheme="minorHAnsi" w:cstheme="minorHAnsi"/>
          <w:b/>
          <w:iCs/>
        </w:rPr>
        <w:t>Program Analyst</w:t>
      </w:r>
    </w:p>
    <w:p w14:paraId="05631B74" w14:textId="78F54BB9" w:rsidR="00225CDC" w:rsidRPr="00D57E60" w:rsidRDefault="00225CDC" w:rsidP="00225CDC">
      <w:pPr>
        <w:rPr>
          <w:rFonts w:asciiTheme="minorHAnsi" w:hAnsiTheme="minorHAnsi" w:cstheme="minorHAnsi"/>
          <w:b/>
          <w:iCs/>
        </w:rPr>
      </w:pPr>
      <w:r w:rsidRPr="00D57E60">
        <w:rPr>
          <w:rFonts w:asciiTheme="minorHAnsi" w:hAnsiTheme="minorHAnsi" w:cstheme="minorHAnsi"/>
          <w:b/>
          <w:iCs/>
        </w:rPr>
        <w:t>Federal Aviation Administration</w:t>
      </w:r>
    </w:p>
    <w:p w14:paraId="7566E886" w14:textId="1778FE5A" w:rsidR="00225CDC" w:rsidRPr="00D57E60" w:rsidRDefault="00225CDC" w:rsidP="00225CDC">
      <w:pPr>
        <w:rPr>
          <w:rFonts w:asciiTheme="minorHAnsi" w:hAnsiTheme="minorHAnsi" w:cstheme="minorHAnsi"/>
          <w:b/>
          <w:iCs/>
        </w:rPr>
      </w:pPr>
      <w:r w:rsidRPr="00D57E60">
        <w:rPr>
          <w:rFonts w:asciiTheme="minorHAnsi" w:hAnsiTheme="minorHAnsi" w:cstheme="minorHAnsi"/>
          <w:b/>
          <w:iCs/>
        </w:rPr>
        <w:t>March 2008 to July 2009</w:t>
      </w:r>
    </w:p>
    <w:p w14:paraId="6943B399" w14:textId="7946A73A"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Program manager and service center primary point of contact for the Eastern Service Area (ESA) Headquarters (HQ) Joint Acceptance Inspection (JAI) program and its associated JAI database. Provided management advice to managers throughout the ESA on all aspects of the JAI program.</w:t>
      </w:r>
    </w:p>
    <w:p w14:paraId="654DF695" w14:textId="268A60FF" w:rsidR="00225CDC" w:rsidRPr="00D57E60" w:rsidRDefault="00376411"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Interfaced directly and extensively with engineers and managers (GS-13 through SES) throughout the Eastern Service Area which encompasses 20 states and Puerto Rico, 69 system support centers, 13 districts and engineering services and over 90 managers and their associated engineering, technical and professional field staff.</w:t>
      </w:r>
    </w:p>
    <w:p w14:paraId="53531111" w14:textId="6FFF8ADC" w:rsidR="00225CDC" w:rsidRPr="00D57E60" w:rsidRDefault="00225CDC" w:rsidP="00B1458C">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Served as database administrator and provided customer service; created new accounts, modified accounts, troubleshot problems</w:t>
      </w:r>
      <w:r w:rsidR="00B1458C" w:rsidRPr="00D57E60">
        <w:rPr>
          <w:rFonts w:asciiTheme="minorHAnsi" w:hAnsiTheme="minorHAnsi" w:cstheme="minorHAnsi"/>
          <w:bCs/>
          <w:iCs/>
        </w:rPr>
        <w:t>; r</w:t>
      </w:r>
      <w:r w:rsidRPr="00D57E60">
        <w:rPr>
          <w:rFonts w:asciiTheme="minorHAnsi" w:hAnsiTheme="minorHAnsi" w:cstheme="minorHAnsi"/>
          <w:bCs/>
          <w:iCs/>
        </w:rPr>
        <w:t>esolved customer problems with the database or referred problem to the programmer.</w:t>
      </w:r>
    </w:p>
    <w:p w14:paraId="71157F21" w14:textId="77777777" w:rsidR="00FC6C53"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Directly supported FAA National Air Space (NAS) organic and acquisition engineering and construction projects involving the design, development, installation, modification </w:t>
      </w:r>
    </w:p>
    <w:p w14:paraId="01C765F8" w14:textId="77777777" w:rsidR="00FC6C53" w:rsidRDefault="00FC6C53" w:rsidP="00E94F87">
      <w:pPr>
        <w:pStyle w:val="ListParagraph"/>
        <w:rPr>
          <w:rFonts w:asciiTheme="minorHAnsi" w:hAnsiTheme="minorHAnsi" w:cstheme="minorHAnsi"/>
          <w:bCs/>
          <w:iCs/>
        </w:rPr>
      </w:pPr>
    </w:p>
    <w:p w14:paraId="58D9EC76" w14:textId="77777777" w:rsidR="00FC6C53" w:rsidRDefault="00FC6C53" w:rsidP="00FC6C53">
      <w:pPr>
        <w:pStyle w:val="ListParagraph"/>
        <w:rPr>
          <w:rFonts w:asciiTheme="minorHAnsi" w:hAnsiTheme="minorHAnsi" w:cstheme="minorHAnsi"/>
          <w:bCs/>
          <w:iCs/>
        </w:rPr>
      </w:pPr>
    </w:p>
    <w:p w14:paraId="34C29078" w14:textId="599F8C65" w:rsidR="00225CDC" w:rsidRPr="00D57E60" w:rsidRDefault="00225CDC" w:rsidP="00FC6C53">
      <w:pPr>
        <w:pStyle w:val="ListParagraph"/>
        <w:rPr>
          <w:rFonts w:asciiTheme="minorHAnsi" w:hAnsiTheme="minorHAnsi" w:cstheme="minorHAnsi"/>
          <w:bCs/>
          <w:iCs/>
        </w:rPr>
      </w:pPr>
      <w:r w:rsidRPr="00D57E60">
        <w:rPr>
          <w:rFonts w:asciiTheme="minorHAnsi" w:hAnsiTheme="minorHAnsi" w:cstheme="minorHAnsi"/>
          <w:bCs/>
          <w:iCs/>
        </w:rPr>
        <w:t>and sustainment of systems, equipment and facilities relating to NAS communications, navigational aids, infrastructure, surveillance, radar, weather, etc.</w:t>
      </w:r>
    </w:p>
    <w:p w14:paraId="272D1686" w14:textId="7DC8679D"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Provided planning, policy development, application support and project management to manage and enhance customer support services and program integrity.</w:t>
      </w:r>
    </w:p>
    <w:p w14:paraId="07C5DEBC" w14:textId="0C3BDA90"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Managed requirements ensuring timely and accurate acceptance of projects and actions required by ESA HQ SES directors and managers, engineering, program management, support center management and district management relating to project acceptance inspections, design deficiencies and exceptions. </w:t>
      </w:r>
    </w:p>
    <w:p w14:paraId="4CFE93C9" w14:textId="42F66262"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Ensure</w:t>
      </w:r>
      <w:r w:rsidR="00681D03" w:rsidRPr="00D57E60">
        <w:rPr>
          <w:rFonts w:asciiTheme="minorHAnsi" w:hAnsiTheme="minorHAnsi" w:cstheme="minorHAnsi"/>
          <w:bCs/>
          <w:iCs/>
        </w:rPr>
        <w:t>d</w:t>
      </w:r>
      <w:r w:rsidRPr="00D57E60">
        <w:rPr>
          <w:rFonts w:asciiTheme="minorHAnsi" w:hAnsiTheme="minorHAnsi" w:cstheme="minorHAnsi"/>
          <w:bCs/>
          <w:iCs/>
        </w:rPr>
        <w:t xml:space="preserve"> requirements are met and actions are completed for (1) conducting the JAI per FAA Acquisition Management System Policy and the Acquisition Management System; (2) accomplishing, documenting, and reporting formal JAIs and related activities; (3) conducting, documenting and reporting formal Contractor Acceptance Inspections; (4) gaining consensus of the involved offices that the project has been completed in accordance w/ applicable directives, standards, and specifications, and the facility, system, or equipment is capable of providing the services required within established standards and tolerances; (5) transferring custody and/or maintenance responsibilities of facility, system, or equipment from the Project Implementer to the office responsible for maintenance; and (7) clearing exceptions and/or design deficiencies noted/documented during the JAI process</w:t>
      </w:r>
    </w:p>
    <w:p w14:paraId="5D78566B" w14:textId="0057F232"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Monitored, </w:t>
      </w:r>
      <w:proofErr w:type="gramStart"/>
      <w:r w:rsidRPr="00D57E60">
        <w:rPr>
          <w:rFonts w:asciiTheme="minorHAnsi" w:hAnsiTheme="minorHAnsi" w:cstheme="minorHAnsi"/>
          <w:bCs/>
          <w:iCs/>
        </w:rPr>
        <w:t>tracked</w:t>
      </w:r>
      <w:proofErr w:type="gramEnd"/>
      <w:r w:rsidRPr="00D57E60">
        <w:rPr>
          <w:rFonts w:asciiTheme="minorHAnsi" w:hAnsiTheme="minorHAnsi" w:cstheme="minorHAnsi"/>
          <w:bCs/>
          <w:iCs/>
        </w:rPr>
        <w:t xml:space="preserve"> and reported on engineering/construction program exceptions, design deficiencies and project acceptance metrics to ensure timely closeout of projects and for dissemination to upper level to field level managers (SES and GS-14/15). Full acceptance of the JAI triggers asset capitalization and project closeout.</w:t>
      </w:r>
    </w:p>
    <w:p w14:paraId="6C981CE3" w14:textId="37A3937E"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Developed training material and conducted training on and off-site on the operation of the JAI database program </w:t>
      </w:r>
      <w:r w:rsidR="00D54403" w:rsidRPr="00D57E60">
        <w:rPr>
          <w:rFonts w:asciiTheme="minorHAnsi" w:hAnsiTheme="minorHAnsi" w:cstheme="minorHAnsi"/>
          <w:bCs/>
          <w:iCs/>
        </w:rPr>
        <w:t xml:space="preserve">to </w:t>
      </w:r>
      <w:r w:rsidR="00464194" w:rsidRPr="00D57E60">
        <w:rPr>
          <w:rFonts w:asciiTheme="minorHAnsi" w:hAnsiTheme="minorHAnsi" w:cstheme="minorHAnsi"/>
          <w:bCs/>
          <w:iCs/>
        </w:rPr>
        <w:t>ESA</w:t>
      </w:r>
      <w:r w:rsidR="00C86256" w:rsidRPr="00D57E60">
        <w:rPr>
          <w:rFonts w:asciiTheme="minorHAnsi" w:hAnsiTheme="minorHAnsi" w:cstheme="minorHAnsi"/>
          <w:bCs/>
          <w:iCs/>
        </w:rPr>
        <w:t xml:space="preserve"> Headquarters</w:t>
      </w:r>
      <w:r w:rsidR="00464194" w:rsidRPr="00D57E60">
        <w:rPr>
          <w:rFonts w:asciiTheme="minorHAnsi" w:hAnsiTheme="minorHAnsi" w:cstheme="minorHAnsi"/>
          <w:bCs/>
          <w:iCs/>
        </w:rPr>
        <w:t xml:space="preserve"> </w:t>
      </w:r>
      <w:r w:rsidRPr="00D57E60">
        <w:rPr>
          <w:rFonts w:asciiTheme="minorHAnsi" w:hAnsiTheme="minorHAnsi" w:cstheme="minorHAnsi"/>
          <w:bCs/>
          <w:iCs/>
        </w:rPr>
        <w:t>and field directors/manager (SES and GS-14/15).</w:t>
      </w:r>
    </w:p>
    <w:p w14:paraId="22991E63" w14:textId="2EA3D4D8"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National JAI POC workgroup member as primary point of contact for the Eastern Service Area; members included IT developers, primary points of contact for the Central Service Area and Western Service Area; Washington DC Headquarters policy experts; team met weekly to discuss/resolve JAI Order (policy) and database program problems/issues. Actively participated in program problem resolution including policy planning, </w:t>
      </w:r>
      <w:proofErr w:type="gramStart"/>
      <w:r w:rsidRPr="00D57E60">
        <w:rPr>
          <w:rFonts w:asciiTheme="minorHAnsi" w:hAnsiTheme="minorHAnsi" w:cstheme="minorHAnsi"/>
          <w:bCs/>
          <w:iCs/>
        </w:rPr>
        <w:t>developing</w:t>
      </w:r>
      <w:proofErr w:type="gramEnd"/>
      <w:r w:rsidRPr="00D57E60">
        <w:rPr>
          <w:rFonts w:asciiTheme="minorHAnsi" w:hAnsiTheme="minorHAnsi" w:cstheme="minorHAnsi"/>
          <w:bCs/>
          <w:iCs/>
        </w:rPr>
        <w:t xml:space="preserve"> and writing and database redesign/testing.</w:t>
      </w:r>
    </w:p>
    <w:p w14:paraId="672F816C" w14:textId="5E292694"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Attended JAI Review Board meetings to document proceedings for tracking and resolving engineering exception disputes; distributed report of actions.</w:t>
      </w:r>
    </w:p>
    <w:p w14:paraId="2484F4B0" w14:textId="6BB9D9E0"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Conducted database administration activities; authorized access, provided logins, set user levels, reset passwords, and updated profiles when provided.</w:t>
      </w:r>
    </w:p>
    <w:p w14:paraId="17C28828" w14:textId="53E8459C" w:rsidR="00225CDC" w:rsidRPr="00D57E60" w:rsidRDefault="00225CDC" w:rsidP="00C37BAF">
      <w:pPr>
        <w:pStyle w:val="ListParagraph"/>
        <w:numPr>
          <w:ilvl w:val="0"/>
          <w:numId w:val="35"/>
        </w:numPr>
        <w:ind w:left="720"/>
        <w:rPr>
          <w:rFonts w:asciiTheme="minorHAnsi" w:hAnsiTheme="minorHAnsi" w:cstheme="minorHAnsi"/>
          <w:bCs/>
          <w:iCs/>
        </w:rPr>
      </w:pPr>
      <w:r w:rsidRPr="00D57E60">
        <w:rPr>
          <w:rFonts w:asciiTheme="minorHAnsi" w:hAnsiTheme="minorHAnsi" w:cstheme="minorHAnsi"/>
          <w:bCs/>
          <w:iCs/>
        </w:rPr>
        <w:t xml:space="preserve">Used up to advanced skills in MS-Word, </w:t>
      </w:r>
      <w:proofErr w:type="gramStart"/>
      <w:r w:rsidRPr="00D57E60">
        <w:rPr>
          <w:rFonts w:asciiTheme="minorHAnsi" w:hAnsiTheme="minorHAnsi" w:cstheme="minorHAnsi"/>
          <w:bCs/>
          <w:iCs/>
        </w:rPr>
        <w:t>Excel</w:t>
      </w:r>
      <w:proofErr w:type="gramEnd"/>
      <w:r w:rsidRPr="00D57E60">
        <w:rPr>
          <w:rFonts w:asciiTheme="minorHAnsi" w:hAnsiTheme="minorHAnsi" w:cstheme="minorHAnsi"/>
          <w:bCs/>
          <w:iCs/>
        </w:rPr>
        <w:t xml:space="preserve"> and PowerPoint daily.</w:t>
      </w:r>
    </w:p>
    <w:p w14:paraId="50495522" w14:textId="77777777" w:rsidR="001E0A24" w:rsidRPr="00D57E60" w:rsidRDefault="001E0A24" w:rsidP="001E0A24">
      <w:pPr>
        <w:rPr>
          <w:rFonts w:asciiTheme="minorHAnsi" w:hAnsiTheme="minorHAnsi" w:cstheme="minorHAnsi"/>
          <w:b/>
          <w:iCs/>
        </w:rPr>
      </w:pPr>
    </w:p>
    <w:p w14:paraId="091BF848" w14:textId="77777777" w:rsidR="00793A6E" w:rsidRPr="00D57E60" w:rsidRDefault="00793A6E">
      <w:pPr>
        <w:spacing w:after="200" w:line="276" w:lineRule="auto"/>
        <w:rPr>
          <w:rFonts w:asciiTheme="minorHAnsi" w:hAnsiTheme="minorHAnsi" w:cstheme="minorHAnsi"/>
          <w:b/>
          <w:iCs/>
        </w:rPr>
      </w:pPr>
      <w:r w:rsidRPr="00D57E60">
        <w:rPr>
          <w:rFonts w:asciiTheme="minorHAnsi" w:hAnsiTheme="minorHAnsi" w:cstheme="minorHAnsi"/>
          <w:b/>
          <w:iCs/>
        </w:rPr>
        <w:br w:type="page"/>
      </w:r>
    </w:p>
    <w:p w14:paraId="3182F40F" w14:textId="77777777" w:rsidR="008E05A4" w:rsidRPr="00D57E60" w:rsidRDefault="008E05A4" w:rsidP="001E0A24">
      <w:pPr>
        <w:rPr>
          <w:rFonts w:asciiTheme="minorHAnsi" w:hAnsiTheme="minorHAnsi" w:cstheme="minorHAnsi"/>
          <w:b/>
          <w:iCs/>
        </w:rPr>
      </w:pPr>
    </w:p>
    <w:p w14:paraId="38F32F7E" w14:textId="14CDAD6D" w:rsidR="001E0A24" w:rsidRPr="00D57E60" w:rsidRDefault="001E0A24" w:rsidP="001E0A24">
      <w:pPr>
        <w:rPr>
          <w:rFonts w:asciiTheme="minorHAnsi" w:hAnsiTheme="minorHAnsi" w:cstheme="minorHAnsi"/>
          <w:b/>
          <w:iCs/>
        </w:rPr>
      </w:pPr>
      <w:r w:rsidRPr="00D57E60">
        <w:rPr>
          <w:rFonts w:asciiTheme="minorHAnsi" w:hAnsiTheme="minorHAnsi" w:cstheme="minorHAnsi"/>
          <w:b/>
          <w:iCs/>
        </w:rPr>
        <w:t>Program Analyst</w:t>
      </w:r>
    </w:p>
    <w:p w14:paraId="6471CD7D" w14:textId="77777777" w:rsidR="001E0A24" w:rsidRPr="00D57E60" w:rsidRDefault="001E0A24" w:rsidP="001E0A24">
      <w:pPr>
        <w:rPr>
          <w:rFonts w:asciiTheme="minorHAnsi" w:hAnsiTheme="minorHAnsi" w:cstheme="minorHAnsi"/>
          <w:b/>
          <w:iCs/>
        </w:rPr>
      </w:pPr>
      <w:r w:rsidRPr="00D57E60">
        <w:rPr>
          <w:rFonts w:asciiTheme="minorHAnsi" w:hAnsiTheme="minorHAnsi" w:cstheme="minorHAnsi"/>
          <w:b/>
          <w:iCs/>
        </w:rPr>
        <w:t>Federal Aviation Administration</w:t>
      </w:r>
    </w:p>
    <w:p w14:paraId="7CE510A5" w14:textId="77777777" w:rsidR="001E0A24" w:rsidRPr="00D57E60" w:rsidRDefault="001E0A24" w:rsidP="001E0A24">
      <w:pPr>
        <w:rPr>
          <w:rFonts w:asciiTheme="minorHAnsi" w:hAnsiTheme="minorHAnsi" w:cstheme="minorHAnsi"/>
          <w:b/>
          <w:iCs/>
        </w:rPr>
      </w:pPr>
      <w:r w:rsidRPr="00D57E60">
        <w:rPr>
          <w:rFonts w:asciiTheme="minorHAnsi" w:hAnsiTheme="minorHAnsi" w:cstheme="minorHAnsi"/>
          <w:b/>
          <w:iCs/>
        </w:rPr>
        <w:t>January 2007 to March 2008</w:t>
      </w:r>
    </w:p>
    <w:p w14:paraId="62E0D61E" w14:textId="10C3466B" w:rsidR="00C37BAF" w:rsidRPr="00D57E60" w:rsidRDefault="001E0A24" w:rsidP="00C37BAF">
      <w:pPr>
        <w:pStyle w:val="ListParagraph"/>
        <w:numPr>
          <w:ilvl w:val="0"/>
          <w:numId w:val="36"/>
        </w:numPr>
        <w:ind w:left="720"/>
        <w:rPr>
          <w:rFonts w:asciiTheme="minorHAnsi" w:hAnsiTheme="minorHAnsi" w:cstheme="minorHAnsi"/>
          <w:bCs/>
          <w:iCs/>
        </w:rPr>
      </w:pPr>
      <w:r w:rsidRPr="00D57E60">
        <w:rPr>
          <w:rFonts w:asciiTheme="minorHAnsi" w:hAnsiTheme="minorHAnsi" w:cstheme="minorHAnsi"/>
          <w:bCs/>
          <w:iCs/>
        </w:rPr>
        <w:t xml:space="preserve">Served as one of two program managers and primary points of contact for the Eastern Service Area Headquarters (formerly Southern, New England and Eastern Regions) Administrative Services Performance Analysis Team in the area of personnel management/employee performance management. Provided management advice on all aspects of management and employee performance management. </w:t>
      </w:r>
    </w:p>
    <w:p w14:paraId="14B0E17E" w14:textId="77777777" w:rsidR="00C37BAF" w:rsidRPr="00D57E60" w:rsidRDefault="00C37BAF"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Interfaced directly and extensively with engineers and managers (GS-13 through SES) throughout the Eastern Service Area which encompasses 20 states and Puerto Rico, 69 system support centers, 13 districts and engineering services and over 90 managers and their associated engineering, technical and professional field staff.</w:t>
      </w:r>
    </w:p>
    <w:p w14:paraId="415271B4" w14:textId="77777777" w:rsidR="00C37BAF"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 xml:space="preserve">Managed and coordinated union and non-union employee performance management program for the Technical Operations and </w:t>
      </w:r>
      <w:proofErr w:type="spellStart"/>
      <w:r w:rsidRPr="00D57E60">
        <w:rPr>
          <w:rFonts w:asciiTheme="minorHAnsi" w:hAnsiTheme="minorHAnsi" w:cstheme="minorHAnsi"/>
          <w:bCs/>
          <w:iCs/>
        </w:rPr>
        <w:t>En</w:t>
      </w:r>
      <w:proofErr w:type="spellEnd"/>
      <w:r w:rsidRPr="00D57E60">
        <w:rPr>
          <w:rFonts w:asciiTheme="minorHAnsi" w:hAnsiTheme="minorHAnsi" w:cstheme="minorHAnsi"/>
          <w:bCs/>
          <w:iCs/>
        </w:rPr>
        <w:t xml:space="preserve"> Route and Oceanic Services throughout the entire Eastern Service Area and ensured timely completion of all employee performance management actions and processes coordinating efforts from the field to national levels.</w:t>
      </w:r>
    </w:p>
    <w:p w14:paraId="21BA2472" w14:textId="7D028BB2" w:rsidR="00C37BAF"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 xml:space="preserve">Analyzed customer performance documents to assist management in maintaining a </w:t>
      </w:r>
      <w:r w:rsidR="00CB543F" w:rsidRPr="00D57E60">
        <w:rPr>
          <w:rFonts w:asciiTheme="minorHAnsi" w:hAnsiTheme="minorHAnsi" w:cstheme="minorHAnsi"/>
          <w:bCs/>
          <w:iCs/>
        </w:rPr>
        <w:t>high-performance</w:t>
      </w:r>
      <w:r w:rsidRPr="00D57E60">
        <w:rPr>
          <w:rFonts w:asciiTheme="minorHAnsi" w:hAnsiTheme="minorHAnsi" w:cstheme="minorHAnsi"/>
          <w:bCs/>
          <w:iCs/>
        </w:rPr>
        <w:t xml:space="preserve"> organization, </w:t>
      </w:r>
      <w:proofErr w:type="gramStart"/>
      <w:r w:rsidRPr="00D57E60">
        <w:rPr>
          <w:rFonts w:asciiTheme="minorHAnsi" w:hAnsiTheme="minorHAnsi" w:cstheme="minorHAnsi"/>
          <w:bCs/>
          <w:iCs/>
        </w:rPr>
        <w:t>designed</w:t>
      </w:r>
      <w:proofErr w:type="gramEnd"/>
      <w:r w:rsidRPr="00D57E60">
        <w:rPr>
          <w:rFonts w:asciiTheme="minorHAnsi" w:hAnsiTheme="minorHAnsi" w:cstheme="minorHAnsi"/>
          <w:bCs/>
          <w:iCs/>
        </w:rPr>
        <w:t xml:space="preserve"> and maintained databases for data collections; tracked, managed and reported program status; provided facility and area level performance analysis to higher level management and recommended process improvements.</w:t>
      </w:r>
    </w:p>
    <w:p w14:paraId="25088D8F" w14:textId="648D7479" w:rsidR="001E0A24"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Developed PowerPoint presentation/training material entitled “Supervisor/Manager Instructions for Major PMS Tool Functions” to aid supervisors/managers in learning and using the system. Accepted nationally by Eastern, Central and Western Service Areas and Washington DC Headquarters.</w:t>
      </w:r>
    </w:p>
    <w:p w14:paraId="542B7061" w14:textId="2E713B0F" w:rsidR="001E0A24"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Using MS Visio, personally and individually designed and developed the initial draft of a timeline for the Organizational Success Increase/Superior Contribution Increase (OSI/SCI) employee performance management process measures to track established due dates. The timeline was further developed and finalized during the National Performance Management workgroup meeting in Seattle.</w:t>
      </w:r>
    </w:p>
    <w:p w14:paraId="21831361" w14:textId="48F36D2A" w:rsidR="001E0A24"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Served on the National Performance Management workgroup. Participated as a team member on this workgroup in a meeting in Seattle, Washington with performance management counterparts from the Western and Central Service Areas. Collaborated to identify problems and solutions in the performance management process and to finalize OSI/SCI performance management process.</w:t>
      </w:r>
    </w:p>
    <w:p w14:paraId="3C8B376C" w14:textId="3DAFBF5F" w:rsidR="001E0A24"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To ensure successful customer service and the administration and management of the Employee Performance Management program, collaborated on a continual basis with team members/manager, Washington Headquarters program managers, senior executives/senior managers, both locally and the field, and their staffs, and program POCs in Western and Central Service Areas.</w:t>
      </w:r>
    </w:p>
    <w:p w14:paraId="43B05A8D" w14:textId="77777777" w:rsidR="008E05A4" w:rsidRPr="00D57E60" w:rsidRDefault="008E05A4" w:rsidP="008E05A4">
      <w:pPr>
        <w:pStyle w:val="ListParagraph"/>
        <w:rPr>
          <w:rFonts w:asciiTheme="minorHAnsi" w:hAnsiTheme="minorHAnsi" w:cstheme="minorHAnsi"/>
          <w:bCs/>
          <w:iCs/>
        </w:rPr>
      </w:pPr>
    </w:p>
    <w:p w14:paraId="43D9F324" w14:textId="07D9A58A" w:rsidR="001E0A24" w:rsidRPr="00D57E60" w:rsidRDefault="001E0A24" w:rsidP="00C37BAF">
      <w:pPr>
        <w:pStyle w:val="ListParagraph"/>
        <w:numPr>
          <w:ilvl w:val="0"/>
          <w:numId w:val="34"/>
        </w:numPr>
        <w:ind w:left="720"/>
        <w:rPr>
          <w:rFonts w:asciiTheme="minorHAnsi" w:hAnsiTheme="minorHAnsi" w:cstheme="minorHAnsi"/>
          <w:bCs/>
          <w:iCs/>
        </w:rPr>
      </w:pPr>
      <w:r w:rsidRPr="00D57E60">
        <w:rPr>
          <w:rFonts w:asciiTheme="minorHAnsi" w:hAnsiTheme="minorHAnsi" w:cstheme="minorHAnsi"/>
          <w:bCs/>
          <w:iCs/>
        </w:rPr>
        <w:t>Utilized intermediate to advanced skills in Microsoft Word, PowerPoint, and Excel and the program database.</w:t>
      </w:r>
    </w:p>
    <w:p w14:paraId="35FB5275" w14:textId="77777777" w:rsidR="008E05A4" w:rsidRPr="00D57E60" w:rsidRDefault="008E05A4" w:rsidP="00DC4E4B">
      <w:pPr>
        <w:rPr>
          <w:rFonts w:asciiTheme="minorHAnsi" w:hAnsiTheme="minorHAnsi" w:cstheme="minorHAnsi"/>
          <w:b/>
          <w:iCs/>
        </w:rPr>
      </w:pPr>
      <w:bookmarkStart w:id="0" w:name="_Hlk130727837"/>
    </w:p>
    <w:p w14:paraId="6F8E2180" w14:textId="195A3DA3" w:rsidR="00DC4E4B" w:rsidRPr="00D57E60" w:rsidRDefault="00DC4E4B" w:rsidP="00DC4E4B">
      <w:pPr>
        <w:rPr>
          <w:rFonts w:asciiTheme="minorHAnsi" w:hAnsiTheme="minorHAnsi" w:cstheme="minorHAnsi"/>
          <w:b/>
          <w:iCs/>
        </w:rPr>
      </w:pPr>
      <w:r w:rsidRPr="00D57E60">
        <w:rPr>
          <w:rFonts w:asciiTheme="minorHAnsi" w:hAnsiTheme="minorHAnsi" w:cstheme="minorHAnsi"/>
          <w:b/>
          <w:iCs/>
        </w:rPr>
        <w:t>Program Analyst</w:t>
      </w:r>
    </w:p>
    <w:p w14:paraId="3AA83020" w14:textId="77777777" w:rsidR="00DC4E4B" w:rsidRPr="00D57E60" w:rsidRDefault="00DC4E4B" w:rsidP="00DC4E4B">
      <w:pPr>
        <w:rPr>
          <w:rFonts w:asciiTheme="minorHAnsi" w:hAnsiTheme="minorHAnsi" w:cstheme="minorHAnsi"/>
          <w:b/>
          <w:iCs/>
        </w:rPr>
      </w:pPr>
      <w:r w:rsidRPr="00D57E60">
        <w:rPr>
          <w:rFonts w:asciiTheme="minorHAnsi" w:hAnsiTheme="minorHAnsi" w:cstheme="minorHAnsi"/>
          <w:b/>
          <w:iCs/>
        </w:rPr>
        <w:t>Federal Aviation Administration</w:t>
      </w:r>
    </w:p>
    <w:p w14:paraId="614B0295" w14:textId="39333A08" w:rsidR="00DC4E4B" w:rsidRPr="00D57E60" w:rsidRDefault="00DC4E4B" w:rsidP="00DC4E4B">
      <w:pPr>
        <w:rPr>
          <w:rFonts w:asciiTheme="minorHAnsi" w:hAnsiTheme="minorHAnsi" w:cstheme="minorHAnsi"/>
          <w:b/>
          <w:iCs/>
        </w:rPr>
      </w:pPr>
      <w:r w:rsidRPr="00D57E60">
        <w:rPr>
          <w:rFonts w:asciiTheme="minorHAnsi" w:hAnsiTheme="minorHAnsi" w:cstheme="minorHAnsi"/>
          <w:b/>
          <w:iCs/>
        </w:rPr>
        <w:t>January 2002 to March 2007</w:t>
      </w:r>
    </w:p>
    <w:bookmarkEnd w:id="0"/>
    <w:p w14:paraId="05751346"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 xml:space="preserve">Capitalization Specialist for the Eastern Logistics Service Area headquarters. Interfaced directly and extensively with individuals throughout the Eastern Service Area which encompasses 20 states and Puerto Rico, 69 system support centers, 13 districts and engineering services and over 90 managers and their associated engineering, technical and professional field staff. </w:t>
      </w:r>
    </w:p>
    <w:p w14:paraId="777104B9"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Utilized a variety of property and accounting systems including, but not limited to, Automated Inventory Tracking System (AITS), Logistics and Inventory System (LIS), DELPHI Project Accounting Fixed Asset modules, and Project Material Shipping and Receiving System (PMSRS).</w:t>
      </w:r>
    </w:p>
    <w:p w14:paraId="45CF120F"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Conducted analytical and research studies of engineering/construction financial and materiel management program data on projects authorized for capitalization and project closeout. Project values range from zero dollar to $15M.</w:t>
      </w:r>
    </w:p>
    <w:p w14:paraId="33F4B62C"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Directly supported FAA National Air Space (NAS) engineering and construction projects involving the modernizing, improving and sustainment of facilities, equipment, and systems relating to NAS communications, telecommunications, navigational aids, infrastructure, surveillance, weather, etc.</w:t>
      </w:r>
    </w:p>
    <w:p w14:paraId="4DFD7EF7"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Ensured physical completeness of projects by validating the real and personal property assets contained on the project authorization against the actual work completed as indicated on the capitalization authorization. Validated and ensured appropriate asset records numbers were utilized. Also conducted research and analysis to validate the integrity of project and asset data in contracts, purchase orders, credit card statements/invoices, and other project related data.</w:t>
      </w:r>
    </w:p>
    <w:p w14:paraId="10FCA06D"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Ensured financial completeness of projects by conducting research and analysis to validate the integrity of financial and accounting data in contracts, purchase orders, credit card statements/invoices, progress payments, capitalization (closeout) authorizations, and other project, financial, and accounting related data. Validated and ensured appropriate accounting classification was utilized.</w:t>
      </w:r>
    </w:p>
    <w:p w14:paraId="46A32F24"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Developed reports to capitalize and closeout projects using a variety of regional and national network and Internet based database programs.</w:t>
      </w:r>
    </w:p>
    <w:p w14:paraId="7D546518"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Using a FAA national asset management database system and a FAA accounting database system, created real and personal property assets and their associated records</w:t>
      </w:r>
    </w:p>
    <w:p w14:paraId="29B754F0"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Personally authorized Accounting to process the capitalization of projects.</w:t>
      </w:r>
    </w:p>
    <w:p w14:paraId="7942418B"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Managed assigned and self-assigned capitalization projects efficiently and effectively.</w:t>
      </w:r>
    </w:p>
    <w:p w14:paraId="3BD076DE" w14:textId="77777777" w:rsidR="00FC6C53"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 xml:space="preserve">Adhered and ensured compliance to the FAA’s real and personal property asset management procedures and guidelines for successful clean audit, effective and </w:t>
      </w:r>
    </w:p>
    <w:p w14:paraId="3CF0C422" w14:textId="77777777" w:rsidR="00FC6C53" w:rsidRDefault="00FC6C53" w:rsidP="00FC6C53">
      <w:pPr>
        <w:pStyle w:val="PlainText"/>
        <w:ind w:left="720"/>
        <w:rPr>
          <w:rFonts w:asciiTheme="minorHAnsi" w:hAnsiTheme="minorHAnsi" w:cstheme="minorHAnsi"/>
          <w:sz w:val="24"/>
          <w:szCs w:val="24"/>
        </w:rPr>
      </w:pPr>
    </w:p>
    <w:p w14:paraId="7DD960D6" w14:textId="476D08A0" w:rsidR="00DC4E4B" w:rsidRPr="00D57E60" w:rsidRDefault="00DC4E4B" w:rsidP="00FC6C53">
      <w:pPr>
        <w:pStyle w:val="PlainText"/>
        <w:ind w:left="720"/>
        <w:rPr>
          <w:rFonts w:asciiTheme="minorHAnsi" w:hAnsiTheme="minorHAnsi" w:cstheme="minorHAnsi"/>
          <w:sz w:val="24"/>
          <w:szCs w:val="24"/>
        </w:rPr>
      </w:pPr>
      <w:r w:rsidRPr="00D57E60">
        <w:rPr>
          <w:rFonts w:asciiTheme="minorHAnsi" w:hAnsiTheme="minorHAnsi" w:cstheme="minorHAnsi"/>
          <w:sz w:val="24"/>
          <w:szCs w:val="24"/>
        </w:rPr>
        <w:t>efficient program operations, and management and organizational efficiency and productivity.</w:t>
      </w:r>
    </w:p>
    <w:p w14:paraId="1764EEF3" w14:textId="406B9BC8"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To ensure successful customer service and the administration and management of the Capitalization and Project Materiel/Asset Management program, collaborated on a continual basis with team members/</w:t>
      </w:r>
      <w:r w:rsidR="00C70DCC" w:rsidRPr="00D57E60">
        <w:rPr>
          <w:rFonts w:asciiTheme="minorHAnsi" w:hAnsiTheme="minorHAnsi" w:cstheme="minorHAnsi"/>
          <w:sz w:val="24"/>
          <w:szCs w:val="24"/>
        </w:rPr>
        <w:t>lead/</w:t>
      </w:r>
      <w:r w:rsidRPr="00D57E60">
        <w:rPr>
          <w:rFonts w:asciiTheme="minorHAnsi" w:hAnsiTheme="minorHAnsi" w:cstheme="minorHAnsi"/>
          <w:sz w:val="24"/>
          <w:szCs w:val="24"/>
        </w:rPr>
        <w:t>manager, Washington Headquarters program managers, senior executives/senior managers, both locally and the field, and their staffs, and program POCs in Western and Central Service Areas.</w:t>
      </w:r>
    </w:p>
    <w:p w14:paraId="0C02FC45" w14:textId="5C582846" w:rsidR="00EE2D9F" w:rsidRPr="00D57E60" w:rsidRDefault="00EE2D9F"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Co-developed</w:t>
      </w:r>
      <w:r w:rsidR="00152E6D" w:rsidRPr="00D57E60">
        <w:rPr>
          <w:rFonts w:asciiTheme="minorHAnsi" w:hAnsiTheme="minorHAnsi" w:cstheme="minorHAnsi"/>
          <w:sz w:val="24"/>
          <w:szCs w:val="24"/>
        </w:rPr>
        <w:t>,</w:t>
      </w:r>
      <w:r w:rsidR="0097706B" w:rsidRPr="00D57E60">
        <w:rPr>
          <w:rFonts w:asciiTheme="minorHAnsi" w:hAnsiTheme="minorHAnsi" w:cstheme="minorHAnsi"/>
          <w:sz w:val="24"/>
          <w:szCs w:val="24"/>
        </w:rPr>
        <w:t xml:space="preserve"> with the team lead</w:t>
      </w:r>
      <w:r w:rsidR="00152E6D" w:rsidRPr="00D57E60">
        <w:rPr>
          <w:rFonts w:asciiTheme="minorHAnsi" w:hAnsiTheme="minorHAnsi" w:cstheme="minorHAnsi"/>
          <w:sz w:val="24"/>
          <w:szCs w:val="24"/>
        </w:rPr>
        <w:t>,</w:t>
      </w:r>
      <w:r w:rsidR="00EE60D7" w:rsidRPr="00D57E60">
        <w:rPr>
          <w:rFonts w:asciiTheme="minorHAnsi" w:hAnsiTheme="minorHAnsi" w:cstheme="minorHAnsi"/>
          <w:sz w:val="24"/>
          <w:szCs w:val="24"/>
        </w:rPr>
        <w:t xml:space="preserve"> </w:t>
      </w:r>
      <w:r w:rsidRPr="00D57E60">
        <w:rPr>
          <w:rFonts w:asciiTheme="minorHAnsi" w:hAnsiTheme="minorHAnsi" w:cstheme="minorHAnsi"/>
          <w:sz w:val="24"/>
          <w:szCs w:val="24"/>
        </w:rPr>
        <w:t xml:space="preserve">the </w:t>
      </w:r>
      <w:r w:rsidR="003913C4" w:rsidRPr="00D57E60">
        <w:rPr>
          <w:rFonts w:asciiTheme="minorHAnsi" w:hAnsiTheme="minorHAnsi" w:cstheme="minorHAnsi"/>
          <w:sz w:val="24"/>
          <w:szCs w:val="24"/>
        </w:rPr>
        <w:t xml:space="preserve">first ever </w:t>
      </w:r>
      <w:r w:rsidR="000B33D5" w:rsidRPr="00D57E60">
        <w:rPr>
          <w:rFonts w:asciiTheme="minorHAnsi" w:hAnsiTheme="minorHAnsi" w:cstheme="minorHAnsi"/>
          <w:sz w:val="24"/>
          <w:szCs w:val="24"/>
        </w:rPr>
        <w:t xml:space="preserve">process flow of the Logistics Division’s </w:t>
      </w:r>
      <w:r w:rsidR="00E75F45" w:rsidRPr="00D57E60">
        <w:rPr>
          <w:rFonts w:asciiTheme="minorHAnsi" w:hAnsiTheme="minorHAnsi" w:cstheme="minorHAnsi"/>
          <w:sz w:val="24"/>
          <w:szCs w:val="24"/>
        </w:rPr>
        <w:t xml:space="preserve">capitalization </w:t>
      </w:r>
      <w:r w:rsidR="003913C4" w:rsidRPr="00D57E60">
        <w:rPr>
          <w:rFonts w:asciiTheme="minorHAnsi" w:hAnsiTheme="minorHAnsi" w:cstheme="minorHAnsi"/>
          <w:sz w:val="24"/>
          <w:szCs w:val="24"/>
        </w:rPr>
        <w:t>process</w:t>
      </w:r>
      <w:r w:rsidR="00E75F45" w:rsidRPr="00D57E60">
        <w:rPr>
          <w:rFonts w:asciiTheme="minorHAnsi" w:hAnsiTheme="minorHAnsi" w:cstheme="minorHAnsi"/>
          <w:sz w:val="24"/>
          <w:szCs w:val="24"/>
        </w:rPr>
        <w:t xml:space="preserve">; </w:t>
      </w:r>
      <w:r w:rsidR="003913C4" w:rsidRPr="00D57E60">
        <w:rPr>
          <w:rFonts w:asciiTheme="minorHAnsi" w:hAnsiTheme="minorHAnsi" w:cstheme="minorHAnsi"/>
          <w:sz w:val="24"/>
          <w:szCs w:val="24"/>
        </w:rPr>
        <w:t>r</w:t>
      </w:r>
      <w:r w:rsidR="00E75F45" w:rsidRPr="00D57E60">
        <w:rPr>
          <w:rFonts w:asciiTheme="minorHAnsi" w:hAnsiTheme="minorHAnsi" w:cstheme="minorHAnsi"/>
          <w:sz w:val="24"/>
          <w:szCs w:val="24"/>
        </w:rPr>
        <w:t>eceived award</w:t>
      </w:r>
      <w:r w:rsidR="00EE60D7" w:rsidRPr="00D57E60">
        <w:rPr>
          <w:rFonts w:asciiTheme="minorHAnsi" w:hAnsiTheme="minorHAnsi" w:cstheme="minorHAnsi"/>
          <w:sz w:val="24"/>
          <w:szCs w:val="24"/>
        </w:rPr>
        <w:t xml:space="preserve"> </w:t>
      </w:r>
      <w:r w:rsidR="000B33D5" w:rsidRPr="00D57E60">
        <w:rPr>
          <w:rFonts w:asciiTheme="minorHAnsi" w:hAnsiTheme="minorHAnsi" w:cstheme="minorHAnsi"/>
          <w:sz w:val="24"/>
          <w:szCs w:val="24"/>
        </w:rPr>
        <w:t xml:space="preserve"> </w:t>
      </w:r>
    </w:p>
    <w:p w14:paraId="162FA7D6" w14:textId="77777777" w:rsidR="00DC4E4B" w:rsidRPr="00D57E60" w:rsidRDefault="00DC4E4B" w:rsidP="00DC4E4B">
      <w:pPr>
        <w:pStyle w:val="PlainText"/>
        <w:numPr>
          <w:ilvl w:val="0"/>
          <w:numId w:val="28"/>
        </w:numPr>
        <w:rPr>
          <w:rFonts w:asciiTheme="minorHAnsi" w:hAnsiTheme="minorHAnsi" w:cstheme="minorHAnsi"/>
          <w:sz w:val="24"/>
          <w:szCs w:val="24"/>
        </w:rPr>
      </w:pPr>
      <w:r w:rsidRPr="00D57E60">
        <w:rPr>
          <w:rFonts w:asciiTheme="minorHAnsi" w:hAnsiTheme="minorHAnsi" w:cstheme="minorHAnsi"/>
          <w:sz w:val="24"/>
          <w:szCs w:val="24"/>
        </w:rPr>
        <w:t>Utilized intermediate to advanced skills in Microsoft PowerPoint and Excel</w:t>
      </w:r>
    </w:p>
    <w:p w14:paraId="26AA1C20" w14:textId="77777777" w:rsidR="00DC4E4B" w:rsidRPr="00D57E60" w:rsidRDefault="00DC4E4B" w:rsidP="00DC4E4B">
      <w:pPr>
        <w:rPr>
          <w:rFonts w:asciiTheme="minorHAnsi" w:hAnsiTheme="minorHAnsi" w:cstheme="minorHAnsi"/>
          <w:bCs/>
          <w:iCs/>
        </w:rPr>
      </w:pPr>
    </w:p>
    <w:p w14:paraId="244477E6" w14:textId="0DAF452A" w:rsidR="00DC4E4B" w:rsidRPr="00D57E60" w:rsidRDefault="001E0A24" w:rsidP="00DC4E4B">
      <w:pPr>
        <w:rPr>
          <w:rFonts w:asciiTheme="minorHAnsi" w:hAnsiTheme="minorHAnsi" w:cstheme="minorHAnsi"/>
          <w:b/>
          <w:u w:val="single"/>
        </w:rPr>
      </w:pPr>
      <w:r w:rsidRPr="00D57E60">
        <w:rPr>
          <w:rFonts w:asciiTheme="minorHAnsi" w:hAnsiTheme="minorHAnsi" w:cstheme="minorHAnsi"/>
          <w:b/>
          <w:u w:val="single"/>
        </w:rPr>
        <w:t xml:space="preserve">OTHER </w:t>
      </w:r>
      <w:r w:rsidR="00DC4E4B" w:rsidRPr="00D57E60">
        <w:rPr>
          <w:rFonts w:asciiTheme="minorHAnsi" w:hAnsiTheme="minorHAnsi" w:cstheme="minorHAnsi"/>
          <w:b/>
          <w:u w:val="single"/>
        </w:rPr>
        <w:t>RELEVANT EXPERIENCE</w:t>
      </w:r>
    </w:p>
    <w:p w14:paraId="1EAE1B3C" w14:textId="77777777" w:rsidR="001C454C" w:rsidRPr="00D57E60" w:rsidRDefault="001C454C" w:rsidP="00DC4E4B">
      <w:pPr>
        <w:rPr>
          <w:rFonts w:asciiTheme="minorHAnsi" w:hAnsiTheme="minorHAnsi" w:cstheme="minorHAnsi"/>
          <w:b/>
          <w:iCs/>
        </w:rPr>
      </w:pPr>
    </w:p>
    <w:p w14:paraId="71B86E59" w14:textId="3C297D06" w:rsidR="00DC4E4B" w:rsidRPr="00D57E60" w:rsidRDefault="00BF28CD" w:rsidP="00DC4E4B">
      <w:pPr>
        <w:rPr>
          <w:rFonts w:asciiTheme="minorHAnsi" w:hAnsiTheme="minorHAnsi" w:cstheme="minorHAnsi"/>
          <w:b/>
          <w:iCs/>
        </w:rPr>
      </w:pPr>
      <w:r w:rsidRPr="00D57E60">
        <w:rPr>
          <w:rFonts w:asciiTheme="minorHAnsi" w:hAnsiTheme="minorHAnsi" w:cstheme="minorHAnsi"/>
          <w:b/>
          <w:iCs/>
        </w:rPr>
        <w:t>IT Liaison/Support Agreement Program Manager</w:t>
      </w:r>
    </w:p>
    <w:p w14:paraId="4B6E3B3A" w14:textId="5DD0F67A" w:rsidR="00DC4E4B" w:rsidRPr="00D57E60" w:rsidRDefault="00BF28CD" w:rsidP="00DC4E4B">
      <w:pPr>
        <w:rPr>
          <w:rFonts w:asciiTheme="minorHAnsi" w:hAnsiTheme="minorHAnsi" w:cstheme="minorHAnsi"/>
          <w:b/>
          <w:iCs/>
        </w:rPr>
      </w:pPr>
      <w:r w:rsidRPr="00D57E60">
        <w:rPr>
          <w:rFonts w:asciiTheme="minorHAnsi" w:hAnsiTheme="minorHAnsi" w:cstheme="minorHAnsi"/>
          <w:b/>
          <w:iCs/>
        </w:rPr>
        <w:t>United States Air Force/Robins Air Force Base</w:t>
      </w:r>
    </w:p>
    <w:p w14:paraId="5EE2F350" w14:textId="072FA16C" w:rsidR="00DC4E4B" w:rsidRPr="00D57E60" w:rsidRDefault="00BF28CD" w:rsidP="00DC4E4B">
      <w:pPr>
        <w:rPr>
          <w:rFonts w:asciiTheme="minorHAnsi" w:hAnsiTheme="minorHAnsi" w:cstheme="minorHAnsi"/>
          <w:b/>
          <w:iCs/>
        </w:rPr>
      </w:pPr>
      <w:r w:rsidRPr="00D57E60">
        <w:rPr>
          <w:rFonts w:asciiTheme="minorHAnsi" w:hAnsiTheme="minorHAnsi" w:cstheme="minorHAnsi"/>
          <w:b/>
          <w:iCs/>
        </w:rPr>
        <w:t>November 2015 to April 2020</w:t>
      </w:r>
    </w:p>
    <w:p w14:paraId="1324E1B8" w14:textId="3DAB080A"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Program Manager with oversight of 78th Communications Directorate (SC) information technology support agreements.</w:t>
      </w:r>
    </w:p>
    <w:p w14:paraId="08F40353" w14:textId="6D35D9BC"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Coordinated and communicated with internal and external stakeholders to ensure all parties are satisfied with the requirements made a part of the support agreement.</w:t>
      </w:r>
    </w:p>
    <w:p w14:paraId="14303277" w14:textId="5ABE126B"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Provided management advice on the development and modification of support agreements including negotiating and working impasses with the customer and the various SC divisions.</w:t>
      </w:r>
    </w:p>
    <w:p w14:paraId="180CB242" w14:textId="78C5C9B0"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Initiated, </w:t>
      </w:r>
      <w:proofErr w:type="gramStart"/>
      <w:r w:rsidRPr="00D57E60">
        <w:rPr>
          <w:rFonts w:asciiTheme="minorHAnsi" w:hAnsiTheme="minorHAnsi" w:cstheme="minorHAnsi"/>
          <w:bCs/>
          <w:iCs/>
        </w:rPr>
        <w:t>modified</w:t>
      </w:r>
      <w:proofErr w:type="gramEnd"/>
      <w:r w:rsidRPr="00D57E60">
        <w:rPr>
          <w:rFonts w:asciiTheme="minorHAnsi" w:hAnsiTheme="minorHAnsi" w:cstheme="minorHAnsi"/>
          <w:bCs/>
          <w:iCs/>
        </w:rPr>
        <w:t xml:space="preserve"> and finalized agreements based on stakeholders’ requirements and feedback</w:t>
      </w:r>
    </w:p>
    <w:p w14:paraId="3A1F5C34" w14:textId="185E732B"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Developed and managed support agreement schedules via SharePoint; tracked finalized support agreements to ensure yearly (financial) and triennial (financial and manpower) reviews are accomplished.</w:t>
      </w:r>
    </w:p>
    <w:p w14:paraId="602102A4" w14:textId="20EFB858"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Ensured support agreement program adhered to the Management Inspection Control Tool (MICT) checklist</w:t>
      </w:r>
    </w:p>
    <w:p w14:paraId="6D6F3FEB" w14:textId="2B9768F2"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Served as SC Tier 1 Help Desk for Defense Travel System (DTS) and oversaw regulatory, </w:t>
      </w:r>
      <w:proofErr w:type="gramStart"/>
      <w:r w:rsidRPr="00D57E60">
        <w:rPr>
          <w:rFonts w:asciiTheme="minorHAnsi" w:hAnsiTheme="minorHAnsi" w:cstheme="minorHAnsi"/>
          <w:bCs/>
          <w:iCs/>
        </w:rPr>
        <w:t>directive</w:t>
      </w:r>
      <w:proofErr w:type="gramEnd"/>
      <w:r w:rsidRPr="00D57E60">
        <w:rPr>
          <w:rFonts w:asciiTheme="minorHAnsi" w:hAnsiTheme="minorHAnsi" w:cstheme="minorHAnsi"/>
          <w:bCs/>
          <w:iCs/>
        </w:rPr>
        <w:t xml:space="preserve"> and instructional requirements for the SC DTS program; reported monthly to leadership on program status</w:t>
      </w:r>
    </w:p>
    <w:p w14:paraId="5FF3FB40" w14:textId="0518BCB2"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Possessed oversight of SC government travel card program; ensured approvers and cardholders maintained up to date training; tracked and ensured cardholder purchases were valid; ensured appropriate cardholder access; reported monthly to leadership on program status</w:t>
      </w:r>
    </w:p>
    <w:p w14:paraId="2DFAC135" w14:textId="1C287D0C"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alternate training manager</w:t>
      </w:r>
    </w:p>
    <w:p w14:paraId="07D2EADE" w14:textId="651D9919"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records manager for the division</w:t>
      </w:r>
    </w:p>
    <w:p w14:paraId="49505F56" w14:textId="030F762E"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Used Microsoft Word, </w:t>
      </w:r>
      <w:proofErr w:type="spellStart"/>
      <w:r w:rsidRPr="00D57E60">
        <w:rPr>
          <w:rFonts w:asciiTheme="minorHAnsi" w:hAnsiTheme="minorHAnsi" w:cstheme="minorHAnsi"/>
          <w:bCs/>
          <w:iCs/>
        </w:rPr>
        <w:t>Powerpoint</w:t>
      </w:r>
      <w:proofErr w:type="spellEnd"/>
      <w:r w:rsidRPr="00D57E60">
        <w:rPr>
          <w:rFonts w:asciiTheme="minorHAnsi" w:hAnsiTheme="minorHAnsi" w:cstheme="minorHAnsi"/>
          <w:bCs/>
          <w:iCs/>
        </w:rPr>
        <w:t xml:space="preserve"> and Excel and Adobe Acrobat</w:t>
      </w:r>
    </w:p>
    <w:p w14:paraId="32ADDCAE" w14:textId="77777777" w:rsidR="008E05A4" w:rsidRPr="00D57E60" w:rsidRDefault="008E05A4">
      <w:pPr>
        <w:spacing w:after="200" w:line="276" w:lineRule="auto"/>
        <w:rPr>
          <w:rFonts w:asciiTheme="minorHAnsi" w:hAnsiTheme="minorHAnsi" w:cstheme="minorHAnsi"/>
          <w:b/>
          <w:iCs/>
        </w:rPr>
      </w:pPr>
      <w:r w:rsidRPr="00D57E60">
        <w:rPr>
          <w:rFonts w:asciiTheme="minorHAnsi" w:hAnsiTheme="minorHAnsi" w:cstheme="minorHAnsi"/>
          <w:b/>
          <w:iCs/>
        </w:rPr>
        <w:br w:type="page"/>
      </w:r>
    </w:p>
    <w:p w14:paraId="5FE64AEC" w14:textId="77777777" w:rsidR="00A5424C" w:rsidRPr="00D57E60" w:rsidRDefault="00A5424C" w:rsidP="00BF28CD">
      <w:pPr>
        <w:rPr>
          <w:rFonts w:asciiTheme="minorHAnsi" w:hAnsiTheme="minorHAnsi" w:cstheme="minorHAnsi"/>
          <w:b/>
          <w:iCs/>
        </w:rPr>
      </w:pPr>
    </w:p>
    <w:p w14:paraId="67C8B8E7" w14:textId="0EE41AD6" w:rsidR="00BF28CD" w:rsidRPr="00D57E60" w:rsidRDefault="00BF28CD" w:rsidP="00BF28CD">
      <w:pPr>
        <w:rPr>
          <w:rFonts w:asciiTheme="minorHAnsi" w:hAnsiTheme="minorHAnsi" w:cstheme="minorHAnsi"/>
          <w:b/>
          <w:iCs/>
        </w:rPr>
      </w:pPr>
      <w:r w:rsidRPr="00D57E60">
        <w:rPr>
          <w:rFonts w:asciiTheme="minorHAnsi" w:hAnsiTheme="minorHAnsi" w:cstheme="minorHAnsi"/>
          <w:b/>
          <w:iCs/>
        </w:rPr>
        <w:t>IT Liaison/</w:t>
      </w:r>
      <w:r w:rsidR="001E0A24" w:rsidRPr="00D57E60">
        <w:rPr>
          <w:rFonts w:asciiTheme="minorHAnsi" w:hAnsiTheme="minorHAnsi" w:cstheme="minorHAnsi"/>
          <w:b/>
          <w:iCs/>
        </w:rPr>
        <w:t>Government Purchase Card</w:t>
      </w:r>
      <w:r w:rsidRPr="00D57E60">
        <w:rPr>
          <w:rFonts w:asciiTheme="minorHAnsi" w:hAnsiTheme="minorHAnsi" w:cstheme="minorHAnsi"/>
          <w:b/>
          <w:iCs/>
        </w:rPr>
        <w:t xml:space="preserve"> Program Manager</w:t>
      </w:r>
    </w:p>
    <w:p w14:paraId="1A6A5B13" w14:textId="77777777" w:rsidR="00BF28CD" w:rsidRPr="00D57E60" w:rsidRDefault="00BF28CD" w:rsidP="00BF28CD">
      <w:pPr>
        <w:rPr>
          <w:rFonts w:asciiTheme="minorHAnsi" w:hAnsiTheme="minorHAnsi" w:cstheme="minorHAnsi"/>
          <w:b/>
          <w:iCs/>
        </w:rPr>
      </w:pPr>
      <w:r w:rsidRPr="00D57E60">
        <w:rPr>
          <w:rFonts w:asciiTheme="minorHAnsi" w:hAnsiTheme="minorHAnsi" w:cstheme="minorHAnsi"/>
          <w:b/>
          <w:iCs/>
        </w:rPr>
        <w:t>United States Air Force/Robins Air Force Base</w:t>
      </w:r>
    </w:p>
    <w:p w14:paraId="7D34A39E" w14:textId="77777777" w:rsidR="00BF28CD" w:rsidRPr="00D57E60" w:rsidRDefault="00BF28CD" w:rsidP="00BF28CD">
      <w:pPr>
        <w:rPr>
          <w:rFonts w:asciiTheme="minorHAnsi" w:hAnsiTheme="minorHAnsi" w:cstheme="minorHAnsi"/>
          <w:b/>
          <w:iCs/>
        </w:rPr>
      </w:pPr>
      <w:r w:rsidRPr="00D57E60">
        <w:rPr>
          <w:rFonts w:asciiTheme="minorHAnsi" w:hAnsiTheme="minorHAnsi" w:cstheme="minorHAnsi"/>
          <w:b/>
          <w:iCs/>
        </w:rPr>
        <w:t>November 2015 to April 2020</w:t>
      </w:r>
    </w:p>
    <w:p w14:paraId="5F495484" w14:textId="101FA9DF"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Program Manager of the 78 SC Government Purchase Card program possessing cardholder oversight ensuring adherence to Federal Acquisition Regulations and Air Force instructions through audits, documentation review and training</w:t>
      </w:r>
    </w:p>
    <w:p w14:paraId="1B3C420B" w14:textId="67D5F102"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Managed and conducted program and material planning activities including procuring information technology (IT) equipment, IT software, office and business materials, equipment and supplies and training courses from authorized sources of supply (SOS) and sources of repair (SOR). Obtained approvals to make procurements outside of authorized SOS or SOR as needed/required. Ensured adherence to Federal Acquisition Regulations (FAR), Government Purchase Card regulations and local rules and instructions.</w:t>
      </w:r>
    </w:p>
    <w:p w14:paraId="71BE5DA9" w14:textId="09536A68"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Utilized simplified acquisitions procedures and master contracts to make purchases.</w:t>
      </w:r>
    </w:p>
    <w:p w14:paraId="2F1C090B" w14:textId="3462B8AC"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Defined cradle to grave Government Purchase Card process and trained workforce on implementation; material covered Government Purchase Card policy, process flows, instruction, and Financial Database guidance and instruction.</w:t>
      </w:r>
    </w:p>
    <w:p w14:paraId="6193AD28" w14:textId="5105A33D"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Analyzed and consulted with customers regarding requirements to ensure appropriate acquisition.</w:t>
      </w:r>
    </w:p>
    <w:p w14:paraId="7966C047" w14:textId="56FF3FE0"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Coordinated current funding posture to ascertain availability of funds to fulfill requirement and gained approval to pursue requirement or request additional funding for execution</w:t>
      </w:r>
    </w:p>
    <w:p w14:paraId="75EB6172" w14:textId="385DF934"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Coordinated with customers regarding budget and funded/unfunded requirements.</w:t>
      </w:r>
    </w:p>
    <w:p w14:paraId="620643C7" w14:textId="22A0125A"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Managed contractor performance and delivery of supplies and services as required.</w:t>
      </w:r>
    </w:p>
    <w:p w14:paraId="256322C1" w14:textId="4B4FC850"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Streamlined and simplified acquisition requirements coordination process for software and hardware procurement by designing and developing a form and process that was implemented through SharePoint coordination; eliminated paper coordination and reduced coordination cycle from days to hours; established policy changes to ensure successful implementation.</w:t>
      </w:r>
    </w:p>
    <w:p w14:paraId="1305FD07" w14:textId="41AB2C1D" w:rsidR="00BF28CD" w:rsidRPr="00D57E60" w:rsidRDefault="00BF28CD" w:rsidP="00BF28C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Used Microsoft Word, </w:t>
      </w:r>
      <w:proofErr w:type="spellStart"/>
      <w:r w:rsidRPr="00D57E60">
        <w:rPr>
          <w:rFonts w:asciiTheme="minorHAnsi" w:hAnsiTheme="minorHAnsi" w:cstheme="minorHAnsi"/>
          <w:bCs/>
          <w:iCs/>
        </w:rPr>
        <w:t>Powerpoint</w:t>
      </w:r>
      <w:proofErr w:type="spellEnd"/>
      <w:r w:rsidRPr="00D57E60">
        <w:rPr>
          <w:rFonts w:asciiTheme="minorHAnsi" w:hAnsiTheme="minorHAnsi" w:cstheme="minorHAnsi"/>
          <w:bCs/>
          <w:iCs/>
        </w:rPr>
        <w:t xml:space="preserve"> and Excel and Adobe Acrobat</w:t>
      </w:r>
    </w:p>
    <w:p w14:paraId="45DF81A7" w14:textId="2A7DC3CD" w:rsidR="00225CDC" w:rsidRPr="00D57E60" w:rsidRDefault="00225CDC" w:rsidP="00225CDC">
      <w:pPr>
        <w:rPr>
          <w:rFonts w:asciiTheme="minorHAnsi" w:hAnsiTheme="minorHAnsi" w:cstheme="minorHAnsi"/>
          <w:bCs/>
          <w:iCs/>
        </w:rPr>
      </w:pPr>
    </w:p>
    <w:p w14:paraId="428E0D69" w14:textId="7A18E447"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Executive Support Specialist/Executive Officer</w:t>
      </w:r>
    </w:p>
    <w:p w14:paraId="5EA55294" w14:textId="05C322D8"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United States Air Force/Robins Air Force Base</w:t>
      </w:r>
    </w:p>
    <w:p w14:paraId="075DE504" w14:textId="1628CB99"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October 2010 to May 2013</w:t>
      </w:r>
    </w:p>
    <w:p w14:paraId="26225F71" w14:textId="2D1B960F"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Executive Officer and provided 402 EMXG senior leadership support for an O-6 Colonel and GS-15 Deputy Director; total organization, at highest, of 1400 employees</w:t>
      </w:r>
    </w:p>
    <w:p w14:paraId="0FB43F28" w14:textId="500B2B65"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Possess oversight of all actions and </w:t>
      </w:r>
      <w:proofErr w:type="spellStart"/>
      <w:r w:rsidRPr="00D57E60">
        <w:rPr>
          <w:rFonts w:asciiTheme="minorHAnsi" w:hAnsiTheme="minorHAnsi" w:cstheme="minorHAnsi"/>
          <w:bCs/>
          <w:iCs/>
        </w:rPr>
        <w:t>suspenses</w:t>
      </w:r>
      <w:proofErr w:type="spellEnd"/>
      <w:r w:rsidRPr="00D57E60">
        <w:rPr>
          <w:rFonts w:asciiTheme="minorHAnsi" w:hAnsiTheme="minorHAnsi" w:cstheme="minorHAnsi"/>
          <w:bCs/>
          <w:iCs/>
        </w:rPr>
        <w:t xml:space="preserve"> required of Commander and Deputy Director; ensured on time completions</w:t>
      </w:r>
    </w:p>
    <w:p w14:paraId="10E7917D" w14:textId="323F73C6"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Managed actions and </w:t>
      </w:r>
      <w:proofErr w:type="spellStart"/>
      <w:r w:rsidRPr="00D57E60">
        <w:rPr>
          <w:rFonts w:asciiTheme="minorHAnsi" w:hAnsiTheme="minorHAnsi" w:cstheme="minorHAnsi"/>
          <w:bCs/>
          <w:iCs/>
        </w:rPr>
        <w:t>suspenses</w:t>
      </w:r>
      <w:proofErr w:type="spellEnd"/>
      <w:r w:rsidRPr="00D57E60">
        <w:rPr>
          <w:rFonts w:asciiTheme="minorHAnsi" w:hAnsiTheme="minorHAnsi" w:cstheme="minorHAnsi"/>
          <w:bCs/>
          <w:iCs/>
        </w:rPr>
        <w:t xml:space="preserve"> relating to civilian and military human resources, performance, </w:t>
      </w:r>
      <w:proofErr w:type="gramStart"/>
      <w:r w:rsidRPr="00D57E60">
        <w:rPr>
          <w:rFonts w:asciiTheme="minorHAnsi" w:hAnsiTheme="minorHAnsi" w:cstheme="minorHAnsi"/>
          <w:bCs/>
          <w:iCs/>
        </w:rPr>
        <w:t>awards</w:t>
      </w:r>
      <w:proofErr w:type="gramEnd"/>
      <w:r w:rsidRPr="00D57E60">
        <w:rPr>
          <w:rFonts w:asciiTheme="minorHAnsi" w:hAnsiTheme="minorHAnsi" w:cstheme="minorHAnsi"/>
          <w:bCs/>
          <w:iCs/>
        </w:rPr>
        <w:t xml:space="preserve"> and discipline programs; maintenance/production/ manufacturing; and investigations</w:t>
      </w:r>
    </w:p>
    <w:p w14:paraId="2D790917" w14:textId="77777777" w:rsidR="00A5424C" w:rsidRPr="00D57E60" w:rsidRDefault="00A5424C" w:rsidP="00A5424C">
      <w:pPr>
        <w:pStyle w:val="ListParagraph"/>
        <w:rPr>
          <w:rFonts w:asciiTheme="minorHAnsi" w:hAnsiTheme="minorHAnsi" w:cstheme="minorHAnsi"/>
          <w:bCs/>
          <w:iCs/>
        </w:rPr>
      </w:pPr>
    </w:p>
    <w:p w14:paraId="1EC5257B" w14:textId="20D52F01"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Managed and coordinated events (Commander's Calls, Summits) requiring liaison activities with other organizations (including higher and lower levels) within and outside of Robins AFB.</w:t>
      </w:r>
    </w:p>
    <w:p w14:paraId="0C3B9496" w14:textId="4B0996C6"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Worked directly with the group, </w:t>
      </w:r>
      <w:proofErr w:type="gramStart"/>
      <w:r w:rsidRPr="00D57E60">
        <w:rPr>
          <w:rFonts w:asciiTheme="minorHAnsi" w:hAnsiTheme="minorHAnsi" w:cstheme="minorHAnsi"/>
          <w:bCs/>
          <w:iCs/>
        </w:rPr>
        <w:t>wing</w:t>
      </w:r>
      <w:proofErr w:type="gramEnd"/>
      <w:r w:rsidRPr="00D57E60">
        <w:rPr>
          <w:rFonts w:asciiTheme="minorHAnsi" w:hAnsiTheme="minorHAnsi" w:cstheme="minorHAnsi"/>
          <w:bCs/>
          <w:iCs/>
        </w:rPr>
        <w:t xml:space="preserve"> and center Protocol Office to ensure successful events.</w:t>
      </w:r>
    </w:p>
    <w:p w14:paraId="64BFFB1B" w14:textId="4CF0695E"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focal point for consolidation of data from the squadrons and flights to report daily significant production, maintenance, management and personnel issues and events to the Wing.</w:t>
      </w:r>
    </w:p>
    <w:p w14:paraId="341138FD" w14:textId="463C51DF"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Reviewed official documentation for the Commander's signature/approval and ensured agency guidelines and standards were followed; personally approved same for submittal to the Commander for signature/approval.</w:t>
      </w:r>
    </w:p>
    <w:p w14:paraId="13C41742" w14:textId="267D0089"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on three details as Production Operations Analyst to learn the functions of the 402 Electronics Maintenance Group in the areas of the Group Control Center, 567 Electronics Maintenance Squadron for Scheduling Support, and 566 Electronics Maintenance Squadron for Planning Support</w:t>
      </w:r>
    </w:p>
    <w:p w14:paraId="64BCEE2E" w14:textId="6BC61C5F"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Served as Chief of Records for the Executive Office</w:t>
      </w:r>
    </w:p>
    <w:p w14:paraId="35CD6B09" w14:textId="6C560A9D" w:rsidR="00225CDC"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Used Microsoft Word, </w:t>
      </w:r>
      <w:proofErr w:type="spellStart"/>
      <w:r w:rsidRPr="00D57E60">
        <w:rPr>
          <w:rFonts w:asciiTheme="minorHAnsi" w:hAnsiTheme="minorHAnsi" w:cstheme="minorHAnsi"/>
          <w:bCs/>
          <w:iCs/>
        </w:rPr>
        <w:t>Powerpoint</w:t>
      </w:r>
      <w:proofErr w:type="spellEnd"/>
      <w:r w:rsidRPr="00D57E60">
        <w:rPr>
          <w:rFonts w:asciiTheme="minorHAnsi" w:hAnsiTheme="minorHAnsi" w:cstheme="minorHAnsi"/>
          <w:bCs/>
          <w:iCs/>
        </w:rPr>
        <w:t xml:space="preserve"> and Excel and Adobe Acrobat</w:t>
      </w:r>
    </w:p>
    <w:p w14:paraId="45DFD02C" w14:textId="768FD708" w:rsidR="00225CDC" w:rsidRPr="00D57E60" w:rsidRDefault="00225CDC" w:rsidP="00225CDC">
      <w:pPr>
        <w:rPr>
          <w:rFonts w:asciiTheme="minorHAnsi" w:hAnsiTheme="minorHAnsi" w:cstheme="minorHAnsi"/>
          <w:bCs/>
          <w:iCs/>
        </w:rPr>
      </w:pPr>
    </w:p>
    <w:p w14:paraId="38E722FE" w14:textId="32F888F3"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Program Administrator</w:t>
      </w:r>
    </w:p>
    <w:p w14:paraId="16362D43" w14:textId="5627ACDA"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 xml:space="preserve">TRW, Warner Robins, GA </w:t>
      </w:r>
    </w:p>
    <w:p w14:paraId="377325A7" w14:textId="5C3093D7" w:rsidR="0083057D" w:rsidRPr="00D57E60" w:rsidRDefault="0083057D" w:rsidP="0083057D">
      <w:pPr>
        <w:rPr>
          <w:rFonts w:asciiTheme="minorHAnsi" w:hAnsiTheme="minorHAnsi" w:cstheme="minorHAnsi"/>
          <w:b/>
          <w:iCs/>
        </w:rPr>
      </w:pPr>
      <w:r w:rsidRPr="00D57E60">
        <w:rPr>
          <w:rFonts w:asciiTheme="minorHAnsi" w:hAnsiTheme="minorHAnsi" w:cstheme="minorHAnsi"/>
          <w:b/>
          <w:iCs/>
        </w:rPr>
        <w:t>December 1992 to August 1997</w:t>
      </w:r>
    </w:p>
    <w:p w14:paraId="6DE94C1B" w14:textId="64C3434B"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Supported efforts relating to engineering hardware and software development for military aircraft for the DoD/Robins Air Force Base contract programs of F-15E Avionics Integrated Support Facility (AISF), F-15E AISF Engineering Support, F-15E Weapons Delivery Workstation, F-15 Maintenance Testability Analysis Program, B-2 Defensive Management Systems Tools, Data Integration and Collection Environment, C-130 Special Operations Forces Extendible Integration Support Environment</w:t>
      </w:r>
    </w:p>
    <w:p w14:paraId="2A198CAA" w14:textId="23EFD620"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Served as documentation specialist and generated small briefing packages of a few charts to large </w:t>
      </w:r>
      <w:proofErr w:type="gramStart"/>
      <w:r w:rsidRPr="00D57E60">
        <w:rPr>
          <w:rFonts w:asciiTheme="minorHAnsi" w:hAnsiTheme="minorHAnsi" w:cstheme="minorHAnsi"/>
          <w:bCs/>
          <w:iCs/>
        </w:rPr>
        <w:t>two thousand page</w:t>
      </w:r>
      <w:proofErr w:type="gramEnd"/>
      <w:r w:rsidRPr="00D57E60">
        <w:rPr>
          <w:rFonts w:asciiTheme="minorHAnsi" w:hAnsiTheme="minorHAnsi" w:cstheme="minorHAnsi"/>
          <w:bCs/>
          <w:iCs/>
        </w:rPr>
        <w:t xml:space="preserve"> engineering documents with very complicated graphics. Supported documentation generation, edit and update, technical editing and management reviews, final publishing/</w:t>
      </w:r>
      <w:proofErr w:type="gramStart"/>
      <w:r w:rsidRPr="00D57E60">
        <w:rPr>
          <w:rFonts w:asciiTheme="minorHAnsi" w:hAnsiTheme="minorHAnsi" w:cstheme="minorHAnsi"/>
          <w:bCs/>
          <w:iCs/>
        </w:rPr>
        <w:t>production</w:t>
      </w:r>
      <w:proofErr w:type="gramEnd"/>
      <w:r w:rsidRPr="00D57E60">
        <w:rPr>
          <w:rFonts w:asciiTheme="minorHAnsi" w:hAnsiTheme="minorHAnsi" w:cstheme="minorHAnsi"/>
          <w:bCs/>
          <w:iCs/>
        </w:rPr>
        <w:t xml:space="preserve"> and distribution.</w:t>
      </w:r>
    </w:p>
    <w:p w14:paraId="31361C1E" w14:textId="08591D2A"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Managed technical order (TO) updates and ensured timely and efficient update of TO library</w:t>
      </w:r>
    </w:p>
    <w:p w14:paraId="03E173E2" w14:textId="70C6B65C"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Designed and developed record management system, both hard and soft</w:t>
      </w:r>
    </w:p>
    <w:p w14:paraId="7B27556D" w14:textId="744E46DA"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Monitored contract program budgets and initiated and coordinated budget modifications including increases to funding, extensions to period of performance and contract close out</w:t>
      </w:r>
    </w:p>
    <w:p w14:paraId="54BAF391" w14:textId="77777777" w:rsidR="00A5424C" w:rsidRPr="00D57E60" w:rsidRDefault="0083057D" w:rsidP="00DC03C0">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Monitored contract deliverables to ensure contract/program compliance, </w:t>
      </w:r>
      <w:proofErr w:type="gramStart"/>
      <w:r w:rsidRPr="00D57E60">
        <w:rPr>
          <w:rFonts w:asciiTheme="minorHAnsi" w:hAnsiTheme="minorHAnsi" w:cstheme="minorHAnsi"/>
          <w:bCs/>
          <w:iCs/>
        </w:rPr>
        <w:t>performance</w:t>
      </w:r>
      <w:proofErr w:type="gramEnd"/>
      <w:r w:rsidRPr="00D57E60">
        <w:rPr>
          <w:rFonts w:asciiTheme="minorHAnsi" w:hAnsiTheme="minorHAnsi" w:cstheme="minorHAnsi"/>
          <w:bCs/>
          <w:iCs/>
        </w:rPr>
        <w:t xml:space="preserve"> and on-time delivery. </w:t>
      </w:r>
    </w:p>
    <w:p w14:paraId="71DB087E" w14:textId="77777777" w:rsidR="00A5424C" w:rsidRPr="00D57E60" w:rsidRDefault="00A5424C" w:rsidP="00AF72F4">
      <w:pPr>
        <w:pStyle w:val="ListParagraph"/>
        <w:rPr>
          <w:rFonts w:asciiTheme="minorHAnsi" w:hAnsiTheme="minorHAnsi" w:cstheme="minorHAnsi"/>
          <w:bCs/>
          <w:iCs/>
        </w:rPr>
      </w:pPr>
    </w:p>
    <w:p w14:paraId="425EF588" w14:textId="77777777" w:rsidR="00A5424C" w:rsidRPr="00D57E60" w:rsidRDefault="00A5424C" w:rsidP="00AF72F4">
      <w:pPr>
        <w:pStyle w:val="ListParagraph"/>
        <w:rPr>
          <w:rFonts w:asciiTheme="minorHAnsi" w:hAnsiTheme="minorHAnsi" w:cstheme="minorHAnsi"/>
          <w:bCs/>
          <w:iCs/>
        </w:rPr>
      </w:pPr>
    </w:p>
    <w:p w14:paraId="66D014C4" w14:textId="77777777" w:rsidR="00A5424C" w:rsidRPr="00D57E60" w:rsidRDefault="00A5424C" w:rsidP="00A5424C">
      <w:pPr>
        <w:pStyle w:val="ListParagraph"/>
        <w:rPr>
          <w:rFonts w:asciiTheme="minorHAnsi" w:hAnsiTheme="minorHAnsi" w:cstheme="minorHAnsi"/>
          <w:bCs/>
          <w:iCs/>
        </w:rPr>
      </w:pPr>
    </w:p>
    <w:p w14:paraId="76FCFDAB" w14:textId="4FFE38A6" w:rsidR="0083057D" w:rsidRPr="00D57E60" w:rsidRDefault="0083057D" w:rsidP="00DC03C0">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Reviewed procurement/acquisition/contract packages and validated and verified that contract documentation deliverables met contract specifications prior to delivery to Robins Air Force Base; ensure any problems/deficiencies identified are resolved. </w:t>
      </w:r>
    </w:p>
    <w:p w14:paraId="629C6DF9" w14:textId="5D83F7EB" w:rsidR="0083057D" w:rsidRPr="00D57E60" w:rsidRDefault="0083057D" w:rsidP="0083057D">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Verified the use of appropriating funding codes/accounting classifications; ensured any problems/deficiencies identified are resolved. </w:t>
      </w:r>
    </w:p>
    <w:p w14:paraId="2633D62E" w14:textId="4759796A" w:rsidR="0083057D" w:rsidRPr="00D57E60" w:rsidRDefault="0083057D" w:rsidP="00945E95">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Developed monthly contract program status reports and briefings/presentations for customer/contractor program status meetings</w:t>
      </w:r>
    </w:p>
    <w:p w14:paraId="0739365C" w14:textId="5723C9B3" w:rsidR="0083057D" w:rsidRPr="00D57E60" w:rsidRDefault="0083057D" w:rsidP="00945E95">
      <w:pPr>
        <w:pStyle w:val="ListParagraph"/>
        <w:numPr>
          <w:ilvl w:val="0"/>
          <w:numId w:val="28"/>
        </w:numPr>
        <w:rPr>
          <w:rFonts w:asciiTheme="minorHAnsi" w:hAnsiTheme="minorHAnsi" w:cstheme="minorHAnsi"/>
          <w:bCs/>
          <w:iCs/>
        </w:rPr>
      </w:pPr>
      <w:r w:rsidRPr="00D57E60">
        <w:rPr>
          <w:rFonts w:asciiTheme="minorHAnsi" w:hAnsiTheme="minorHAnsi" w:cstheme="minorHAnsi"/>
          <w:bCs/>
          <w:iCs/>
        </w:rPr>
        <w:t xml:space="preserve">Expert on TRW’s office automation computer software packages, using no less than 10 different packages, including MS-Word, </w:t>
      </w:r>
      <w:proofErr w:type="spellStart"/>
      <w:r w:rsidRPr="00D57E60">
        <w:rPr>
          <w:rFonts w:asciiTheme="minorHAnsi" w:hAnsiTheme="minorHAnsi" w:cstheme="minorHAnsi"/>
          <w:bCs/>
          <w:iCs/>
        </w:rPr>
        <w:t>Powerpoint</w:t>
      </w:r>
      <w:proofErr w:type="spellEnd"/>
      <w:r w:rsidRPr="00D57E60">
        <w:rPr>
          <w:rFonts w:asciiTheme="minorHAnsi" w:hAnsiTheme="minorHAnsi" w:cstheme="minorHAnsi"/>
          <w:bCs/>
          <w:iCs/>
        </w:rPr>
        <w:t>, Excel and Project and the Interleaf Desktop Publishing system.</w:t>
      </w:r>
    </w:p>
    <w:p w14:paraId="02DEB8A6" w14:textId="4BE27FD2" w:rsidR="00CB0557" w:rsidRPr="00D57E60" w:rsidRDefault="00CB0557" w:rsidP="00945E95">
      <w:pPr>
        <w:rPr>
          <w:rFonts w:asciiTheme="minorHAnsi" w:hAnsiTheme="minorHAnsi" w:cstheme="minorHAnsi"/>
          <w:b/>
          <w:bCs/>
          <w:u w:val="single"/>
        </w:rPr>
      </w:pPr>
    </w:p>
    <w:p w14:paraId="6F54C958" w14:textId="459E6ABD" w:rsidR="004D38DE" w:rsidRPr="00D57E60" w:rsidRDefault="00DA5307" w:rsidP="00945E95">
      <w:pPr>
        <w:rPr>
          <w:rFonts w:asciiTheme="minorHAnsi" w:hAnsiTheme="minorHAnsi" w:cstheme="minorHAnsi"/>
          <w:b/>
          <w:bCs/>
        </w:rPr>
      </w:pPr>
      <w:r w:rsidRPr="00D57E60">
        <w:rPr>
          <w:rFonts w:asciiTheme="minorHAnsi" w:hAnsiTheme="minorHAnsi" w:cstheme="minorHAnsi"/>
          <w:b/>
          <w:bCs/>
          <w:u w:val="single"/>
        </w:rPr>
        <w:t>SKILLS</w:t>
      </w:r>
      <w:r w:rsidR="7E963BCB" w:rsidRPr="00D57E60">
        <w:rPr>
          <w:rFonts w:asciiTheme="minorHAnsi" w:hAnsiTheme="minorHAnsi" w:cstheme="minorHAnsi"/>
          <w:b/>
          <w:bCs/>
        </w:rPr>
        <w:t>:</w:t>
      </w:r>
    </w:p>
    <w:p w14:paraId="2159EE35" w14:textId="7488F4AF" w:rsidR="004D38DE" w:rsidRPr="00D57E60" w:rsidRDefault="004D38DE" w:rsidP="00945E95">
      <w:pPr>
        <w:pStyle w:val="PlainText"/>
        <w:numPr>
          <w:ilvl w:val="0"/>
          <w:numId w:val="33"/>
        </w:numPr>
        <w:rPr>
          <w:rFonts w:asciiTheme="minorHAnsi" w:hAnsiTheme="minorHAnsi" w:cstheme="minorHAnsi"/>
          <w:sz w:val="24"/>
          <w:szCs w:val="24"/>
        </w:rPr>
      </w:pPr>
      <w:r w:rsidRPr="00D57E60">
        <w:rPr>
          <w:rFonts w:asciiTheme="minorHAnsi" w:hAnsiTheme="minorHAnsi" w:cstheme="minorHAnsi"/>
          <w:sz w:val="24"/>
          <w:szCs w:val="24"/>
        </w:rPr>
        <w:t>General Skills</w:t>
      </w:r>
    </w:p>
    <w:p w14:paraId="7FB639DD" w14:textId="6F155B3C" w:rsidR="004D38DE" w:rsidRPr="00D57E60" w:rsidRDefault="004D38DE" w:rsidP="00945E95">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Microsoft Word</w:t>
      </w:r>
    </w:p>
    <w:p w14:paraId="0CD6DB95" w14:textId="77777777" w:rsidR="004D38DE" w:rsidRPr="00D57E60" w:rsidRDefault="004D38DE" w:rsidP="00945E95">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 xml:space="preserve">Microsoft </w:t>
      </w:r>
      <w:proofErr w:type="spellStart"/>
      <w:r w:rsidRPr="00D57E60">
        <w:rPr>
          <w:rFonts w:asciiTheme="minorHAnsi" w:hAnsiTheme="minorHAnsi" w:cstheme="minorHAnsi"/>
          <w:sz w:val="24"/>
          <w:szCs w:val="24"/>
        </w:rPr>
        <w:t>Powerpoint</w:t>
      </w:r>
      <w:proofErr w:type="spellEnd"/>
    </w:p>
    <w:p w14:paraId="29B2A631" w14:textId="77777777" w:rsidR="004D38DE" w:rsidRPr="00D57E60" w:rsidRDefault="004D38DE" w:rsidP="00945E95">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Microsoft Excel</w:t>
      </w:r>
    </w:p>
    <w:p w14:paraId="459E6F15"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Microsoft Outlook</w:t>
      </w:r>
    </w:p>
    <w:p w14:paraId="6A1844D4"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Microsoft Visio</w:t>
      </w:r>
    </w:p>
    <w:p w14:paraId="40156ECE" w14:textId="0AC3CFB9"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Microsoft Publisher</w:t>
      </w:r>
    </w:p>
    <w:p w14:paraId="551589C9" w14:textId="10680A34" w:rsidR="00715B5A" w:rsidRPr="00D57E60" w:rsidRDefault="00715B5A" w:rsidP="004D38DE">
      <w:pPr>
        <w:pStyle w:val="PlainText"/>
        <w:numPr>
          <w:ilvl w:val="0"/>
          <w:numId w:val="33"/>
        </w:numPr>
        <w:rPr>
          <w:rFonts w:asciiTheme="minorHAnsi" w:hAnsiTheme="minorHAnsi" w:cstheme="minorHAnsi"/>
          <w:sz w:val="24"/>
          <w:szCs w:val="24"/>
        </w:rPr>
      </w:pPr>
      <w:r w:rsidRPr="00D57E60">
        <w:rPr>
          <w:rFonts w:asciiTheme="minorHAnsi" w:hAnsiTheme="minorHAnsi" w:cstheme="minorHAnsi"/>
          <w:sz w:val="24"/>
          <w:szCs w:val="24"/>
        </w:rPr>
        <w:t>FAA Systems (2021-Present)</w:t>
      </w:r>
    </w:p>
    <w:p w14:paraId="025C2278" w14:textId="4E5840B3" w:rsidR="00715B5A" w:rsidRPr="00D57E60" w:rsidRDefault="008744BB" w:rsidP="00715B5A">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 xml:space="preserve">FAA EIS KSN libraries </w:t>
      </w:r>
      <w:r w:rsidR="00C37BAF" w:rsidRPr="00D57E60">
        <w:rPr>
          <w:rFonts w:asciiTheme="minorHAnsi" w:hAnsiTheme="minorHAnsi" w:cstheme="minorHAnsi"/>
          <w:sz w:val="24"/>
          <w:szCs w:val="24"/>
        </w:rPr>
        <w:t>for EIS Transition</w:t>
      </w:r>
      <w:r w:rsidRPr="00D57E60">
        <w:rPr>
          <w:rFonts w:asciiTheme="minorHAnsi" w:hAnsiTheme="minorHAnsi" w:cstheme="minorHAnsi"/>
          <w:sz w:val="24"/>
          <w:szCs w:val="24"/>
        </w:rPr>
        <w:t>, GSA EIS Spreadsheets, EIS General Documents</w:t>
      </w:r>
      <w:r w:rsidR="00C37BAF" w:rsidRPr="00D57E60">
        <w:rPr>
          <w:rFonts w:asciiTheme="minorHAnsi" w:hAnsiTheme="minorHAnsi" w:cstheme="minorHAnsi"/>
          <w:sz w:val="24"/>
          <w:szCs w:val="24"/>
        </w:rPr>
        <w:t xml:space="preserve"> and Bulk Quotes</w:t>
      </w:r>
    </w:p>
    <w:p w14:paraId="34BCEB02" w14:textId="3945A6DC" w:rsidR="00C37BAF" w:rsidRPr="00D57E60" w:rsidRDefault="009A163C" w:rsidP="00715B5A">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 xml:space="preserve">FAA </w:t>
      </w:r>
      <w:r w:rsidR="00C37BAF" w:rsidRPr="00D57E60">
        <w:rPr>
          <w:rFonts w:asciiTheme="minorHAnsi" w:hAnsiTheme="minorHAnsi" w:cstheme="minorHAnsi"/>
          <w:sz w:val="24"/>
          <w:szCs w:val="24"/>
        </w:rPr>
        <w:t>GSA Group Mailbox</w:t>
      </w:r>
    </w:p>
    <w:p w14:paraId="1504AAB3" w14:textId="4DD73B94" w:rsidR="004D38DE" w:rsidRPr="00D57E60" w:rsidRDefault="004D38DE" w:rsidP="004D38DE">
      <w:pPr>
        <w:pStyle w:val="PlainText"/>
        <w:numPr>
          <w:ilvl w:val="0"/>
          <w:numId w:val="33"/>
        </w:numPr>
        <w:rPr>
          <w:rFonts w:asciiTheme="minorHAnsi" w:hAnsiTheme="minorHAnsi" w:cstheme="minorHAnsi"/>
          <w:sz w:val="24"/>
          <w:szCs w:val="24"/>
        </w:rPr>
      </w:pPr>
      <w:r w:rsidRPr="00D57E60">
        <w:rPr>
          <w:rFonts w:asciiTheme="minorHAnsi" w:hAnsiTheme="minorHAnsi" w:cstheme="minorHAnsi"/>
          <w:sz w:val="24"/>
          <w:szCs w:val="24"/>
        </w:rPr>
        <w:t>FAA Systems</w:t>
      </w:r>
      <w:r w:rsidR="00715B5A" w:rsidRPr="00D57E60">
        <w:rPr>
          <w:rFonts w:asciiTheme="minorHAnsi" w:hAnsiTheme="minorHAnsi" w:cstheme="minorHAnsi"/>
          <w:sz w:val="24"/>
          <w:szCs w:val="24"/>
        </w:rPr>
        <w:t xml:space="preserve"> (2002-2009)</w:t>
      </w:r>
    </w:p>
    <w:p w14:paraId="04BE2222" w14:textId="6C7D37C7" w:rsidR="004D38DE" w:rsidRPr="00D57E60" w:rsidRDefault="004D38DE" w:rsidP="00E3148B">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Joint Acceptance Inspection Database</w:t>
      </w:r>
    </w:p>
    <w:p w14:paraId="0D301A24"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PMS Tool (Employee Performance Management)</w:t>
      </w:r>
    </w:p>
    <w:p w14:paraId="09679BDE"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Automated Inventory Tracking System (AITS)</w:t>
      </w:r>
    </w:p>
    <w:p w14:paraId="66D33D62"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Logistics and Inventory System (LIS)</w:t>
      </w:r>
    </w:p>
    <w:p w14:paraId="50E6B91C" w14:textId="77777777"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DELPHI Project Accounting Fixed Asset modules</w:t>
      </w:r>
    </w:p>
    <w:p w14:paraId="653F60EA" w14:textId="362F2449" w:rsidR="004D38DE" w:rsidRPr="00D57E60" w:rsidRDefault="004D38DE" w:rsidP="004D38DE">
      <w:pPr>
        <w:pStyle w:val="PlainText"/>
        <w:numPr>
          <w:ilvl w:val="1"/>
          <w:numId w:val="33"/>
        </w:numPr>
        <w:rPr>
          <w:rFonts w:asciiTheme="minorHAnsi" w:hAnsiTheme="minorHAnsi" w:cstheme="minorHAnsi"/>
          <w:sz w:val="24"/>
          <w:szCs w:val="24"/>
        </w:rPr>
      </w:pPr>
      <w:r w:rsidRPr="00D57E60">
        <w:rPr>
          <w:rFonts w:asciiTheme="minorHAnsi" w:hAnsiTheme="minorHAnsi" w:cstheme="minorHAnsi"/>
          <w:sz w:val="24"/>
          <w:szCs w:val="24"/>
        </w:rPr>
        <w:t>Project Material Shipping and Receiving System (PMSRS)</w:t>
      </w:r>
    </w:p>
    <w:p w14:paraId="4266E8BB" w14:textId="11489CFF" w:rsidR="00CB0557" w:rsidRPr="00D57E60" w:rsidRDefault="00CB0557" w:rsidP="53BA61C9">
      <w:pPr>
        <w:rPr>
          <w:rFonts w:asciiTheme="minorHAnsi" w:hAnsiTheme="minorHAnsi" w:cstheme="minorHAnsi"/>
          <w:bCs/>
        </w:rPr>
      </w:pPr>
    </w:p>
    <w:p w14:paraId="7D2E63A8" w14:textId="607FA978" w:rsidR="0076600D" w:rsidRPr="00D57E60" w:rsidRDefault="0076600D" w:rsidP="00CB0557">
      <w:pPr>
        <w:rPr>
          <w:rFonts w:asciiTheme="minorHAnsi" w:hAnsiTheme="minorHAnsi" w:cstheme="minorHAnsi"/>
          <w:b/>
          <w:u w:val="single"/>
        </w:rPr>
      </w:pPr>
      <w:r w:rsidRPr="00D57E60">
        <w:rPr>
          <w:rFonts w:asciiTheme="minorHAnsi" w:hAnsiTheme="minorHAnsi" w:cstheme="minorHAnsi"/>
          <w:b/>
          <w:u w:val="single"/>
        </w:rPr>
        <w:t>TRAINING</w:t>
      </w:r>
      <w:r w:rsidR="00DC12D4" w:rsidRPr="00D57E60">
        <w:rPr>
          <w:rFonts w:asciiTheme="minorHAnsi" w:hAnsiTheme="minorHAnsi" w:cstheme="minorHAnsi"/>
          <w:b/>
          <w:u w:val="single"/>
        </w:rPr>
        <w:t xml:space="preserve"> (PROGRAM MANAGEMENT AND BUSINESS MANAGEMENT)</w:t>
      </w:r>
      <w:r w:rsidRPr="00D57E60">
        <w:rPr>
          <w:rFonts w:asciiTheme="minorHAnsi" w:hAnsiTheme="minorHAnsi" w:cstheme="minorHAnsi"/>
          <w:b/>
          <w:u w:val="single"/>
        </w:rPr>
        <w:t>:</w:t>
      </w:r>
    </w:p>
    <w:p w14:paraId="5969E35C" w14:textId="30D97DA9" w:rsidR="00272BFC" w:rsidRPr="00D57E60" w:rsidRDefault="001C1797" w:rsidP="00C70E26">
      <w:pPr>
        <w:numPr>
          <w:ilvl w:val="0"/>
          <w:numId w:val="1"/>
        </w:numPr>
        <w:rPr>
          <w:rFonts w:asciiTheme="minorHAnsi" w:hAnsiTheme="minorHAnsi" w:cstheme="minorHAnsi"/>
        </w:rPr>
      </w:pPr>
      <w:r w:rsidRPr="00D57E60">
        <w:rPr>
          <w:rFonts w:asciiTheme="minorHAnsi" w:hAnsiTheme="minorHAnsi" w:cstheme="minorHAnsi"/>
        </w:rPr>
        <w:t>DeVry University, Decatur, GA</w:t>
      </w:r>
    </w:p>
    <w:p w14:paraId="46980764"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Managerial Accounting, 4 semester hours,</w:t>
      </w:r>
      <w:r w:rsidR="00EA10B4" w:rsidRPr="00D57E60">
        <w:rPr>
          <w:rFonts w:asciiTheme="minorHAnsi" w:hAnsiTheme="minorHAnsi" w:cstheme="minorHAnsi"/>
        </w:rPr>
        <w:t xml:space="preserve"> </w:t>
      </w:r>
      <w:r w:rsidRPr="00D57E60">
        <w:rPr>
          <w:rFonts w:asciiTheme="minorHAnsi" w:hAnsiTheme="minorHAnsi" w:cstheme="minorHAnsi"/>
        </w:rPr>
        <w:t>12/2004</w:t>
      </w:r>
    </w:p>
    <w:p w14:paraId="0859F56D"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Advanced Cost Management, 4 semester hours, 2/2005</w:t>
      </w:r>
    </w:p>
    <w:p w14:paraId="1311E5DD"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Advanced PC Applications, 4</w:t>
      </w:r>
      <w:r w:rsidR="00EA10B4" w:rsidRPr="00D57E60">
        <w:rPr>
          <w:rFonts w:asciiTheme="minorHAnsi" w:hAnsiTheme="minorHAnsi" w:cstheme="minorHAnsi"/>
        </w:rPr>
        <w:t xml:space="preserve"> </w:t>
      </w:r>
      <w:r w:rsidRPr="00D57E60">
        <w:rPr>
          <w:rFonts w:asciiTheme="minorHAnsi" w:hAnsiTheme="minorHAnsi" w:cstheme="minorHAnsi"/>
        </w:rPr>
        <w:t>semester hours, 2/2004</w:t>
      </w:r>
    </w:p>
    <w:p w14:paraId="64267DCB"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Visual Basic for Business, 4 semester hours, 6/2004</w:t>
      </w:r>
    </w:p>
    <w:p w14:paraId="15F925A4"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Total Quality</w:t>
      </w:r>
      <w:r w:rsidR="00EA10B4" w:rsidRPr="00D57E60">
        <w:rPr>
          <w:rFonts w:asciiTheme="minorHAnsi" w:hAnsiTheme="minorHAnsi" w:cstheme="minorHAnsi"/>
        </w:rPr>
        <w:t xml:space="preserve"> </w:t>
      </w:r>
      <w:r w:rsidRPr="00D57E60">
        <w:rPr>
          <w:rFonts w:asciiTheme="minorHAnsi" w:hAnsiTheme="minorHAnsi" w:cstheme="minorHAnsi"/>
        </w:rPr>
        <w:t>Management, 4 semester hours, 10/2004</w:t>
      </w:r>
    </w:p>
    <w:p w14:paraId="7320FAF3"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Statistics for Decision Making, 4 semester hours,</w:t>
      </w:r>
      <w:r w:rsidR="00EA10B4" w:rsidRPr="00D57E60">
        <w:rPr>
          <w:rFonts w:asciiTheme="minorHAnsi" w:hAnsiTheme="minorHAnsi" w:cstheme="minorHAnsi"/>
        </w:rPr>
        <w:t xml:space="preserve"> </w:t>
      </w:r>
      <w:r w:rsidRPr="00D57E60">
        <w:rPr>
          <w:rFonts w:asciiTheme="minorHAnsi" w:hAnsiTheme="minorHAnsi" w:cstheme="minorHAnsi"/>
        </w:rPr>
        <w:t>4/2004</w:t>
      </w:r>
    </w:p>
    <w:p w14:paraId="476949D4"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Business Systems Analysis, 4 semester hours, 8/2004</w:t>
      </w:r>
    </w:p>
    <w:p w14:paraId="22D25D92"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Project Management, 4 semester</w:t>
      </w:r>
      <w:r w:rsidR="00EA10B4" w:rsidRPr="00D57E60">
        <w:rPr>
          <w:rFonts w:asciiTheme="minorHAnsi" w:hAnsiTheme="minorHAnsi" w:cstheme="minorHAnsi"/>
        </w:rPr>
        <w:t xml:space="preserve"> </w:t>
      </w:r>
      <w:r w:rsidRPr="00D57E60">
        <w:rPr>
          <w:rFonts w:asciiTheme="minorHAnsi" w:hAnsiTheme="minorHAnsi" w:cstheme="minorHAnsi"/>
        </w:rPr>
        <w:t>hours, 6/2004</w:t>
      </w:r>
    </w:p>
    <w:p w14:paraId="57549458" w14:textId="77777777" w:rsidR="00FC6C53" w:rsidRDefault="00FC6C53" w:rsidP="00FC6C53">
      <w:pPr>
        <w:ind w:left="1440"/>
        <w:rPr>
          <w:rFonts w:asciiTheme="minorHAnsi" w:hAnsiTheme="minorHAnsi" w:cstheme="minorHAnsi"/>
        </w:rPr>
      </w:pPr>
    </w:p>
    <w:p w14:paraId="2A3F4E0A" w14:textId="37DDE986"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Human Resources and Communication in Projects, 4 semester hours, 10/2004</w:t>
      </w:r>
    </w:p>
    <w:p w14:paraId="445AFB65" w14:textId="0379CFF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Contracts and Procurement, 4 semester hours, 8/2004</w:t>
      </w:r>
    </w:p>
    <w:p w14:paraId="7B02DBC7" w14:textId="77777777" w:rsidR="00272BFC" w:rsidRPr="00D57E60" w:rsidRDefault="001C1797" w:rsidP="00C70E26">
      <w:pPr>
        <w:numPr>
          <w:ilvl w:val="1"/>
          <w:numId w:val="1"/>
        </w:numPr>
        <w:rPr>
          <w:rFonts w:asciiTheme="minorHAnsi" w:hAnsiTheme="minorHAnsi" w:cstheme="minorHAnsi"/>
        </w:rPr>
      </w:pPr>
      <w:r w:rsidRPr="00D57E60">
        <w:rPr>
          <w:rFonts w:asciiTheme="minorHAnsi" w:hAnsiTheme="minorHAnsi" w:cstheme="minorHAnsi"/>
        </w:rPr>
        <w:t>Project Risk Management, 4 semester</w:t>
      </w:r>
      <w:r w:rsidR="00EA10B4" w:rsidRPr="00D57E60">
        <w:rPr>
          <w:rFonts w:asciiTheme="minorHAnsi" w:hAnsiTheme="minorHAnsi" w:cstheme="minorHAnsi"/>
        </w:rPr>
        <w:t xml:space="preserve"> </w:t>
      </w:r>
      <w:r w:rsidRPr="00D57E60">
        <w:rPr>
          <w:rFonts w:asciiTheme="minorHAnsi" w:hAnsiTheme="minorHAnsi" w:cstheme="minorHAnsi"/>
        </w:rPr>
        <w:t>hours, 12/2004</w:t>
      </w:r>
    </w:p>
    <w:p w14:paraId="2462331A" w14:textId="77777777" w:rsidR="00926A32" w:rsidRPr="00D57E60" w:rsidRDefault="00926A32" w:rsidP="00926A32">
      <w:pPr>
        <w:ind w:left="1440"/>
        <w:rPr>
          <w:rFonts w:asciiTheme="minorHAnsi" w:hAnsiTheme="minorHAnsi" w:cstheme="minorHAnsi"/>
        </w:rPr>
      </w:pPr>
    </w:p>
    <w:p w14:paraId="00E92DCD" w14:textId="2B46862B" w:rsidR="00EA10B4" w:rsidRPr="00D57E60" w:rsidRDefault="00EA10B4" w:rsidP="00EA10B4">
      <w:pPr>
        <w:numPr>
          <w:ilvl w:val="0"/>
          <w:numId w:val="1"/>
        </w:numPr>
        <w:rPr>
          <w:rFonts w:asciiTheme="minorHAnsi" w:hAnsiTheme="minorHAnsi" w:cstheme="minorHAnsi"/>
        </w:rPr>
      </w:pPr>
      <w:r w:rsidRPr="00D57E60">
        <w:rPr>
          <w:rFonts w:asciiTheme="minorHAnsi" w:hAnsiTheme="minorHAnsi" w:cstheme="minorHAnsi"/>
        </w:rPr>
        <w:t>Macon State College, Macon, GA</w:t>
      </w:r>
    </w:p>
    <w:p w14:paraId="02122773"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Principles of Accounting I, 5 quarter hours,</w:t>
      </w:r>
      <w:r w:rsidR="002351D8" w:rsidRPr="00D57E60">
        <w:rPr>
          <w:rFonts w:asciiTheme="minorHAnsi" w:hAnsiTheme="minorHAnsi" w:cstheme="minorHAnsi"/>
        </w:rPr>
        <w:t xml:space="preserve"> </w:t>
      </w:r>
      <w:r w:rsidRPr="00D57E60">
        <w:rPr>
          <w:rFonts w:asciiTheme="minorHAnsi" w:hAnsiTheme="minorHAnsi" w:cstheme="minorHAnsi"/>
        </w:rPr>
        <w:t>12/1978 and 12/1992</w:t>
      </w:r>
    </w:p>
    <w:p w14:paraId="4773B574"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Principles of Accounting II, 4 quarter hours, 12/1998</w:t>
      </w:r>
    </w:p>
    <w:p w14:paraId="709490A2"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Business Math, 5</w:t>
      </w:r>
      <w:r w:rsidR="002351D8" w:rsidRPr="00D57E60">
        <w:rPr>
          <w:rFonts w:asciiTheme="minorHAnsi" w:hAnsiTheme="minorHAnsi" w:cstheme="minorHAnsi"/>
        </w:rPr>
        <w:t xml:space="preserve"> </w:t>
      </w:r>
      <w:r w:rsidRPr="00D57E60">
        <w:rPr>
          <w:rFonts w:asciiTheme="minorHAnsi" w:hAnsiTheme="minorHAnsi" w:cstheme="minorHAnsi"/>
        </w:rPr>
        <w:t>quarter hours, 3/1978</w:t>
      </w:r>
    </w:p>
    <w:p w14:paraId="4E6E5EEE"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Business Communication, 5 quarter hours, 12/1980</w:t>
      </w:r>
    </w:p>
    <w:p w14:paraId="4CEFA189"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 xml:space="preserve">Management, </w:t>
      </w:r>
      <w:r w:rsidR="002351D8" w:rsidRPr="00D57E60">
        <w:rPr>
          <w:rFonts w:asciiTheme="minorHAnsi" w:hAnsiTheme="minorHAnsi" w:cstheme="minorHAnsi"/>
        </w:rPr>
        <w:t xml:space="preserve">5 </w:t>
      </w:r>
      <w:r w:rsidRPr="00D57E60">
        <w:rPr>
          <w:rFonts w:asciiTheme="minorHAnsi" w:hAnsiTheme="minorHAnsi" w:cstheme="minorHAnsi"/>
        </w:rPr>
        <w:t>quarter hours, 3/1995</w:t>
      </w:r>
    </w:p>
    <w:p w14:paraId="5B63A88E"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Legal Environment of Business, 5 quarter hours, 12/1997</w:t>
      </w:r>
    </w:p>
    <w:p w14:paraId="46058084" w14:textId="77777777" w:rsidR="000D4455"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Business</w:t>
      </w:r>
      <w:r w:rsidR="002351D8" w:rsidRPr="00D57E60">
        <w:rPr>
          <w:rFonts w:asciiTheme="minorHAnsi" w:hAnsiTheme="minorHAnsi" w:cstheme="minorHAnsi"/>
        </w:rPr>
        <w:t xml:space="preserve"> </w:t>
      </w:r>
      <w:r w:rsidRPr="00D57E60">
        <w:rPr>
          <w:rFonts w:asciiTheme="minorHAnsi" w:hAnsiTheme="minorHAnsi" w:cstheme="minorHAnsi"/>
        </w:rPr>
        <w:t>Computer Systems, 5 quarter hours, 5/1993</w:t>
      </w:r>
    </w:p>
    <w:p w14:paraId="54E2263E" w14:textId="77777777" w:rsidR="00E81B2F"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Public Speaking, 5 quarter hour</w:t>
      </w:r>
      <w:r w:rsidR="000D4455" w:rsidRPr="00D57E60">
        <w:rPr>
          <w:rFonts w:asciiTheme="minorHAnsi" w:hAnsiTheme="minorHAnsi" w:cstheme="minorHAnsi"/>
        </w:rPr>
        <w:t>s</w:t>
      </w:r>
    </w:p>
    <w:p w14:paraId="0AA039E7" w14:textId="77777777" w:rsidR="00E81B2F"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Principles of</w:t>
      </w:r>
      <w:r w:rsidR="002351D8" w:rsidRPr="00D57E60">
        <w:rPr>
          <w:rFonts w:asciiTheme="minorHAnsi" w:hAnsiTheme="minorHAnsi" w:cstheme="minorHAnsi"/>
        </w:rPr>
        <w:t xml:space="preserve"> </w:t>
      </w:r>
      <w:r w:rsidRPr="00D57E60">
        <w:rPr>
          <w:rFonts w:asciiTheme="minorHAnsi" w:hAnsiTheme="minorHAnsi" w:cstheme="minorHAnsi"/>
        </w:rPr>
        <w:t>Economics I, 5 quarter hours, 5/1996</w:t>
      </w:r>
    </w:p>
    <w:p w14:paraId="1E3B2DC5" w14:textId="77777777" w:rsidR="00E81B2F"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Principles of Economics II, 5 quarter hours, 12/1996</w:t>
      </w:r>
    </w:p>
    <w:p w14:paraId="580C2470" w14:textId="77777777" w:rsidR="00E81B2F"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Information Processing Applications, 5 quarter hours, 3/1995</w:t>
      </w:r>
    </w:p>
    <w:p w14:paraId="6AC7023F" w14:textId="7D8ECEF9" w:rsidR="00412EF1" w:rsidRPr="00D57E60" w:rsidRDefault="00412EF1" w:rsidP="0028680D">
      <w:pPr>
        <w:numPr>
          <w:ilvl w:val="1"/>
          <w:numId w:val="1"/>
        </w:numPr>
        <w:rPr>
          <w:rFonts w:asciiTheme="minorHAnsi" w:hAnsiTheme="minorHAnsi" w:cstheme="minorHAnsi"/>
        </w:rPr>
      </w:pPr>
      <w:r w:rsidRPr="00D57E60">
        <w:rPr>
          <w:rFonts w:asciiTheme="minorHAnsi" w:hAnsiTheme="minorHAnsi" w:cstheme="minorHAnsi"/>
        </w:rPr>
        <w:t>Office</w:t>
      </w:r>
      <w:r w:rsidR="008B5DDF" w:rsidRPr="00D57E60">
        <w:rPr>
          <w:rFonts w:asciiTheme="minorHAnsi" w:hAnsiTheme="minorHAnsi" w:cstheme="minorHAnsi"/>
        </w:rPr>
        <w:t xml:space="preserve"> </w:t>
      </w:r>
      <w:r w:rsidRPr="00D57E60">
        <w:rPr>
          <w:rFonts w:asciiTheme="minorHAnsi" w:hAnsiTheme="minorHAnsi" w:cstheme="minorHAnsi"/>
        </w:rPr>
        <w:t>Management and Procedures, 5 quarter hours,</w:t>
      </w:r>
      <w:r w:rsidR="0028680D" w:rsidRPr="00D57E60">
        <w:rPr>
          <w:rFonts w:asciiTheme="minorHAnsi" w:hAnsiTheme="minorHAnsi" w:cstheme="minorHAnsi"/>
        </w:rPr>
        <w:t xml:space="preserve"> </w:t>
      </w:r>
      <w:r w:rsidRPr="00D57E60">
        <w:rPr>
          <w:rFonts w:asciiTheme="minorHAnsi" w:hAnsiTheme="minorHAnsi" w:cstheme="minorHAnsi"/>
        </w:rPr>
        <w:t>5/1979</w:t>
      </w:r>
    </w:p>
    <w:p w14:paraId="16AB294E" w14:textId="77777777" w:rsidR="00417261" w:rsidRPr="00D57E60" w:rsidRDefault="00417261" w:rsidP="00417261">
      <w:pPr>
        <w:ind w:left="1440"/>
        <w:rPr>
          <w:rFonts w:asciiTheme="minorHAnsi" w:hAnsiTheme="minorHAnsi" w:cstheme="minorHAnsi"/>
        </w:rPr>
      </w:pPr>
    </w:p>
    <w:p w14:paraId="6FAE15BB" w14:textId="77777777" w:rsidR="00412EF1" w:rsidRPr="00D57E60" w:rsidRDefault="00412EF1" w:rsidP="0028680D">
      <w:pPr>
        <w:numPr>
          <w:ilvl w:val="0"/>
          <w:numId w:val="1"/>
        </w:numPr>
        <w:rPr>
          <w:rFonts w:asciiTheme="minorHAnsi" w:hAnsiTheme="minorHAnsi" w:cstheme="minorHAnsi"/>
        </w:rPr>
      </w:pPr>
      <w:r w:rsidRPr="00D57E60">
        <w:rPr>
          <w:rFonts w:asciiTheme="minorHAnsi" w:hAnsiTheme="minorHAnsi" w:cstheme="minorHAnsi"/>
        </w:rPr>
        <w:t>Project Management Training</w:t>
      </w:r>
    </w:p>
    <w:p w14:paraId="3CEC37E7" w14:textId="77777777" w:rsidR="00272BFC" w:rsidRPr="00D57E60" w:rsidRDefault="00412EF1" w:rsidP="00807BAB">
      <w:pPr>
        <w:numPr>
          <w:ilvl w:val="1"/>
          <w:numId w:val="1"/>
        </w:numPr>
        <w:rPr>
          <w:rFonts w:asciiTheme="minorHAnsi" w:hAnsiTheme="minorHAnsi" w:cstheme="minorHAnsi"/>
        </w:rPr>
      </w:pPr>
      <w:r w:rsidRPr="00D57E60">
        <w:rPr>
          <w:rFonts w:asciiTheme="minorHAnsi" w:hAnsiTheme="minorHAnsi" w:cstheme="minorHAnsi"/>
        </w:rPr>
        <w:t>Risk Management Online Course, RMstudy.com, Project Management Institute, 20</w:t>
      </w:r>
      <w:r w:rsidR="005D4E67" w:rsidRPr="00D57E60">
        <w:rPr>
          <w:rFonts w:asciiTheme="minorHAnsi" w:hAnsiTheme="minorHAnsi" w:cstheme="minorHAnsi"/>
        </w:rPr>
        <w:t xml:space="preserve"> </w:t>
      </w:r>
      <w:r w:rsidRPr="00D57E60">
        <w:rPr>
          <w:rFonts w:asciiTheme="minorHAnsi" w:hAnsiTheme="minorHAnsi" w:cstheme="minorHAnsi"/>
        </w:rPr>
        <w:t>hours, 01/2015</w:t>
      </w:r>
    </w:p>
    <w:p w14:paraId="5EE58898" w14:textId="77777777" w:rsidR="00272BFC" w:rsidRPr="00D57E60" w:rsidRDefault="00412EF1" w:rsidP="00807BAB">
      <w:pPr>
        <w:numPr>
          <w:ilvl w:val="1"/>
          <w:numId w:val="1"/>
        </w:numPr>
        <w:rPr>
          <w:rFonts w:asciiTheme="minorHAnsi" w:hAnsiTheme="minorHAnsi" w:cstheme="minorHAnsi"/>
        </w:rPr>
      </w:pPr>
      <w:r w:rsidRPr="00D57E60">
        <w:rPr>
          <w:rFonts w:asciiTheme="minorHAnsi" w:hAnsiTheme="minorHAnsi" w:cstheme="minorHAnsi"/>
        </w:rPr>
        <w:t xml:space="preserve">PMP Bootcamp (Project Management), </w:t>
      </w:r>
      <w:proofErr w:type="spellStart"/>
      <w:r w:rsidRPr="00D57E60">
        <w:rPr>
          <w:rFonts w:asciiTheme="minorHAnsi" w:hAnsiTheme="minorHAnsi" w:cstheme="minorHAnsi"/>
        </w:rPr>
        <w:t>PMStudy</w:t>
      </w:r>
      <w:proofErr w:type="spellEnd"/>
      <w:r w:rsidRPr="00D57E60">
        <w:rPr>
          <w:rFonts w:asciiTheme="minorHAnsi" w:hAnsiTheme="minorHAnsi" w:cstheme="minorHAnsi"/>
        </w:rPr>
        <w:t xml:space="preserve"> (</w:t>
      </w:r>
      <w:proofErr w:type="spellStart"/>
      <w:r w:rsidRPr="00D57E60">
        <w:rPr>
          <w:rFonts w:asciiTheme="minorHAnsi" w:hAnsiTheme="minorHAnsi" w:cstheme="minorHAnsi"/>
        </w:rPr>
        <w:t>VMEdu</w:t>
      </w:r>
      <w:proofErr w:type="spellEnd"/>
      <w:r w:rsidRPr="00D57E60">
        <w:rPr>
          <w:rFonts w:asciiTheme="minorHAnsi" w:hAnsiTheme="minorHAnsi" w:cstheme="minorHAnsi"/>
        </w:rPr>
        <w:t>), 40 hours, based on PMI</w:t>
      </w:r>
      <w:r w:rsidR="005D4E67" w:rsidRPr="00D57E60">
        <w:rPr>
          <w:rFonts w:asciiTheme="minorHAnsi" w:hAnsiTheme="minorHAnsi" w:cstheme="minorHAnsi"/>
        </w:rPr>
        <w:t xml:space="preserve"> </w:t>
      </w:r>
      <w:r w:rsidRPr="00D57E60">
        <w:rPr>
          <w:rFonts w:asciiTheme="minorHAnsi" w:hAnsiTheme="minorHAnsi" w:cstheme="minorHAnsi"/>
        </w:rPr>
        <w:t>PMBOK, 11/2014</w:t>
      </w:r>
    </w:p>
    <w:p w14:paraId="69581E8D" w14:textId="77777777" w:rsidR="00272BFC" w:rsidRPr="00D57E60" w:rsidRDefault="00412EF1" w:rsidP="00807BAB">
      <w:pPr>
        <w:numPr>
          <w:ilvl w:val="1"/>
          <w:numId w:val="1"/>
        </w:numPr>
        <w:rPr>
          <w:rFonts w:asciiTheme="minorHAnsi" w:hAnsiTheme="minorHAnsi" w:cstheme="minorHAnsi"/>
        </w:rPr>
      </w:pPr>
      <w:r w:rsidRPr="00D57E60">
        <w:rPr>
          <w:rFonts w:asciiTheme="minorHAnsi" w:hAnsiTheme="minorHAnsi" w:cstheme="minorHAnsi"/>
        </w:rPr>
        <w:t xml:space="preserve">PMP Bootcamp "Prep Course" (Project Management), </w:t>
      </w:r>
      <w:proofErr w:type="spellStart"/>
      <w:r w:rsidRPr="00D57E60">
        <w:rPr>
          <w:rFonts w:asciiTheme="minorHAnsi" w:hAnsiTheme="minorHAnsi" w:cstheme="minorHAnsi"/>
        </w:rPr>
        <w:t>PMStudy</w:t>
      </w:r>
      <w:proofErr w:type="spellEnd"/>
      <w:r w:rsidRPr="00D57E60">
        <w:rPr>
          <w:rFonts w:asciiTheme="minorHAnsi" w:hAnsiTheme="minorHAnsi" w:cstheme="minorHAnsi"/>
        </w:rPr>
        <w:t xml:space="preserve"> (</w:t>
      </w:r>
      <w:proofErr w:type="spellStart"/>
      <w:r w:rsidRPr="00D57E60">
        <w:rPr>
          <w:rFonts w:asciiTheme="minorHAnsi" w:hAnsiTheme="minorHAnsi" w:cstheme="minorHAnsi"/>
        </w:rPr>
        <w:t>VMEdu</w:t>
      </w:r>
      <w:proofErr w:type="spellEnd"/>
      <w:r w:rsidRPr="00D57E60">
        <w:rPr>
          <w:rFonts w:asciiTheme="minorHAnsi" w:hAnsiTheme="minorHAnsi" w:cstheme="minorHAnsi"/>
        </w:rPr>
        <w:t>), 40 contact</w:t>
      </w:r>
      <w:r w:rsidR="005D4E67" w:rsidRPr="00D57E60">
        <w:rPr>
          <w:rFonts w:asciiTheme="minorHAnsi" w:hAnsiTheme="minorHAnsi" w:cstheme="minorHAnsi"/>
        </w:rPr>
        <w:t xml:space="preserve"> </w:t>
      </w:r>
      <w:r w:rsidRPr="00D57E60">
        <w:rPr>
          <w:rFonts w:asciiTheme="minorHAnsi" w:hAnsiTheme="minorHAnsi" w:cstheme="minorHAnsi"/>
        </w:rPr>
        <w:t>hours, based on PMI PMBOK, 11/ 2014</w:t>
      </w:r>
    </w:p>
    <w:p w14:paraId="6EA1220E" w14:textId="77777777" w:rsidR="00272BFC" w:rsidRPr="00D57E60" w:rsidRDefault="00412EF1" w:rsidP="00807BAB">
      <w:pPr>
        <w:numPr>
          <w:ilvl w:val="1"/>
          <w:numId w:val="1"/>
        </w:numPr>
        <w:rPr>
          <w:rFonts w:asciiTheme="minorHAnsi" w:hAnsiTheme="minorHAnsi" w:cstheme="minorHAnsi"/>
        </w:rPr>
      </w:pPr>
      <w:r w:rsidRPr="00D57E60">
        <w:rPr>
          <w:rFonts w:asciiTheme="minorHAnsi" w:hAnsiTheme="minorHAnsi" w:cstheme="minorHAnsi"/>
        </w:rPr>
        <w:t>PMBOK/AMS Crosswalk, Federal Aviation Administration, May 20-22, 2008, 20 hours</w:t>
      </w:r>
      <w:r w:rsidR="004760B9" w:rsidRPr="00D57E60">
        <w:rPr>
          <w:rFonts w:asciiTheme="minorHAnsi" w:hAnsiTheme="minorHAnsi" w:cstheme="minorHAnsi"/>
        </w:rPr>
        <w:t>; p</w:t>
      </w:r>
      <w:r w:rsidRPr="00D57E60">
        <w:rPr>
          <w:rFonts w:asciiTheme="minorHAnsi" w:hAnsiTheme="minorHAnsi" w:cstheme="minorHAnsi"/>
        </w:rPr>
        <w:t>rovided explanation on how the PMI PMBOK® Guide standard for project management</w:t>
      </w:r>
      <w:r w:rsidR="004760B9" w:rsidRPr="00D57E60">
        <w:rPr>
          <w:rFonts w:asciiTheme="minorHAnsi" w:hAnsiTheme="minorHAnsi" w:cstheme="minorHAnsi"/>
        </w:rPr>
        <w:t xml:space="preserve"> </w:t>
      </w:r>
      <w:r w:rsidRPr="00D57E60">
        <w:rPr>
          <w:rFonts w:asciiTheme="minorHAnsi" w:hAnsiTheme="minorHAnsi" w:cstheme="minorHAnsi"/>
        </w:rPr>
        <w:t>relates to the current FAA AMS in an OMB 300 compliance environment</w:t>
      </w:r>
    </w:p>
    <w:p w14:paraId="7DB51759" w14:textId="27CC95F2" w:rsidR="00EA10B4" w:rsidRPr="00D57E60" w:rsidRDefault="00412EF1" w:rsidP="00807BAB">
      <w:pPr>
        <w:numPr>
          <w:ilvl w:val="1"/>
          <w:numId w:val="1"/>
        </w:numPr>
        <w:rPr>
          <w:rFonts w:asciiTheme="minorHAnsi" w:hAnsiTheme="minorHAnsi" w:cstheme="minorHAnsi"/>
        </w:rPr>
      </w:pPr>
      <w:r w:rsidRPr="00D57E60">
        <w:rPr>
          <w:rFonts w:asciiTheme="minorHAnsi" w:hAnsiTheme="minorHAnsi" w:cstheme="minorHAnsi"/>
        </w:rPr>
        <w:t>Federal</w:t>
      </w:r>
      <w:r w:rsidR="004760B9" w:rsidRPr="00D57E60">
        <w:rPr>
          <w:rFonts w:asciiTheme="minorHAnsi" w:hAnsiTheme="minorHAnsi" w:cstheme="minorHAnsi"/>
        </w:rPr>
        <w:t xml:space="preserve"> </w:t>
      </w:r>
      <w:r w:rsidRPr="00D57E60">
        <w:rPr>
          <w:rFonts w:asciiTheme="minorHAnsi" w:hAnsiTheme="minorHAnsi" w:cstheme="minorHAnsi"/>
        </w:rPr>
        <w:t>Appropriations Law, USDA Grad School, 24 hours, 4/200</w:t>
      </w:r>
    </w:p>
    <w:p w14:paraId="05A6C042" w14:textId="77777777" w:rsidR="0093770A" w:rsidRPr="00D57E60" w:rsidRDefault="0093770A" w:rsidP="00CB0557">
      <w:pPr>
        <w:rPr>
          <w:rFonts w:asciiTheme="minorHAnsi" w:hAnsiTheme="minorHAnsi" w:cstheme="minorHAnsi"/>
        </w:rPr>
      </w:pPr>
    </w:p>
    <w:p w14:paraId="1E1B73BD" w14:textId="0B53E1E2" w:rsidR="00CB0557" w:rsidRPr="00D57E60" w:rsidRDefault="00CB0557" w:rsidP="00CB0557">
      <w:pPr>
        <w:rPr>
          <w:rFonts w:asciiTheme="minorHAnsi" w:hAnsiTheme="minorHAnsi" w:cstheme="minorHAnsi"/>
        </w:rPr>
      </w:pPr>
      <w:r w:rsidRPr="00D57E60">
        <w:rPr>
          <w:rFonts w:asciiTheme="minorHAnsi" w:hAnsiTheme="minorHAnsi" w:cstheme="minorHAnsi"/>
          <w:b/>
          <w:u w:val="single"/>
        </w:rPr>
        <w:t>SECURITY CLEARANCE</w:t>
      </w:r>
      <w:r w:rsidR="003C3FBF" w:rsidRPr="00D57E60">
        <w:rPr>
          <w:rFonts w:asciiTheme="minorHAnsi" w:hAnsiTheme="minorHAnsi" w:cstheme="minorHAnsi"/>
          <w:b/>
          <w:u w:val="single"/>
        </w:rPr>
        <w:t>:</w:t>
      </w:r>
      <w:r w:rsidRPr="00D57E60">
        <w:rPr>
          <w:rFonts w:asciiTheme="minorHAnsi" w:hAnsiTheme="minorHAnsi" w:cstheme="minorHAnsi"/>
          <w:b/>
          <w:u w:val="single"/>
        </w:rPr>
        <w:t xml:space="preserve"> </w:t>
      </w:r>
    </w:p>
    <w:p w14:paraId="1E33E770" w14:textId="4DF374FC" w:rsidR="00CB0557" w:rsidRPr="00D57E60" w:rsidRDefault="00CB0557" w:rsidP="00CB0557">
      <w:pPr>
        <w:pStyle w:val="ListParagraph"/>
        <w:numPr>
          <w:ilvl w:val="0"/>
          <w:numId w:val="1"/>
        </w:numPr>
        <w:rPr>
          <w:rFonts w:asciiTheme="minorHAnsi" w:hAnsiTheme="minorHAnsi" w:cstheme="minorHAnsi"/>
        </w:rPr>
      </w:pPr>
      <w:r w:rsidRPr="00D57E60">
        <w:rPr>
          <w:rFonts w:asciiTheme="minorHAnsi" w:hAnsiTheme="minorHAnsi" w:cstheme="minorHAnsi"/>
        </w:rPr>
        <w:t>US Public Trust</w:t>
      </w:r>
      <w:r w:rsidR="0031110E" w:rsidRPr="00D57E60">
        <w:rPr>
          <w:rFonts w:asciiTheme="minorHAnsi" w:hAnsiTheme="minorHAnsi" w:cstheme="minorHAnsi"/>
        </w:rPr>
        <w:t>, 2021 to Present</w:t>
      </w:r>
      <w:r w:rsidRPr="00D57E60">
        <w:rPr>
          <w:rFonts w:asciiTheme="minorHAnsi" w:hAnsiTheme="minorHAnsi" w:cstheme="minorHAnsi"/>
        </w:rPr>
        <w:t xml:space="preserve"> </w:t>
      </w:r>
    </w:p>
    <w:p w14:paraId="181062C5" w14:textId="549EC5AD" w:rsidR="00F96963" w:rsidRPr="00D57E60" w:rsidRDefault="0031110E" w:rsidP="00F96963">
      <w:pPr>
        <w:pStyle w:val="ListParagraph"/>
        <w:numPr>
          <w:ilvl w:val="0"/>
          <w:numId w:val="1"/>
        </w:numPr>
        <w:rPr>
          <w:rFonts w:asciiTheme="minorHAnsi" w:hAnsiTheme="minorHAnsi" w:cstheme="minorHAnsi"/>
        </w:rPr>
      </w:pPr>
      <w:r w:rsidRPr="00D57E60">
        <w:rPr>
          <w:rFonts w:asciiTheme="minorHAnsi" w:hAnsiTheme="minorHAnsi" w:cstheme="minorHAnsi"/>
        </w:rPr>
        <w:t>DoD Secret, 2010 to 2020</w:t>
      </w:r>
    </w:p>
    <w:p w14:paraId="3875E693" w14:textId="77777777" w:rsidR="00CB0557" w:rsidRPr="00D57E60" w:rsidRDefault="00CB0557" w:rsidP="00CB0557">
      <w:pPr>
        <w:rPr>
          <w:rFonts w:asciiTheme="minorHAnsi" w:hAnsiTheme="minorHAnsi" w:cstheme="minorHAnsi"/>
        </w:rPr>
      </w:pPr>
    </w:p>
    <w:sectPr w:rsidR="00CB0557" w:rsidRPr="00D57E6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DBEAB" w14:textId="77777777" w:rsidR="00A300FB" w:rsidRDefault="00A300FB" w:rsidP="00FB7BE6">
      <w:r>
        <w:separator/>
      </w:r>
    </w:p>
  </w:endnote>
  <w:endnote w:type="continuationSeparator" w:id="0">
    <w:p w14:paraId="327607D7" w14:textId="77777777" w:rsidR="00A300FB" w:rsidRDefault="00A300FB" w:rsidP="00FB7BE6">
      <w:r>
        <w:continuationSeparator/>
      </w:r>
    </w:p>
  </w:endnote>
  <w:endnote w:type="continuationNotice" w:id="1">
    <w:p w14:paraId="240F970E" w14:textId="77777777" w:rsidR="00A300FB" w:rsidRDefault="00A300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1A029" w14:textId="77777777" w:rsidR="00A300FB" w:rsidRDefault="00A300FB" w:rsidP="00FB7BE6">
      <w:r>
        <w:separator/>
      </w:r>
    </w:p>
  </w:footnote>
  <w:footnote w:type="continuationSeparator" w:id="0">
    <w:p w14:paraId="4186C919" w14:textId="77777777" w:rsidR="00A300FB" w:rsidRDefault="00A300FB" w:rsidP="00FB7BE6">
      <w:r>
        <w:continuationSeparator/>
      </w:r>
    </w:p>
  </w:footnote>
  <w:footnote w:type="continuationNotice" w:id="1">
    <w:p w14:paraId="5037587A" w14:textId="77777777" w:rsidR="00A300FB" w:rsidRDefault="00A300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095D"/>
    <w:multiLevelType w:val="hybridMultilevel"/>
    <w:tmpl w:val="C2A2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D38C9"/>
    <w:multiLevelType w:val="hybridMultilevel"/>
    <w:tmpl w:val="8DD23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B5A17"/>
    <w:multiLevelType w:val="hybridMultilevel"/>
    <w:tmpl w:val="CF0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D4C70"/>
    <w:multiLevelType w:val="hybridMultilevel"/>
    <w:tmpl w:val="749E3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B77379"/>
    <w:multiLevelType w:val="hybridMultilevel"/>
    <w:tmpl w:val="F0F0BBB6"/>
    <w:lvl w:ilvl="0" w:tplc="FCE8D2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80FE4"/>
    <w:multiLevelType w:val="hybridMultilevel"/>
    <w:tmpl w:val="1B56F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84BB4"/>
    <w:multiLevelType w:val="hybridMultilevel"/>
    <w:tmpl w:val="1D86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196255"/>
    <w:multiLevelType w:val="hybridMultilevel"/>
    <w:tmpl w:val="5F221F30"/>
    <w:lvl w:ilvl="0" w:tplc="FCE8D2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94DA2"/>
    <w:multiLevelType w:val="hybridMultilevel"/>
    <w:tmpl w:val="C6B8F8C8"/>
    <w:lvl w:ilvl="0" w:tplc="E72AC61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840FBB"/>
    <w:multiLevelType w:val="hybridMultilevel"/>
    <w:tmpl w:val="4850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165E6"/>
    <w:multiLevelType w:val="hybridMultilevel"/>
    <w:tmpl w:val="E048C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2427185">
    <w:abstractNumId w:val="27"/>
  </w:num>
  <w:num w:numId="2" w16cid:durableId="1803688643">
    <w:abstractNumId w:val="5"/>
  </w:num>
  <w:num w:numId="3" w16cid:durableId="1603755113">
    <w:abstractNumId w:val="4"/>
  </w:num>
  <w:num w:numId="4" w16cid:durableId="1879777479">
    <w:abstractNumId w:val="32"/>
  </w:num>
  <w:num w:numId="5" w16cid:durableId="1105466518">
    <w:abstractNumId w:val="1"/>
  </w:num>
  <w:num w:numId="6" w16cid:durableId="261256147">
    <w:abstractNumId w:val="22"/>
  </w:num>
  <w:num w:numId="7" w16cid:durableId="357200902">
    <w:abstractNumId w:val="20"/>
  </w:num>
  <w:num w:numId="8" w16cid:durableId="2124617827">
    <w:abstractNumId w:val="31"/>
  </w:num>
  <w:num w:numId="9" w16cid:durableId="1658264682">
    <w:abstractNumId w:val="3"/>
  </w:num>
  <w:num w:numId="10" w16cid:durableId="577717645">
    <w:abstractNumId w:val="29"/>
  </w:num>
  <w:num w:numId="11" w16cid:durableId="1054043437">
    <w:abstractNumId w:val="28"/>
  </w:num>
  <w:num w:numId="12" w16cid:durableId="1111516357">
    <w:abstractNumId w:val="18"/>
  </w:num>
  <w:num w:numId="13" w16cid:durableId="173544266">
    <w:abstractNumId w:val="7"/>
  </w:num>
  <w:num w:numId="14" w16cid:durableId="528179651">
    <w:abstractNumId w:val="12"/>
  </w:num>
  <w:num w:numId="15" w16cid:durableId="1706520653">
    <w:abstractNumId w:val="19"/>
  </w:num>
  <w:num w:numId="16" w16cid:durableId="802314023">
    <w:abstractNumId w:val="30"/>
  </w:num>
  <w:num w:numId="17" w16cid:durableId="464391482">
    <w:abstractNumId w:val="34"/>
  </w:num>
  <w:num w:numId="18" w16cid:durableId="511651244">
    <w:abstractNumId w:val="23"/>
  </w:num>
  <w:num w:numId="19" w16cid:durableId="1254436220">
    <w:abstractNumId w:val="16"/>
  </w:num>
  <w:num w:numId="20" w16cid:durableId="505831147">
    <w:abstractNumId w:val="14"/>
  </w:num>
  <w:num w:numId="21" w16cid:durableId="1099718855">
    <w:abstractNumId w:val="21"/>
  </w:num>
  <w:num w:numId="22" w16cid:durableId="821233473">
    <w:abstractNumId w:val="10"/>
  </w:num>
  <w:num w:numId="23" w16cid:durableId="1086614830">
    <w:abstractNumId w:val="17"/>
  </w:num>
  <w:num w:numId="24" w16cid:durableId="1748768668">
    <w:abstractNumId w:val="26"/>
  </w:num>
  <w:num w:numId="25" w16cid:durableId="269356563">
    <w:abstractNumId w:val="25"/>
  </w:num>
  <w:num w:numId="26" w16cid:durableId="1903560986">
    <w:abstractNumId w:val="33"/>
  </w:num>
  <w:num w:numId="27" w16cid:durableId="1186554796">
    <w:abstractNumId w:val="9"/>
  </w:num>
  <w:num w:numId="28" w16cid:durableId="117727346">
    <w:abstractNumId w:val="13"/>
  </w:num>
  <w:num w:numId="29" w16cid:durableId="874657779">
    <w:abstractNumId w:val="15"/>
  </w:num>
  <w:num w:numId="30" w16cid:durableId="1017074539">
    <w:abstractNumId w:val="0"/>
  </w:num>
  <w:num w:numId="31" w16cid:durableId="611476690">
    <w:abstractNumId w:val="2"/>
  </w:num>
  <w:num w:numId="32" w16cid:durableId="1823546593">
    <w:abstractNumId w:val="6"/>
  </w:num>
  <w:num w:numId="33" w16cid:durableId="1084448927">
    <w:abstractNumId w:val="24"/>
  </w:num>
  <w:num w:numId="34" w16cid:durableId="1136526877">
    <w:abstractNumId w:val="11"/>
  </w:num>
  <w:num w:numId="35" w16cid:durableId="1045525865">
    <w:abstractNumId w:val="35"/>
  </w:num>
  <w:num w:numId="36" w16cid:durableId="18793876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7983"/>
    <w:rsid w:val="0001250E"/>
    <w:rsid w:val="0002445F"/>
    <w:rsid w:val="00092332"/>
    <w:rsid w:val="000971DB"/>
    <w:rsid w:val="000A1E7D"/>
    <w:rsid w:val="000A44ED"/>
    <w:rsid w:val="000B33D5"/>
    <w:rsid w:val="000B484C"/>
    <w:rsid w:val="000B4BA3"/>
    <w:rsid w:val="000B4D19"/>
    <w:rsid w:val="000D0D10"/>
    <w:rsid w:val="000D4455"/>
    <w:rsid w:val="000E03EB"/>
    <w:rsid w:val="000F1085"/>
    <w:rsid w:val="00106FC2"/>
    <w:rsid w:val="00114DC1"/>
    <w:rsid w:val="001155A3"/>
    <w:rsid w:val="00137590"/>
    <w:rsid w:val="001453BA"/>
    <w:rsid w:val="00152E6D"/>
    <w:rsid w:val="00197C55"/>
    <w:rsid w:val="001B2139"/>
    <w:rsid w:val="001B6D3B"/>
    <w:rsid w:val="001C1797"/>
    <w:rsid w:val="001C38A0"/>
    <w:rsid w:val="001C454C"/>
    <w:rsid w:val="001D061D"/>
    <w:rsid w:val="001D7E12"/>
    <w:rsid w:val="001E0A24"/>
    <w:rsid w:val="001E79DA"/>
    <w:rsid w:val="0021032E"/>
    <w:rsid w:val="002214B1"/>
    <w:rsid w:val="00221D5F"/>
    <w:rsid w:val="00225CDC"/>
    <w:rsid w:val="00226F5A"/>
    <w:rsid w:val="002351D8"/>
    <w:rsid w:val="00245611"/>
    <w:rsid w:val="00247259"/>
    <w:rsid w:val="00251334"/>
    <w:rsid w:val="00263DB3"/>
    <w:rsid w:val="00264DCC"/>
    <w:rsid w:val="002669CE"/>
    <w:rsid w:val="0026740B"/>
    <w:rsid w:val="00272BFC"/>
    <w:rsid w:val="0028680D"/>
    <w:rsid w:val="002975ED"/>
    <w:rsid w:val="002A0162"/>
    <w:rsid w:val="002A46EC"/>
    <w:rsid w:val="002A5B9E"/>
    <w:rsid w:val="002B58C4"/>
    <w:rsid w:val="002C1B0F"/>
    <w:rsid w:val="002C410C"/>
    <w:rsid w:val="002D1A1E"/>
    <w:rsid w:val="002D240E"/>
    <w:rsid w:val="003043E1"/>
    <w:rsid w:val="0031110E"/>
    <w:rsid w:val="00322CA2"/>
    <w:rsid w:val="0032472E"/>
    <w:rsid w:val="00325333"/>
    <w:rsid w:val="0033105E"/>
    <w:rsid w:val="003337CE"/>
    <w:rsid w:val="00340EDE"/>
    <w:rsid w:val="00354747"/>
    <w:rsid w:val="0036311B"/>
    <w:rsid w:val="0036345A"/>
    <w:rsid w:val="00363F1F"/>
    <w:rsid w:val="00376411"/>
    <w:rsid w:val="003863E9"/>
    <w:rsid w:val="00386ED8"/>
    <w:rsid w:val="003913C4"/>
    <w:rsid w:val="0039300C"/>
    <w:rsid w:val="0039454A"/>
    <w:rsid w:val="003A0FB5"/>
    <w:rsid w:val="003B3E81"/>
    <w:rsid w:val="003C3FBF"/>
    <w:rsid w:val="003D0FCD"/>
    <w:rsid w:val="003D184C"/>
    <w:rsid w:val="003E28C5"/>
    <w:rsid w:val="004002C3"/>
    <w:rsid w:val="00412785"/>
    <w:rsid w:val="00412EF1"/>
    <w:rsid w:val="00417261"/>
    <w:rsid w:val="00420AB0"/>
    <w:rsid w:val="00421D3B"/>
    <w:rsid w:val="00435CDD"/>
    <w:rsid w:val="00450ADA"/>
    <w:rsid w:val="00450B38"/>
    <w:rsid w:val="00452519"/>
    <w:rsid w:val="00464194"/>
    <w:rsid w:val="00464E69"/>
    <w:rsid w:val="00467FF7"/>
    <w:rsid w:val="00471067"/>
    <w:rsid w:val="004711F3"/>
    <w:rsid w:val="004740AC"/>
    <w:rsid w:val="004760B9"/>
    <w:rsid w:val="00481FCE"/>
    <w:rsid w:val="004A0806"/>
    <w:rsid w:val="004A4F58"/>
    <w:rsid w:val="004C3B3B"/>
    <w:rsid w:val="004D034D"/>
    <w:rsid w:val="004D0F3F"/>
    <w:rsid w:val="004D38DE"/>
    <w:rsid w:val="004E6A98"/>
    <w:rsid w:val="004F220F"/>
    <w:rsid w:val="004F6C4E"/>
    <w:rsid w:val="00534F9F"/>
    <w:rsid w:val="00541D2A"/>
    <w:rsid w:val="00545AF1"/>
    <w:rsid w:val="005570C0"/>
    <w:rsid w:val="005635F5"/>
    <w:rsid w:val="00577BEA"/>
    <w:rsid w:val="00583CB2"/>
    <w:rsid w:val="005B3F20"/>
    <w:rsid w:val="005B604D"/>
    <w:rsid w:val="005D4E67"/>
    <w:rsid w:val="005D679A"/>
    <w:rsid w:val="005E08CE"/>
    <w:rsid w:val="005F0A5F"/>
    <w:rsid w:val="005F577A"/>
    <w:rsid w:val="00610F5A"/>
    <w:rsid w:val="006166EA"/>
    <w:rsid w:val="0062722F"/>
    <w:rsid w:val="00627C96"/>
    <w:rsid w:val="006560DB"/>
    <w:rsid w:val="00656F65"/>
    <w:rsid w:val="0065764D"/>
    <w:rsid w:val="006615A6"/>
    <w:rsid w:val="00664954"/>
    <w:rsid w:val="006706A9"/>
    <w:rsid w:val="006776AD"/>
    <w:rsid w:val="0067782B"/>
    <w:rsid w:val="00681D03"/>
    <w:rsid w:val="00685DA3"/>
    <w:rsid w:val="006D25F9"/>
    <w:rsid w:val="006D75AF"/>
    <w:rsid w:val="00715B5A"/>
    <w:rsid w:val="00716DDC"/>
    <w:rsid w:val="00720CF5"/>
    <w:rsid w:val="00721D21"/>
    <w:rsid w:val="0073449D"/>
    <w:rsid w:val="00737EAE"/>
    <w:rsid w:val="00761E39"/>
    <w:rsid w:val="00764D1D"/>
    <w:rsid w:val="0076600D"/>
    <w:rsid w:val="00793A6E"/>
    <w:rsid w:val="007C2301"/>
    <w:rsid w:val="007C7D98"/>
    <w:rsid w:val="007E4FC1"/>
    <w:rsid w:val="007F2A8F"/>
    <w:rsid w:val="00802125"/>
    <w:rsid w:val="00807750"/>
    <w:rsid w:val="008102DF"/>
    <w:rsid w:val="00811C5B"/>
    <w:rsid w:val="0083057D"/>
    <w:rsid w:val="00857426"/>
    <w:rsid w:val="008744BB"/>
    <w:rsid w:val="00876B2E"/>
    <w:rsid w:val="008858AE"/>
    <w:rsid w:val="008A1AC6"/>
    <w:rsid w:val="008B2A64"/>
    <w:rsid w:val="008B5DDF"/>
    <w:rsid w:val="008B5FCB"/>
    <w:rsid w:val="008B6CCC"/>
    <w:rsid w:val="008B7C14"/>
    <w:rsid w:val="008C6F65"/>
    <w:rsid w:val="008E05A4"/>
    <w:rsid w:val="008E409F"/>
    <w:rsid w:val="008E5F1E"/>
    <w:rsid w:val="00900421"/>
    <w:rsid w:val="00916FD7"/>
    <w:rsid w:val="00926A32"/>
    <w:rsid w:val="009311A3"/>
    <w:rsid w:val="0093770A"/>
    <w:rsid w:val="00945E95"/>
    <w:rsid w:val="00946E0B"/>
    <w:rsid w:val="00961309"/>
    <w:rsid w:val="0097706B"/>
    <w:rsid w:val="00986D03"/>
    <w:rsid w:val="009A133C"/>
    <w:rsid w:val="009A163C"/>
    <w:rsid w:val="009A2AE1"/>
    <w:rsid w:val="009B4545"/>
    <w:rsid w:val="009B4B1E"/>
    <w:rsid w:val="009C3D2E"/>
    <w:rsid w:val="009C61A4"/>
    <w:rsid w:val="009D2F7C"/>
    <w:rsid w:val="009E2B92"/>
    <w:rsid w:val="009E56BB"/>
    <w:rsid w:val="009F121B"/>
    <w:rsid w:val="009F18D4"/>
    <w:rsid w:val="009F699C"/>
    <w:rsid w:val="00A05B8D"/>
    <w:rsid w:val="00A300FB"/>
    <w:rsid w:val="00A43D27"/>
    <w:rsid w:val="00A4541C"/>
    <w:rsid w:val="00A5204C"/>
    <w:rsid w:val="00A5424C"/>
    <w:rsid w:val="00A54BC3"/>
    <w:rsid w:val="00A649A0"/>
    <w:rsid w:val="00A945C0"/>
    <w:rsid w:val="00AA47A1"/>
    <w:rsid w:val="00AB0897"/>
    <w:rsid w:val="00AB65C0"/>
    <w:rsid w:val="00AC1E4B"/>
    <w:rsid w:val="00AC291E"/>
    <w:rsid w:val="00AD3A71"/>
    <w:rsid w:val="00AE58D4"/>
    <w:rsid w:val="00AE697C"/>
    <w:rsid w:val="00AE7A5E"/>
    <w:rsid w:val="00AF72F4"/>
    <w:rsid w:val="00B1458C"/>
    <w:rsid w:val="00B151C8"/>
    <w:rsid w:val="00B17425"/>
    <w:rsid w:val="00B242E2"/>
    <w:rsid w:val="00B33866"/>
    <w:rsid w:val="00B41BE8"/>
    <w:rsid w:val="00B56CDF"/>
    <w:rsid w:val="00B6163A"/>
    <w:rsid w:val="00B6455B"/>
    <w:rsid w:val="00B6526A"/>
    <w:rsid w:val="00B81F8F"/>
    <w:rsid w:val="00B86EB5"/>
    <w:rsid w:val="00B93749"/>
    <w:rsid w:val="00B96B03"/>
    <w:rsid w:val="00B97590"/>
    <w:rsid w:val="00BA7F01"/>
    <w:rsid w:val="00BB0E94"/>
    <w:rsid w:val="00BB3659"/>
    <w:rsid w:val="00BB4564"/>
    <w:rsid w:val="00BD2D26"/>
    <w:rsid w:val="00BE7B4B"/>
    <w:rsid w:val="00BF28CD"/>
    <w:rsid w:val="00BF2F5D"/>
    <w:rsid w:val="00C12A49"/>
    <w:rsid w:val="00C365C8"/>
    <w:rsid w:val="00C37BAF"/>
    <w:rsid w:val="00C51AC3"/>
    <w:rsid w:val="00C623CB"/>
    <w:rsid w:val="00C70DCC"/>
    <w:rsid w:val="00C70E26"/>
    <w:rsid w:val="00C74970"/>
    <w:rsid w:val="00C81797"/>
    <w:rsid w:val="00C85743"/>
    <w:rsid w:val="00C86256"/>
    <w:rsid w:val="00C92016"/>
    <w:rsid w:val="00CA3266"/>
    <w:rsid w:val="00CA6FCF"/>
    <w:rsid w:val="00CB0557"/>
    <w:rsid w:val="00CB543F"/>
    <w:rsid w:val="00CB5B94"/>
    <w:rsid w:val="00CF3107"/>
    <w:rsid w:val="00D13D91"/>
    <w:rsid w:val="00D24B55"/>
    <w:rsid w:val="00D251C3"/>
    <w:rsid w:val="00D26592"/>
    <w:rsid w:val="00D31CAE"/>
    <w:rsid w:val="00D34833"/>
    <w:rsid w:val="00D4007B"/>
    <w:rsid w:val="00D40AFD"/>
    <w:rsid w:val="00D54403"/>
    <w:rsid w:val="00D5450D"/>
    <w:rsid w:val="00D57E60"/>
    <w:rsid w:val="00D6234F"/>
    <w:rsid w:val="00D62E45"/>
    <w:rsid w:val="00D65197"/>
    <w:rsid w:val="00D703A8"/>
    <w:rsid w:val="00D76C19"/>
    <w:rsid w:val="00D85084"/>
    <w:rsid w:val="00D96138"/>
    <w:rsid w:val="00DA4A01"/>
    <w:rsid w:val="00DA5307"/>
    <w:rsid w:val="00DC12D4"/>
    <w:rsid w:val="00DC4E4B"/>
    <w:rsid w:val="00DD04FE"/>
    <w:rsid w:val="00DD3CFD"/>
    <w:rsid w:val="00E04B80"/>
    <w:rsid w:val="00E05411"/>
    <w:rsid w:val="00E222D6"/>
    <w:rsid w:val="00E31183"/>
    <w:rsid w:val="00E363E0"/>
    <w:rsid w:val="00E40E6B"/>
    <w:rsid w:val="00E46BD9"/>
    <w:rsid w:val="00E509A3"/>
    <w:rsid w:val="00E642FF"/>
    <w:rsid w:val="00E678A1"/>
    <w:rsid w:val="00E75F45"/>
    <w:rsid w:val="00E75F52"/>
    <w:rsid w:val="00E803C3"/>
    <w:rsid w:val="00E81B2F"/>
    <w:rsid w:val="00E83439"/>
    <w:rsid w:val="00E84B23"/>
    <w:rsid w:val="00E85F90"/>
    <w:rsid w:val="00E87242"/>
    <w:rsid w:val="00E8764F"/>
    <w:rsid w:val="00E9010C"/>
    <w:rsid w:val="00E90AA8"/>
    <w:rsid w:val="00E94F87"/>
    <w:rsid w:val="00EA10B4"/>
    <w:rsid w:val="00EA73A1"/>
    <w:rsid w:val="00EB68BC"/>
    <w:rsid w:val="00EC36CE"/>
    <w:rsid w:val="00EC7974"/>
    <w:rsid w:val="00ED7D3E"/>
    <w:rsid w:val="00EE24F9"/>
    <w:rsid w:val="00EE2D9F"/>
    <w:rsid w:val="00EE60D7"/>
    <w:rsid w:val="00EE6872"/>
    <w:rsid w:val="00EE7532"/>
    <w:rsid w:val="00F023C4"/>
    <w:rsid w:val="00F11EFF"/>
    <w:rsid w:val="00F12CE2"/>
    <w:rsid w:val="00F17441"/>
    <w:rsid w:val="00F178F4"/>
    <w:rsid w:val="00F17EC7"/>
    <w:rsid w:val="00F46827"/>
    <w:rsid w:val="00F52065"/>
    <w:rsid w:val="00F52619"/>
    <w:rsid w:val="00F60B9D"/>
    <w:rsid w:val="00F6496A"/>
    <w:rsid w:val="00F66C98"/>
    <w:rsid w:val="00F75E9A"/>
    <w:rsid w:val="00F817A3"/>
    <w:rsid w:val="00F925BE"/>
    <w:rsid w:val="00F93CE2"/>
    <w:rsid w:val="00F93D0A"/>
    <w:rsid w:val="00F96963"/>
    <w:rsid w:val="00FA0416"/>
    <w:rsid w:val="00FA391F"/>
    <w:rsid w:val="00FA6B30"/>
    <w:rsid w:val="00FB16E6"/>
    <w:rsid w:val="00FB7BE6"/>
    <w:rsid w:val="00FC6A14"/>
    <w:rsid w:val="00FC6C53"/>
    <w:rsid w:val="00FE035D"/>
    <w:rsid w:val="00FF045D"/>
    <w:rsid w:val="00FF5A17"/>
    <w:rsid w:val="00FF7738"/>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8C5"/>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lainText">
    <w:name w:val="Plain Text"/>
    <w:basedOn w:val="Normal"/>
    <w:link w:val="PlainTextChar"/>
    <w:uiPriority w:val="99"/>
    <w:unhideWhenUsed/>
    <w:rsid w:val="00DC4E4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DC4E4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1208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12087"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12087"/>
    <w:rsid w:val="0022223A"/>
    <w:rsid w:val="003615B4"/>
    <w:rsid w:val="004E2041"/>
    <w:rsid w:val="0074125F"/>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F3F92C25-62E9-4294-B75F-47DC82F3E5E0}"/>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10</TotalTime>
  <Pages>1</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Dianne Lamb</cp:lastModifiedBy>
  <cp:revision>18</cp:revision>
  <cp:lastPrinted>2014-02-04T19:23:00Z</cp:lastPrinted>
  <dcterms:created xsi:type="dcterms:W3CDTF">2023-04-21T15:40:00Z</dcterms:created>
  <dcterms:modified xsi:type="dcterms:W3CDTF">2023-04-21T15:50:00Z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110000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