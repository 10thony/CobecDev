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693CD929" w:rsidR="00263DB3" w:rsidRDefault="00263DB3" w:rsidP="00263DB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="002533FD">
            <w:rPr>
              <w:rFonts w:ascii="Times New Roman" w:hAnsi="Times New Roman"/>
              <w:b/>
            </w:rPr>
            <w:t>Justin</w:t>
          </w:r>
        </w:sdtContent>
      </w:sdt>
    </w:p>
    <w:p w14:paraId="76217A83" w14:textId="2BDF19AA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="002533FD">
            <w:rPr>
              <w:rFonts w:asciiTheme="minorHAnsi" w:hAnsiTheme="minorHAnsi" w:cstheme="minorHAnsi"/>
              <w:b/>
            </w:rPr>
            <w:t>Anthony</w:t>
          </w:r>
        </w:sdtContent>
      </w:sdt>
    </w:p>
    <w:p w14:paraId="00FD71A6" w14:textId="0EA46551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="002533FD">
            <w:rPr>
              <w:rFonts w:asciiTheme="minorHAnsi" w:hAnsiTheme="minorHAnsi" w:cstheme="minorHAnsi"/>
              <w:b/>
            </w:rPr>
            <w:t>Martinez</w:t>
          </w:r>
        </w:sdtContent>
      </w:sdt>
    </w:p>
    <w:p w14:paraId="3C4D7E81" w14:textId="05DFD0CA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2533FD">
            <w:rPr>
              <w:rFonts w:asciiTheme="minorHAnsi" w:hAnsiTheme="minorHAnsi" w:cstheme="minorHAnsi"/>
            </w:rPr>
            <w:t>dev.jam0211@gmail.com</w:t>
          </w:r>
        </w:sdtContent>
      </w:sdt>
    </w:p>
    <w:p w14:paraId="618E33B5" w14:textId="447622B0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2533FD">
            <w:rPr>
              <w:rFonts w:asciiTheme="minorHAnsi" w:hAnsiTheme="minorHAnsi" w:cstheme="minorHAnsi"/>
            </w:rPr>
            <w:t>(956)629-6215</w:t>
          </w:r>
        </w:sdtContent>
      </w:sdt>
    </w:p>
    <w:p w14:paraId="03FAF678" w14:textId="5711BDB7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EndPr/>
        <w:sdtContent>
          <w:r w:rsidR="002533FD">
            <w:rPr>
              <w:rFonts w:asciiTheme="minorHAnsi" w:hAnsiTheme="minorHAnsi" w:cstheme="minorHAnsi"/>
              <w:b/>
              <w:u w:val="single"/>
            </w:rPr>
            <w:t>3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50DF9E2F" w14:textId="0A6970AB" w:rsidR="000B4D19" w:rsidRPr="004711F3" w:rsidRDefault="000B4D19" w:rsidP="00CB0557">
      <w:pPr>
        <w:rPr>
          <w:rFonts w:asciiTheme="minorHAnsi" w:hAnsiTheme="minorHAnsi" w:cstheme="minorHAnsi"/>
          <w:highlight w:val="yellow"/>
        </w:rPr>
      </w:pPr>
      <w:r w:rsidRPr="004711F3">
        <w:rPr>
          <w:rFonts w:asciiTheme="minorHAnsi" w:hAnsiTheme="minorHAnsi" w:cstheme="minorHAnsi"/>
        </w:rPr>
        <w:t>Mr</w:t>
      </w:r>
      <w:r w:rsidR="002533FD">
        <w:rPr>
          <w:rFonts w:asciiTheme="minorHAnsi" w:hAnsiTheme="minorHAnsi" w:cstheme="minorHAnsi"/>
        </w:rPr>
        <w:t>. Martinez is an accomplished developer with years of professional and academic experience. Mr. Martinez is part of the development team</w:t>
      </w:r>
      <w:r w:rsidR="00115CDD">
        <w:rPr>
          <w:rFonts w:asciiTheme="minorHAnsi" w:hAnsiTheme="minorHAnsi" w:cstheme="minorHAnsi"/>
        </w:rPr>
        <w:t xml:space="preserve"> on AJW-175 and</w:t>
      </w:r>
      <w:r w:rsidR="002533FD">
        <w:rPr>
          <w:rFonts w:asciiTheme="minorHAnsi" w:hAnsiTheme="minorHAnsi" w:cstheme="minorHAnsi"/>
        </w:rPr>
        <w:t xml:space="preserve"> support</w:t>
      </w:r>
      <w:r w:rsidR="00115CDD">
        <w:rPr>
          <w:rFonts w:asciiTheme="minorHAnsi" w:hAnsiTheme="minorHAnsi" w:cstheme="minorHAnsi"/>
        </w:rPr>
        <w:t>s</w:t>
      </w:r>
      <w:r w:rsidR="002533FD">
        <w:rPr>
          <w:rFonts w:asciiTheme="minorHAnsi" w:hAnsiTheme="minorHAnsi" w:cstheme="minorHAnsi"/>
        </w:rPr>
        <w:t xml:space="preserve"> T</w:t>
      </w:r>
      <w:r w:rsidR="00DA6086">
        <w:rPr>
          <w:rFonts w:asciiTheme="minorHAnsi" w:hAnsiTheme="minorHAnsi" w:cstheme="minorHAnsi"/>
        </w:rPr>
        <w:t xml:space="preserve">ech ops </w:t>
      </w:r>
      <w:r w:rsidR="002533FD">
        <w:rPr>
          <w:rFonts w:asciiTheme="minorHAnsi" w:hAnsiTheme="minorHAnsi" w:cstheme="minorHAnsi"/>
        </w:rPr>
        <w:t>A</w:t>
      </w:r>
      <w:r w:rsidR="00DA6086">
        <w:rPr>
          <w:rFonts w:asciiTheme="minorHAnsi" w:hAnsiTheme="minorHAnsi" w:cstheme="minorHAnsi"/>
        </w:rPr>
        <w:t xml:space="preserve">ctivity </w:t>
      </w:r>
      <w:r w:rsidR="002533FD">
        <w:rPr>
          <w:rFonts w:asciiTheme="minorHAnsi" w:hAnsiTheme="minorHAnsi" w:cstheme="minorHAnsi"/>
        </w:rPr>
        <w:t>P</w:t>
      </w:r>
      <w:r w:rsidR="00DA6086">
        <w:rPr>
          <w:rFonts w:asciiTheme="minorHAnsi" w:hAnsiTheme="minorHAnsi" w:cstheme="minorHAnsi"/>
        </w:rPr>
        <w:t>ortal (TAP)</w:t>
      </w:r>
      <w:r w:rsidR="002533FD">
        <w:rPr>
          <w:rFonts w:asciiTheme="minorHAnsi" w:hAnsiTheme="minorHAnsi" w:cstheme="minorHAnsi"/>
        </w:rPr>
        <w:t xml:space="preserve"> Mobile. An iOS application built on Xamarin.IOS, SQLite, along with its server companion, a web API used to communicate data between TAP Mobile and other legacy/associated applications. Mr. Martinez consistently works alongside fellow developers and testers on his own </w:t>
      </w:r>
      <w:r w:rsidR="00845E65">
        <w:rPr>
          <w:rFonts w:asciiTheme="minorHAnsi" w:hAnsiTheme="minorHAnsi" w:cstheme="minorHAnsi"/>
        </w:rPr>
        <w:t>team,</w:t>
      </w:r>
      <w:r w:rsidR="002533FD">
        <w:rPr>
          <w:rFonts w:asciiTheme="minorHAnsi" w:hAnsiTheme="minorHAnsi" w:cstheme="minorHAnsi"/>
        </w:rPr>
        <w:t xml:space="preserve"> frequently demoing features to Users and Business Owners. Collaborating with teams in charge of related applications to make sure functionality between related apps is consistent and optimized, bringing enhanced UX </w:t>
      </w:r>
      <w:r w:rsidR="00845E65">
        <w:rPr>
          <w:rFonts w:asciiTheme="minorHAnsi" w:hAnsiTheme="minorHAnsi" w:cstheme="minorHAnsi"/>
        </w:rPr>
        <w:t xml:space="preserve">by </w:t>
      </w:r>
      <w:r w:rsidR="002533FD">
        <w:rPr>
          <w:rFonts w:asciiTheme="minorHAnsi" w:hAnsiTheme="minorHAnsi" w:cstheme="minorHAnsi"/>
        </w:rPr>
        <w:t xml:space="preserve">innovating </w:t>
      </w:r>
      <w:r w:rsidR="00845E65">
        <w:rPr>
          <w:rFonts w:asciiTheme="minorHAnsi" w:hAnsiTheme="minorHAnsi" w:cstheme="minorHAnsi"/>
        </w:rPr>
        <w:t>workflow with concise UI and suggestive actions</w:t>
      </w:r>
      <w:r w:rsidR="002533FD">
        <w:rPr>
          <w:rFonts w:asciiTheme="minorHAnsi" w:hAnsiTheme="minorHAnsi" w:cstheme="minorHAnsi"/>
        </w:rPr>
        <w:t>.</w:t>
      </w:r>
    </w:p>
    <w:p w14:paraId="09854709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5D52299A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12B049B5" w14:textId="43D407C1" w:rsidR="008858AE" w:rsidRPr="004711F3" w:rsidRDefault="00845E65" w:rsidP="00CB0557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Associates of Software Development, Neumont College of Computer Science 2021</w:t>
      </w:r>
    </w:p>
    <w:p w14:paraId="6756EE73" w14:textId="77777777" w:rsidR="000B4BA3" w:rsidRPr="004711F3" w:rsidRDefault="000B4BA3" w:rsidP="00CB0557">
      <w:pPr>
        <w:rPr>
          <w:rFonts w:asciiTheme="minorHAnsi" w:hAnsiTheme="minorHAnsi" w:cstheme="minorHAnsi"/>
        </w:rPr>
      </w:pP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487A8230" w14:textId="06DBFD00" w:rsidR="00EA73A1" w:rsidRPr="004711F3" w:rsidRDefault="00115CDD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Software Analyst</w:t>
      </w:r>
      <w:r w:rsidR="00193E54">
        <w:rPr>
          <w:rFonts w:asciiTheme="minorHAnsi" w:hAnsiTheme="minorHAnsi" w:cstheme="minorHAnsi"/>
          <w:b/>
          <w:iCs/>
        </w:rPr>
        <w:t xml:space="preserve"> (FAA Contract)</w:t>
      </w:r>
    </w:p>
    <w:p w14:paraId="68439783" w14:textId="2B6002C4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14:paraId="1D56E46F" w14:textId="24AF248B" w:rsidR="00EA73A1" w:rsidRPr="004711F3" w:rsidRDefault="00115CDD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September</w:t>
      </w:r>
      <w:r w:rsidR="00EA73A1" w:rsidRPr="004711F3">
        <w:rPr>
          <w:rFonts w:asciiTheme="minorHAnsi" w:hAnsiTheme="minorHAnsi" w:cstheme="minorHAnsi"/>
          <w:b/>
          <w:iCs/>
        </w:rPr>
        <w:t xml:space="preserve"> </w:t>
      </w:r>
      <w:r>
        <w:rPr>
          <w:rFonts w:asciiTheme="minorHAnsi" w:hAnsiTheme="minorHAnsi" w:cstheme="minorHAnsi"/>
          <w:b/>
          <w:iCs/>
        </w:rPr>
        <w:t>2021</w:t>
      </w:r>
      <w:r w:rsidR="00EA73A1" w:rsidRPr="004711F3">
        <w:rPr>
          <w:rFonts w:asciiTheme="minorHAnsi" w:hAnsiTheme="minorHAnsi" w:cstheme="minorHAnsi"/>
          <w:b/>
          <w:iCs/>
        </w:rPr>
        <w:t xml:space="preserve"> to </w:t>
      </w:r>
      <w:r w:rsidR="00DA6086">
        <w:rPr>
          <w:rFonts w:asciiTheme="minorHAnsi" w:hAnsiTheme="minorHAnsi" w:cstheme="minorHAnsi"/>
          <w:b/>
          <w:iCs/>
        </w:rPr>
        <w:t>Present</w:t>
      </w:r>
    </w:p>
    <w:p w14:paraId="422493D4" w14:textId="77777777" w:rsidR="00E46BD9" w:rsidRPr="004711F3" w:rsidRDefault="00E46BD9" w:rsidP="00CB0557">
      <w:pPr>
        <w:rPr>
          <w:rFonts w:asciiTheme="minorHAnsi" w:hAnsiTheme="minorHAnsi" w:cstheme="minorHAnsi"/>
          <w:b/>
          <w:i/>
        </w:rPr>
      </w:pPr>
    </w:p>
    <w:p w14:paraId="6EDB4521" w14:textId="0906F799" w:rsidR="000B484C" w:rsidRDefault="006619B5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Designed and implemented new UI components</w:t>
      </w:r>
      <w:r w:rsidR="00DA6086">
        <w:rPr>
          <w:rFonts w:asciiTheme="minorHAnsi" w:hAnsiTheme="minorHAnsi" w:cstheme="minorHAnsi"/>
          <w:bCs/>
          <w:iCs/>
        </w:rPr>
        <w:t>.</w:t>
      </w:r>
    </w:p>
    <w:p w14:paraId="20DE34D9" w14:textId="1580CB61" w:rsidR="006619B5" w:rsidRDefault="006619B5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Designed and developed a scalable system to deliver local notifications to the </w:t>
      </w:r>
      <w:r w:rsidR="00DA6086">
        <w:rPr>
          <w:rFonts w:asciiTheme="minorHAnsi" w:hAnsiTheme="minorHAnsi" w:cstheme="minorHAnsi"/>
          <w:bCs/>
          <w:iCs/>
        </w:rPr>
        <w:t>User.</w:t>
      </w:r>
    </w:p>
    <w:p w14:paraId="727E72F6" w14:textId="2DEAA822" w:rsidR="00DA6086" w:rsidRDefault="00DA6086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Developed the ability to create </w:t>
      </w:r>
      <w:r w:rsidR="00193E54">
        <w:rPr>
          <w:rFonts w:asciiTheme="minorHAnsi" w:hAnsiTheme="minorHAnsi" w:cstheme="minorHAnsi"/>
          <w:bCs/>
          <w:iCs/>
        </w:rPr>
        <w:t>different</w:t>
      </w:r>
      <w:r>
        <w:rPr>
          <w:rFonts w:asciiTheme="minorHAnsi" w:hAnsiTheme="minorHAnsi" w:cstheme="minorHAnsi"/>
          <w:bCs/>
          <w:iCs/>
        </w:rPr>
        <w:t xml:space="preserve"> types of logs in TAP Mobile</w:t>
      </w:r>
      <w:r w:rsidR="00193E54">
        <w:rPr>
          <w:rFonts w:asciiTheme="minorHAnsi" w:hAnsiTheme="minorHAnsi" w:cstheme="minorHAnsi"/>
          <w:bCs/>
          <w:iCs/>
        </w:rPr>
        <w:t>.</w:t>
      </w:r>
    </w:p>
    <w:p w14:paraId="73E01F28" w14:textId="37AC3305" w:rsidR="006619B5" w:rsidRDefault="006619B5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Provided technical insight </w:t>
      </w:r>
      <w:r w:rsidR="00DA6086">
        <w:rPr>
          <w:rFonts w:asciiTheme="minorHAnsi" w:hAnsiTheme="minorHAnsi" w:cstheme="minorHAnsi"/>
          <w:bCs/>
          <w:iCs/>
        </w:rPr>
        <w:t xml:space="preserve">during the creation of user stories and planning of development work. </w:t>
      </w:r>
    </w:p>
    <w:p w14:paraId="0D10BCE7" w14:textId="6B555443" w:rsidR="006619B5" w:rsidRDefault="00DA6086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Worked with testers and users to enact changes in functionality based on feedback. </w:t>
      </w:r>
    </w:p>
    <w:p w14:paraId="438E8A92" w14:textId="5343BE17" w:rsidR="00DA6086" w:rsidRDefault="00DA6086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Design a format for database migrations to build off and implement migrations as necessary.</w:t>
      </w:r>
    </w:p>
    <w:p w14:paraId="18B5D8EA" w14:textId="4F6C2E29" w:rsidR="00DA6086" w:rsidRDefault="00DA6086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Update and optimize SQL queries that pull data and create views based off said data. </w:t>
      </w:r>
    </w:p>
    <w:p w14:paraId="0433C658" w14:textId="5FC797FA" w:rsidR="00193E54" w:rsidRDefault="00193E54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Develop client-side services to make API calls to TAP Mobile Server.</w:t>
      </w:r>
    </w:p>
    <w:p w14:paraId="451C3359" w14:textId="071E3BD9" w:rsidR="00DA6086" w:rsidRDefault="00193E54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Develop API end points to handle requests from TAP Mobile Client.</w:t>
      </w:r>
    </w:p>
    <w:p w14:paraId="49EDC423" w14:textId="0D9118DA" w:rsidR="00193E54" w:rsidRPr="004711F3" w:rsidRDefault="00193E54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Work with other developers in peer programming and code reviews.</w:t>
      </w:r>
    </w:p>
    <w:p w14:paraId="1AAB9054" w14:textId="1AFA855E" w:rsidR="00CB0557" w:rsidRPr="004711F3" w:rsidRDefault="00CB0557" w:rsidP="00CB0557">
      <w:pPr>
        <w:rPr>
          <w:rFonts w:asciiTheme="minorHAnsi" w:hAnsiTheme="minorHAnsi" w:cstheme="minorHAnsi"/>
          <w:bCs/>
          <w:iCs/>
        </w:rPr>
      </w:pPr>
    </w:p>
    <w:p w14:paraId="02DEB8A6" w14:textId="4BE27FD2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4266E8BB" w14:textId="26F2992A" w:rsidR="00CB0557" w:rsidRPr="00263DB3" w:rsidRDefault="00263DB3" w:rsidP="53BA61C9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2533FD">
        <w:rPr>
          <w:rFonts w:asciiTheme="minorHAnsi" w:hAnsiTheme="minorHAnsi" w:cstheme="minorBidi"/>
          <w:bCs/>
          <w:u w:val="single"/>
        </w:rPr>
        <w:t xml:space="preserve">C#, ASP.NET, Xamarin.IOS, </w:t>
      </w:r>
      <w:r w:rsidR="00845E65">
        <w:rPr>
          <w:rFonts w:asciiTheme="minorHAnsi" w:hAnsiTheme="minorHAnsi" w:cstheme="minorBidi"/>
          <w:bCs/>
          <w:u w:val="single"/>
        </w:rPr>
        <w:t xml:space="preserve">.NET Core, SQLite, SQL, </w:t>
      </w:r>
      <w:r w:rsidR="007A05C9">
        <w:rPr>
          <w:rFonts w:asciiTheme="minorHAnsi" w:hAnsiTheme="minorHAnsi" w:cstheme="minorBidi"/>
          <w:bCs/>
          <w:u w:val="single"/>
        </w:rPr>
        <w:t xml:space="preserve">Toad, SVN, GIT, </w:t>
      </w:r>
      <w:r w:rsidR="00193E54">
        <w:rPr>
          <w:rFonts w:asciiTheme="minorHAnsi" w:hAnsiTheme="minorHAnsi" w:cstheme="minorBidi"/>
          <w:bCs/>
          <w:u w:val="single"/>
        </w:rPr>
        <w:t xml:space="preserve">Entity Framework, EFCore, Toad, SQL Triggers, </w:t>
      </w: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7D2E63A8" w14:textId="42CC9738" w:rsidR="0076600D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14:paraId="77B21399" w14:textId="5D96EA39" w:rsidR="0076600D" w:rsidRPr="004711F3" w:rsidRDefault="002533FD" w:rsidP="00CB0557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05A6C042" w14:textId="77777777" w:rsidR="0093770A" w:rsidRPr="004711F3" w:rsidRDefault="0093770A" w:rsidP="00CB0557">
      <w:pPr>
        <w:rPr>
          <w:rFonts w:asciiTheme="minorHAnsi" w:hAnsiTheme="minorHAnsi" w:cstheme="minorHAnsi"/>
        </w:rPr>
      </w:pPr>
    </w:p>
    <w:p w14:paraId="692A5833" w14:textId="502FAB59" w:rsidR="0093770A" w:rsidRPr="004711F3" w:rsidRDefault="00EA73A1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1DEAB2E5" w14:textId="4A4DB4CF" w:rsidR="002D1A1E" w:rsidRPr="004711F3" w:rsidRDefault="002533FD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3FAE4D5B" w14:textId="6B1FA7D1" w:rsidR="00CB0557" w:rsidRPr="004711F3" w:rsidRDefault="00CB0557" w:rsidP="00CB0557">
      <w:pPr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5D1D7A64" w:rsidR="00CB0557" w:rsidRPr="004711F3" w:rsidRDefault="002533FD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0C528" w14:textId="77777777" w:rsidR="00BE2231" w:rsidRDefault="00BE2231" w:rsidP="00FB7BE6">
      <w:r>
        <w:separator/>
      </w:r>
    </w:p>
  </w:endnote>
  <w:endnote w:type="continuationSeparator" w:id="0">
    <w:p w14:paraId="235B6F5D" w14:textId="77777777" w:rsidR="00BE2231" w:rsidRDefault="00BE2231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CBEB8" w14:textId="77777777" w:rsidR="00BE2231" w:rsidRDefault="00BE2231" w:rsidP="00FB7BE6">
      <w:r>
        <w:separator/>
      </w:r>
    </w:p>
  </w:footnote>
  <w:footnote w:type="continuationSeparator" w:id="0">
    <w:p w14:paraId="3947B18E" w14:textId="77777777" w:rsidR="00BE2231" w:rsidRDefault="00BE2231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414136">
    <w:abstractNumId w:val="18"/>
  </w:num>
  <w:num w:numId="2" w16cid:durableId="853881673">
    <w:abstractNumId w:val="3"/>
  </w:num>
  <w:num w:numId="3" w16cid:durableId="1676496369">
    <w:abstractNumId w:val="2"/>
  </w:num>
  <w:num w:numId="4" w16cid:durableId="991644633">
    <w:abstractNumId w:val="23"/>
  </w:num>
  <w:num w:numId="5" w16cid:durableId="1912160312">
    <w:abstractNumId w:val="0"/>
  </w:num>
  <w:num w:numId="6" w16cid:durableId="1868641249">
    <w:abstractNumId w:val="14"/>
  </w:num>
  <w:num w:numId="7" w16cid:durableId="2098407536">
    <w:abstractNumId w:val="12"/>
  </w:num>
  <w:num w:numId="8" w16cid:durableId="1054426391">
    <w:abstractNumId w:val="22"/>
  </w:num>
  <w:num w:numId="9" w16cid:durableId="703989307">
    <w:abstractNumId w:val="1"/>
  </w:num>
  <w:num w:numId="10" w16cid:durableId="338048793">
    <w:abstractNumId w:val="20"/>
  </w:num>
  <w:num w:numId="11" w16cid:durableId="35204673">
    <w:abstractNumId w:val="19"/>
  </w:num>
  <w:num w:numId="12" w16cid:durableId="194660978">
    <w:abstractNumId w:val="10"/>
  </w:num>
  <w:num w:numId="13" w16cid:durableId="178349448">
    <w:abstractNumId w:val="4"/>
  </w:num>
  <w:num w:numId="14" w16cid:durableId="921447358">
    <w:abstractNumId w:val="6"/>
  </w:num>
  <w:num w:numId="15" w16cid:durableId="186674620">
    <w:abstractNumId w:val="11"/>
  </w:num>
  <w:num w:numId="16" w16cid:durableId="482817702">
    <w:abstractNumId w:val="21"/>
  </w:num>
  <w:num w:numId="17" w16cid:durableId="236982201">
    <w:abstractNumId w:val="24"/>
  </w:num>
  <w:num w:numId="18" w16cid:durableId="532766143">
    <w:abstractNumId w:val="15"/>
  </w:num>
  <w:num w:numId="19" w16cid:durableId="121458463">
    <w:abstractNumId w:val="8"/>
  </w:num>
  <w:num w:numId="20" w16cid:durableId="190653701">
    <w:abstractNumId w:val="7"/>
  </w:num>
  <w:num w:numId="21" w16cid:durableId="1805003431">
    <w:abstractNumId w:val="13"/>
  </w:num>
  <w:num w:numId="22" w16cid:durableId="895091424">
    <w:abstractNumId w:val="5"/>
  </w:num>
  <w:num w:numId="23" w16cid:durableId="84350972">
    <w:abstractNumId w:val="9"/>
  </w:num>
  <w:num w:numId="24" w16cid:durableId="1768112588">
    <w:abstractNumId w:val="17"/>
  </w:num>
  <w:num w:numId="25" w16cid:durableId="20723422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106FC2"/>
    <w:rsid w:val="00115CDD"/>
    <w:rsid w:val="00193E54"/>
    <w:rsid w:val="001D061D"/>
    <w:rsid w:val="001E79DA"/>
    <w:rsid w:val="002214B1"/>
    <w:rsid w:val="00226F5A"/>
    <w:rsid w:val="002533FD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577BEA"/>
    <w:rsid w:val="005B3F20"/>
    <w:rsid w:val="00610F5A"/>
    <w:rsid w:val="006560DB"/>
    <w:rsid w:val="00656F65"/>
    <w:rsid w:val="006619B5"/>
    <w:rsid w:val="00664954"/>
    <w:rsid w:val="0067782B"/>
    <w:rsid w:val="00716DDC"/>
    <w:rsid w:val="00737EAE"/>
    <w:rsid w:val="0076600D"/>
    <w:rsid w:val="007A05C9"/>
    <w:rsid w:val="007C2301"/>
    <w:rsid w:val="00807750"/>
    <w:rsid w:val="00845E65"/>
    <w:rsid w:val="008858AE"/>
    <w:rsid w:val="0093770A"/>
    <w:rsid w:val="009A133C"/>
    <w:rsid w:val="009A2AE1"/>
    <w:rsid w:val="009B4545"/>
    <w:rsid w:val="00A05B8D"/>
    <w:rsid w:val="00A945C0"/>
    <w:rsid w:val="00B6163A"/>
    <w:rsid w:val="00B6455B"/>
    <w:rsid w:val="00B6526A"/>
    <w:rsid w:val="00B93749"/>
    <w:rsid w:val="00BB0E94"/>
    <w:rsid w:val="00BE2231"/>
    <w:rsid w:val="00C06E61"/>
    <w:rsid w:val="00C12A49"/>
    <w:rsid w:val="00C85743"/>
    <w:rsid w:val="00CA3266"/>
    <w:rsid w:val="00CB0557"/>
    <w:rsid w:val="00D34833"/>
    <w:rsid w:val="00D703A8"/>
    <w:rsid w:val="00D85084"/>
    <w:rsid w:val="00DA6086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248D7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248D7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2248D7"/>
    <w:rsid w:val="0035128B"/>
    <w:rsid w:val="004E2041"/>
    <w:rsid w:val="00AC15CB"/>
    <w:rsid w:val="00CB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2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970801-3F32-4A42-83A5-8C08A399A551}"/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1423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Justin Martinez</cp:lastModifiedBy>
  <cp:revision>5</cp:revision>
  <cp:lastPrinted>2014-02-04T19:23:00Z</cp:lastPrinted>
  <dcterms:created xsi:type="dcterms:W3CDTF">2023-03-10T04:55:00Z</dcterms:created>
  <dcterms:modified xsi:type="dcterms:W3CDTF">2023-03-14T21:46:00Z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91500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