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34A4F8BA" w:rsidR="000B484C" w:rsidRPr="00C53EA2" w:rsidRDefault="00996B77" w:rsidP="00CB0557">
      <w:pPr>
        <w:rPr>
          <w:rFonts w:ascii="Times New Roman" w:hAnsi="Times New Roman"/>
          <w:b/>
        </w:rPr>
      </w:pPr>
      <w:r w:rsidRPr="00C53EA2">
        <w:rPr>
          <w:rFonts w:ascii="Times New Roman" w:hAnsi="Times New Roman"/>
          <w:b/>
        </w:rPr>
        <w:t>Theodore Smith</w:t>
      </w:r>
    </w:p>
    <w:p w14:paraId="3C4D7E81" w14:textId="1D59B5CC" w:rsidR="00A945C0" w:rsidRPr="00C53EA2" w:rsidRDefault="00996B77" w:rsidP="00CB0557">
      <w:pPr>
        <w:widowControl w:val="0"/>
        <w:rPr>
          <w:rFonts w:ascii="Times New Roman" w:hAnsi="Times New Roman"/>
        </w:rPr>
      </w:pPr>
      <w:r w:rsidRPr="00C53EA2">
        <w:rPr>
          <w:rFonts w:ascii="Times New Roman" w:hAnsi="Times New Roman"/>
        </w:rPr>
        <w:t>tsmith@cobec.com</w:t>
      </w:r>
      <w:r w:rsidR="00EA73A1" w:rsidRPr="00C53EA2">
        <w:rPr>
          <w:rFonts w:ascii="Times New Roman" w:hAnsi="Times New Roman"/>
        </w:rPr>
        <w:t xml:space="preserve"> </w:t>
      </w:r>
    </w:p>
    <w:p w14:paraId="618E33B5" w14:textId="004DAC6A" w:rsidR="001E79DA" w:rsidRPr="00C53EA2" w:rsidRDefault="00996B77" w:rsidP="00CB0557">
      <w:pPr>
        <w:rPr>
          <w:rFonts w:ascii="Times New Roman" w:hAnsi="Times New Roman"/>
        </w:rPr>
      </w:pPr>
      <w:r w:rsidRPr="00C53EA2">
        <w:rPr>
          <w:rFonts w:ascii="Times New Roman" w:hAnsi="Times New Roman"/>
        </w:rPr>
        <w:t>202-847-7703</w:t>
      </w:r>
    </w:p>
    <w:p w14:paraId="03FAF678" w14:textId="77777777" w:rsidR="00A945C0" w:rsidRPr="00C53EA2" w:rsidRDefault="00A945C0" w:rsidP="00CB0557">
      <w:pPr>
        <w:rPr>
          <w:rFonts w:ascii="Times New Roman" w:hAnsi="Times New Roman"/>
          <w:b/>
          <w:u w:val="single"/>
        </w:rPr>
      </w:pPr>
    </w:p>
    <w:p w14:paraId="3412D0C3" w14:textId="77777777" w:rsidR="000B4D19" w:rsidRPr="00C53EA2" w:rsidRDefault="000B4D19" w:rsidP="00CB0557">
      <w:pPr>
        <w:rPr>
          <w:rFonts w:ascii="Times New Roman" w:hAnsi="Times New Roman"/>
        </w:rPr>
      </w:pPr>
      <w:r w:rsidRPr="00C53EA2">
        <w:rPr>
          <w:rFonts w:ascii="Times New Roman" w:hAnsi="Times New Roman"/>
          <w:b/>
        </w:rPr>
        <w:t>PROFESSIONAL SUMMARY</w:t>
      </w:r>
      <w:r w:rsidRPr="00C53EA2">
        <w:rPr>
          <w:rFonts w:ascii="Times New Roman" w:hAnsi="Times New Roman"/>
        </w:rPr>
        <w:t>:</w:t>
      </w:r>
    </w:p>
    <w:p w14:paraId="50DF9E2F" w14:textId="132D7E0F" w:rsidR="000B4D19" w:rsidRPr="00C53EA2" w:rsidRDefault="000B4D19" w:rsidP="00CB0557">
      <w:pPr>
        <w:rPr>
          <w:rFonts w:ascii="Times New Roman" w:hAnsi="Times New Roman"/>
          <w:highlight w:val="yellow"/>
        </w:rPr>
      </w:pPr>
      <w:r w:rsidRPr="00C53EA2">
        <w:rPr>
          <w:rFonts w:ascii="Times New Roman" w:hAnsi="Times New Roman"/>
        </w:rPr>
        <w:t>Mr.</w:t>
      </w:r>
      <w:r w:rsidR="00996B77" w:rsidRPr="00C53EA2">
        <w:rPr>
          <w:rFonts w:ascii="Times New Roman" w:hAnsi="Times New Roman"/>
        </w:rPr>
        <w:t xml:space="preserve"> Smith has 20+ years of corporate experience, I have practiced extensive project management skills and gained experience in program analysis, operational management, project oversight and project coordination.  I have had the opportunity to support assist and collaborate with senior level staff recognizing opportunities for efficiency and implemented operational improvements.  With my strong background in program and project management, financial tracking and analysis has helped me to identify and react to solve urgent problems</w:t>
      </w:r>
    </w:p>
    <w:p w14:paraId="09854709" w14:textId="77777777" w:rsidR="000B4D19" w:rsidRPr="00C53EA2" w:rsidRDefault="000B4D19" w:rsidP="00CB0557">
      <w:pPr>
        <w:rPr>
          <w:rFonts w:ascii="Times New Roman" w:hAnsi="Times New Roman"/>
          <w:b/>
          <w:u w:val="single"/>
        </w:rPr>
      </w:pPr>
    </w:p>
    <w:p w14:paraId="5D52299A" w14:textId="77777777" w:rsidR="000B4D19" w:rsidRPr="00C53EA2" w:rsidRDefault="000B4D19" w:rsidP="00CB0557">
      <w:pPr>
        <w:rPr>
          <w:rFonts w:ascii="Times New Roman" w:hAnsi="Times New Roman"/>
          <w:b/>
          <w:u w:val="single"/>
        </w:rPr>
      </w:pPr>
    </w:p>
    <w:p w14:paraId="223CA0FD" w14:textId="639440E2" w:rsidR="009A133C" w:rsidRPr="00C53EA2" w:rsidRDefault="0076600D" w:rsidP="00CB0557">
      <w:pPr>
        <w:rPr>
          <w:rFonts w:ascii="Times New Roman" w:hAnsi="Times New Roman"/>
          <w:b/>
          <w:u w:val="single"/>
        </w:rPr>
      </w:pPr>
      <w:r w:rsidRPr="00C53EA2">
        <w:rPr>
          <w:rFonts w:ascii="Times New Roman" w:hAnsi="Times New Roman"/>
          <w:b/>
          <w:u w:val="single"/>
        </w:rPr>
        <w:t xml:space="preserve">EDUCATION:  </w:t>
      </w:r>
    </w:p>
    <w:p w14:paraId="12B049B5" w14:textId="504AB69F" w:rsidR="008858AE" w:rsidRPr="00C53EA2" w:rsidRDefault="008858AE" w:rsidP="00CB0557">
      <w:pPr>
        <w:rPr>
          <w:rFonts w:ascii="Times New Roman" w:hAnsi="Times New Roman"/>
          <w:bCs/>
        </w:rPr>
      </w:pPr>
      <w:r w:rsidRPr="00C53EA2">
        <w:rPr>
          <w:rFonts w:ascii="Times New Roman" w:hAnsi="Times New Roman"/>
          <w:bCs/>
        </w:rPr>
        <w:t>Bachelor of Science in</w:t>
      </w:r>
      <w:r w:rsidR="00EA73A1" w:rsidRPr="00C53EA2">
        <w:rPr>
          <w:rFonts w:ascii="Times New Roman" w:hAnsi="Times New Roman"/>
          <w:bCs/>
        </w:rPr>
        <w:t xml:space="preserve"> </w:t>
      </w:r>
      <w:r w:rsidR="00996B77" w:rsidRPr="00C53EA2">
        <w:rPr>
          <w:rFonts w:ascii="Times New Roman" w:hAnsi="Times New Roman"/>
          <w:bCs/>
        </w:rPr>
        <w:t>Business Administration</w:t>
      </w:r>
      <w:r w:rsidRPr="00C53EA2">
        <w:rPr>
          <w:rFonts w:ascii="Times New Roman" w:hAnsi="Times New Roman"/>
          <w:bCs/>
        </w:rPr>
        <w:t xml:space="preserve">, </w:t>
      </w:r>
      <w:r w:rsidR="00996B77" w:rsidRPr="00C53EA2">
        <w:rPr>
          <w:rFonts w:ascii="Times New Roman" w:hAnsi="Times New Roman"/>
          <w:bCs/>
        </w:rPr>
        <w:t>Saint Augustine’s University</w:t>
      </w:r>
      <w:r w:rsidRPr="00C53EA2">
        <w:rPr>
          <w:rFonts w:ascii="Times New Roman" w:hAnsi="Times New Roman"/>
          <w:bCs/>
        </w:rPr>
        <w:t xml:space="preserve">, </w:t>
      </w:r>
      <w:r w:rsidR="00996B77" w:rsidRPr="00C53EA2">
        <w:rPr>
          <w:rFonts w:ascii="Times New Roman" w:hAnsi="Times New Roman"/>
          <w:bCs/>
        </w:rPr>
        <w:t>Raleigh</w:t>
      </w:r>
      <w:r w:rsidRPr="00C53EA2">
        <w:rPr>
          <w:rFonts w:ascii="Times New Roman" w:hAnsi="Times New Roman"/>
          <w:bCs/>
        </w:rPr>
        <w:t xml:space="preserve">, </w:t>
      </w:r>
      <w:r w:rsidR="00996B77" w:rsidRPr="00C53EA2">
        <w:rPr>
          <w:rFonts w:ascii="Times New Roman" w:hAnsi="Times New Roman"/>
          <w:bCs/>
        </w:rPr>
        <w:t>NC</w:t>
      </w:r>
      <w:r w:rsidRPr="00C53EA2">
        <w:rPr>
          <w:rFonts w:ascii="Times New Roman" w:hAnsi="Times New Roman"/>
          <w:bCs/>
        </w:rPr>
        <w:t xml:space="preserve"> </w:t>
      </w:r>
      <w:r w:rsidR="00996B77" w:rsidRPr="00C53EA2">
        <w:rPr>
          <w:rFonts w:ascii="Times New Roman" w:hAnsi="Times New Roman"/>
          <w:bCs/>
        </w:rPr>
        <w:t>1996</w:t>
      </w:r>
    </w:p>
    <w:p w14:paraId="6756EE73" w14:textId="77777777" w:rsidR="000B4BA3" w:rsidRPr="00C53EA2" w:rsidRDefault="000B4BA3" w:rsidP="00CB0557">
      <w:pPr>
        <w:rPr>
          <w:rFonts w:ascii="Times New Roman" w:hAnsi="Times New Roman"/>
        </w:rPr>
      </w:pPr>
    </w:p>
    <w:p w14:paraId="46A8ACD3" w14:textId="77777777" w:rsidR="00D85084" w:rsidRPr="00C53EA2" w:rsidRDefault="00D85084" w:rsidP="00CB0557">
      <w:pPr>
        <w:rPr>
          <w:rFonts w:ascii="Times New Roman" w:hAnsi="Times New Roman"/>
        </w:rPr>
      </w:pPr>
    </w:p>
    <w:p w14:paraId="1113D754" w14:textId="498A1A1C" w:rsidR="00737EAE" w:rsidRPr="00C53EA2" w:rsidRDefault="00D85084" w:rsidP="00CB0557">
      <w:pPr>
        <w:rPr>
          <w:rFonts w:ascii="Times New Roman" w:hAnsi="Times New Roman"/>
          <w:b/>
          <w:u w:val="single"/>
        </w:rPr>
      </w:pPr>
      <w:r w:rsidRPr="00C53EA2">
        <w:rPr>
          <w:rFonts w:ascii="Times New Roman" w:hAnsi="Times New Roman"/>
          <w:b/>
          <w:u w:val="single"/>
        </w:rPr>
        <w:t>RELEVANT E</w:t>
      </w:r>
      <w:r w:rsidR="000B484C" w:rsidRPr="00C53EA2">
        <w:rPr>
          <w:rFonts w:ascii="Times New Roman" w:hAnsi="Times New Roman"/>
          <w:b/>
          <w:u w:val="single"/>
        </w:rPr>
        <w:t>XPERIENCE:</w:t>
      </w:r>
    </w:p>
    <w:p w14:paraId="39E8C9BC" w14:textId="77777777" w:rsidR="00EA73A1" w:rsidRPr="00C53EA2" w:rsidRDefault="00EA73A1" w:rsidP="00CB0557">
      <w:pPr>
        <w:rPr>
          <w:rFonts w:ascii="Times New Roman" w:hAnsi="Times New Roman"/>
          <w:b/>
          <w:iCs/>
        </w:rPr>
      </w:pPr>
    </w:p>
    <w:p w14:paraId="2275CAE9" w14:textId="77777777" w:rsidR="00D6733C" w:rsidRPr="00C53EA2" w:rsidRDefault="00D6733C" w:rsidP="00D6733C">
      <w:pPr>
        <w:autoSpaceDE w:val="0"/>
        <w:autoSpaceDN w:val="0"/>
        <w:adjustRightInd w:val="0"/>
        <w:jc w:val="both"/>
        <w:rPr>
          <w:rFonts w:ascii="Times New Roman" w:hAnsi="Times New Roman"/>
          <w:b/>
        </w:rPr>
      </w:pPr>
      <w:r w:rsidRPr="00C53EA2">
        <w:rPr>
          <w:rFonts w:ascii="Times New Roman" w:hAnsi="Times New Roman"/>
          <w:b/>
        </w:rPr>
        <w:t>Title: Senior Consultant/P6 Scheduler</w:t>
      </w:r>
    </w:p>
    <w:p w14:paraId="0624FEDC" w14:textId="383D5BDC" w:rsidR="00C53EA2" w:rsidRPr="00C53EA2" w:rsidRDefault="00C53EA2" w:rsidP="00C53EA2">
      <w:pPr>
        <w:autoSpaceDE w:val="0"/>
        <w:autoSpaceDN w:val="0"/>
        <w:adjustRightInd w:val="0"/>
        <w:jc w:val="both"/>
        <w:rPr>
          <w:rFonts w:ascii="Times New Roman" w:hAnsi="Times New Roman"/>
          <w:b/>
        </w:rPr>
      </w:pPr>
      <w:r w:rsidRPr="00C53EA2">
        <w:rPr>
          <w:rFonts w:ascii="Times New Roman" w:hAnsi="Times New Roman"/>
          <w:b/>
        </w:rPr>
        <w:t xml:space="preserve">Cobec Consulting - Washington, DC </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6630E405" w14:textId="2167080F" w:rsidR="00C53EA2" w:rsidRDefault="00D6733C" w:rsidP="00C53EA2">
      <w:pPr>
        <w:autoSpaceDE w:val="0"/>
        <w:autoSpaceDN w:val="0"/>
        <w:adjustRightInd w:val="0"/>
        <w:jc w:val="both"/>
        <w:rPr>
          <w:rFonts w:ascii="Times New Roman" w:hAnsi="Times New Roman"/>
          <w:b/>
        </w:rPr>
      </w:pPr>
      <w:r w:rsidRPr="00C53EA2">
        <w:rPr>
          <w:rFonts w:ascii="Times New Roman" w:hAnsi="Times New Roman"/>
          <w:b/>
        </w:rPr>
        <w:t>February 2018 to Present</w:t>
      </w:r>
    </w:p>
    <w:p w14:paraId="08ACD8E8" w14:textId="77777777" w:rsidR="00D6733C" w:rsidRPr="00C53EA2" w:rsidRDefault="00D6733C" w:rsidP="00C53EA2">
      <w:pPr>
        <w:autoSpaceDE w:val="0"/>
        <w:autoSpaceDN w:val="0"/>
        <w:adjustRightInd w:val="0"/>
        <w:jc w:val="both"/>
        <w:rPr>
          <w:rFonts w:ascii="Times New Roman" w:hAnsi="Times New Roman"/>
          <w:b/>
        </w:rPr>
      </w:pPr>
    </w:p>
    <w:p w14:paraId="7CA88AB9" w14:textId="77777777"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Works closely with Federal Aviation Agency (FAA) management teams, and other program stakeholders to provide technical and administrative consultation for project management, project execution, planning, scheduling, and communications. </w:t>
      </w:r>
    </w:p>
    <w:p w14:paraId="68DEE586"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 xml:space="preserve">Lead the project management process using advance project and program management processes, which lead to improved project management scope, cost, schedule, and quality performance. </w:t>
      </w:r>
    </w:p>
    <w:p w14:paraId="4A182B82"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Other duties include but not limited to development, update, and communicate project schedule data for stakeholders to Program Management.</w:t>
      </w:r>
    </w:p>
    <w:p w14:paraId="1C49EE4C"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Coordinate cost and schedule data input for program briefings as needed.</w:t>
      </w:r>
    </w:p>
    <w:p w14:paraId="5B47ABCE"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Develop, update, present, review, and perform critical analysis of project schedules using Primavera.</w:t>
      </w:r>
    </w:p>
    <w:p w14:paraId="6796E1A3"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Project Manager and Microsoft Project to understand, coordinate, and report existing or potential project delays or programmatic impacts to cost, scope, or schedule.</w:t>
      </w:r>
    </w:p>
    <w:p w14:paraId="225B2852"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Assist management to understand imminent and potential cost and schedule delays, or other impacts to cost, scope, or schedule.</w:t>
      </w:r>
    </w:p>
    <w:p w14:paraId="1E26A02B" w14:textId="77777777" w:rsidR="00C53EA2" w:rsidRPr="00C53EA2" w:rsidRDefault="00C53EA2" w:rsidP="00C53EA2">
      <w:pPr>
        <w:rPr>
          <w:rFonts w:ascii="Times New Roman" w:hAnsi="Times New Roman"/>
          <w:b/>
        </w:rPr>
      </w:pPr>
    </w:p>
    <w:p w14:paraId="0A7ACAB7" w14:textId="77777777" w:rsidR="000553AD" w:rsidRDefault="000553AD" w:rsidP="000553AD">
      <w:pPr>
        <w:rPr>
          <w:rFonts w:ascii="Times New Roman" w:hAnsi="Times New Roman"/>
          <w:b/>
        </w:rPr>
      </w:pPr>
    </w:p>
    <w:p w14:paraId="03935512" w14:textId="77777777" w:rsidR="000553AD" w:rsidRDefault="000553AD" w:rsidP="000553AD">
      <w:pPr>
        <w:rPr>
          <w:rFonts w:ascii="Times New Roman" w:hAnsi="Times New Roman"/>
          <w:b/>
        </w:rPr>
      </w:pPr>
    </w:p>
    <w:p w14:paraId="36E7E542" w14:textId="77777777" w:rsidR="000553AD" w:rsidRDefault="000553AD" w:rsidP="000553AD">
      <w:pPr>
        <w:rPr>
          <w:rFonts w:ascii="Times New Roman" w:hAnsi="Times New Roman"/>
          <w:b/>
        </w:rPr>
      </w:pPr>
    </w:p>
    <w:p w14:paraId="7B1416F4" w14:textId="77777777" w:rsidR="000553AD" w:rsidRDefault="000553AD" w:rsidP="000553AD">
      <w:pPr>
        <w:rPr>
          <w:rFonts w:ascii="Times New Roman" w:hAnsi="Times New Roman"/>
          <w:b/>
        </w:rPr>
      </w:pPr>
    </w:p>
    <w:p w14:paraId="00D9502F" w14:textId="7952DDCE" w:rsidR="000553AD" w:rsidRPr="00C53EA2" w:rsidRDefault="000553AD" w:rsidP="000553AD">
      <w:pPr>
        <w:rPr>
          <w:rFonts w:ascii="Times New Roman" w:hAnsi="Times New Roman"/>
          <w:b/>
        </w:rPr>
      </w:pPr>
      <w:r w:rsidRPr="00C53EA2">
        <w:rPr>
          <w:rFonts w:ascii="Times New Roman" w:hAnsi="Times New Roman"/>
          <w:b/>
        </w:rPr>
        <w:lastRenderedPageBreak/>
        <w:t>Title:  Senior Primavera P6 Scheduler</w:t>
      </w:r>
    </w:p>
    <w:p w14:paraId="4ADB44F2" w14:textId="32F0E5EE" w:rsidR="00C53EA2" w:rsidRPr="00C53EA2" w:rsidRDefault="00C53EA2" w:rsidP="00C53EA2">
      <w:pPr>
        <w:rPr>
          <w:rFonts w:ascii="Times New Roman" w:hAnsi="Times New Roman"/>
          <w:b/>
        </w:rPr>
      </w:pPr>
      <w:r w:rsidRPr="00C53EA2">
        <w:rPr>
          <w:rFonts w:ascii="Times New Roman" w:hAnsi="Times New Roman"/>
          <w:b/>
        </w:rPr>
        <w:t>AMDEX Corporation/US Census Bureau, Suitland, MD</w:t>
      </w:r>
      <w:r w:rsidRPr="00C53EA2">
        <w:rPr>
          <w:rFonts w:ascii="Times New Roman" w:hAnsi="Times New Roman"/>
          <w:b/>
        </w:rPr>
        <w:tab/>
      </w:r>
      <w:r w:rsidRPr="00C53EA2">
        <w:rPr>
          <w:rFonts w:ascii="Times New Roman" w:hAnsi="Times New Roman"/>
          <w:b/>
        </w:rPr>
        <w:tab/>
      </w:r>
    </w:p>
    <w:p w14:paraId="334D2D92" w14:textId="4CC176DE" w:rsidR="000553AD" w:rsidRDefault="000553AD" w:rsidP="00C53EA2">
      <w:pPr>
        <w:autoSpaceDE w:val="0"/>
        <w:autoSpaceDN w:val="0"/>
        <w:adjustRightInd w:val="0"/>
        <w:rPr>
          <w:rFonts w:ascii="Times New Roman" w:hAnsi="Times New Roman"/>
          <w:b/>
        </w:rPr>
      </w:pPr>
      <w:r w:rsidRPr="00C53EA2">
        <w:rPr>
          <w:rFonts w:ascii="Times New Roman" w:hAnsi="Times New Roman"/>
          <w:b/>
        </w:rPr>
        <w:t>Mar 2015 – Aug 2017</w:t>
      </w:r>
    </w:p>
    <w:p w14:paraId="34F9EF9A" w14:textId="77777777" w:rsidR="000553AD" w:rsidRDefault="000553AD" w:rsidP="00C53EA2">
      <w:pPr>
        <w:autoSpaceDE w:val="0"/>
        <w:autoSpaceDN w:val="0"/>
        <w:adjustRightInd w:val="0"/>
        <w:rPr>
          <w:rFonts w:ascii="Times New Roman" w:hAnsi="Times New Roman"/>
        </w:rPr>
      </w:pPr>
    </w:p>
    <w:p w14:paraId="33737CAF" w14:textId="65922974" w:rsidR="00C53EA2" w:rsidRPr="00C53EA2" w:rsidRDefault="00C53EA2" w:rsidP="00C53EA2">
      <w:pPr>
        <w:autoSpaceDE w:val="0"/>
        <w:autoSpaceDN w:val="0"/>
        <w:adjustRightInd w:val="0"/>
        <w:rPr>
          <w:rFonts w:ascii="Times New Roman" w:hAnsi="Times New Roman"/>
        </w:rPr>
      </w:pPr>
      <w:r w:rsidRPr="00C53EA2">
        <w:rPr>
          <w:rFonts w:ascii="Times New Roman" w:hAnsi="Times New Roman"/>
        </w:rPr>
        <w:t xml:space="preserve">Worked closely with U.S. Census Bureau leadership, management teams, and other program stakeholders to provide management, scheduling, and technical expertise supporting project management, project execution, planning, and scheduling.  Responsible for maintaining multiple Census Operational and Systems Project schedules to reflect actual and projected performance. Provided weekly schedule updates and analysis and monitored project progress. </w:t>
      </w:r>
    </w:p>
    <w:p w14:paraId="7083185E" w14:textId="77777777" w:rsidR="00C53EA2" w:rsidRPr="00C53EA2" w:rsidRDefault="00C53EA2" w:rsidP="00C53EA2">
      <w:pPr>
        <w:autoSpaceDE w:val="0"/>
        <w:autoSpaceDN w:val="0"/>
        <w:adjustRightInd w:val="0"/>
        <w:rPr>
          <w:rFonts w:ascii="Times New Roman" w:hAnsi="Times New Roman"/>
        </w:rPr>
      </w:pPr>
      <w:r w:rsidRPr="00C53EA2">
        <w:rPr>
          <w:rFonts w:ascii="Times New Roman" w:hAnsi="Times New Roman"/>
        </w:rPr>
        <w:t>Other duties also include:</w:t>
      </w:r>
    </w:p>
    <w:p w14:paraId="704AC355" w14:textId="77777777" w:rsidR="00C53EA2" w:rsidRPr="00C53EA2" w:rsidRDefault="00C53EA2" w:rsidP="00C53EA2">
      <w:pPr>
        <w:autoSpaceDE w:val="0"/>
        <w:autoSpaceDN w:val="0"/>
        <w:adjustRightInd w:val="0"/>
        <w:ind w:left="-90"/>
        <w:rPr>
          <w:rFonts w:ascii="Times New Roman" w:hAnsi="Times New Roman"/>
        </w:rPr>
      </w:pPr>
    </w:p>
    <w:p w14:paraId="7F349760"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Provided schedule data to support the Government’s monthly Program Management Review activities.</w:t>
      </w:r>
    </w:p>
    <w:p w14:paraId="1FA035B0"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Updated the Work/Performance Plan and schedules as necessary to reflect planned work activities.</w:t>
      </w:r>
    </w:p>
    <w:p w14:paraId="6038657F" w14:textId="77777777" w:rsidR="00C53EA2" w:rsidRPr="00C53EA2" w:rsidRDefault="00C53EA2" w:rsidP="00C53EA2">
      <w:pPr>
        <w:pStyle w:val="ListParagraph"/>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Development and implementation of assigned projects and provides a single point of contact for multiple Operational and Systems Projects.</w:t>
      </w:r>
    </w:p>
    <w:p w14:paraId="6E9A9AB1"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Updating/status of multiple Census Operations and Systems project schedules.</w:t>
      </w:r>
    </w:p>
    <w:p w14:paraId="3C2D652C" w14:textId="77777777" w:rsidR="00C53EA2" w:rsidRPr="00C53EA2" w:rsidRDefault="00C53EA2" w:rsidP="00C53EA2">
      <w:pPr>
        <w:pStyle w:val="ListParagraph"/>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projects from original concept through final implementation.</w:t>
      </w:r>
    </w:p>
    <w:p w14:paraId="348F1FFA"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Interfaced with all areas affected by the project including end users, computer services, and client services.</w:t>
      </w:r>
    </w:p>
    <w:p w14:paraId="71CA8F3C"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Work Breakdown Structure and Activity Coding for Census Operational and Systems Schedules.</w:t>
      </w:r>
    </w:p>
    <w:p w14:paraId="02E5F3B3"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detailed work plans, schedules, project estimates, resource plans, and status reports.</w:t>
      </w:r>
    </w:p>
    <w:p w14:paraId="4AC2DA17"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Conducted project meetings and responsible for project tracking and analysis.</w:t>
      </w:r>
    </w:p>
    <w:p w14:paraId="303589D0"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Ensured adherence to quality standards and review project deliverables.</w:t>
      </w:r>
    </w:p>
    <w:p w14:paraId="10F4B8CC"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Assisted in implementing and maintaining large and complex project schedules, using Primavera P6 Release 15.2.</w:t>
      </w:r>
    </w:p>
    <w:p w14:paraId="1762217C"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Assisted lead project planner/scheduler in preparing for project progress reports and ad-hoc schedule reports.</w:t>
      </w:r>
    </w:p>
    <w:p w14:paraId="2AAB4E71"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and delivered for Government review and approval a Task Order Work/Performance Plan and associated schedule as described in the Schedule of Deliverables.</w:t>
      </w:r>
    </w:p>
    <w:p w14:paraId="08ED07F7"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schedules using the approved project scheduling tool in accordance with scheduling standards for incorporation into the Integrated Master Schedule.</w:t>
      </w:r>
    </w:p>
    <w:p w14:paraId="08574A14" w14:textId="77777777" w:rsidR="00C53EA2" w:rsidRPr="00C53EA2" w:rsidRDefault="00C53EA2" w:rsidP="00C53EA2">
      <w:pPr>
        <w:rPr>
          <w:rFonts w:ascii="Times New Roman" w:hAnsi="Times New Roman"/>
        </w:rPr>
      </w:pPr>
    </w:p>
    <w:p w14:paraId="0C2F9C24" w14:textId="77777777" w:rsidR="000553AD" w:rsidRPr="00C53EA2" w:rsidRDefault="000553AD" w:rsidP="000553AD">
      <w:pPr>
        <w:rPr>
          <w:rFonts w:ascii="Times New Roman" w:hAnsi="Times New Roman"/>
          <w:b/>
        </w:rPr>
      </w:pPr>
      <w:r w:rsidRPr="00C53EA2">
        <w:rPr>
          <w:rFonts w:ascii="Times New Roman" w:hAnsi="Times New Roman"/>
          <w:b/>
        </w:rPr>
        <w:t>Title:  Senior Project Control Analyst</w:t>
      </w:r>
    </w:p>
    <w:p w14:paraId="17C18F59" w14:textId="65031643" w:rsidR="00C53EA2" w:rsidRPr="00C53EA2" w:rsidRDefault="00C53EA2" w:rsidP="00C53EA2">
      <w:pPr>
        <w:rPr>
          <w:rFonts w:ascii="Times New Roman" w:hAnsi="Times New Roman"/>
        </w:rPr>
      </w:pPr>
      <w:r w:rsidRPr="00C53EA2">
        <w:rPr>
          <w:rFonts w:ascii="Times New Roman" w:hAnsi="Times New Roman"/>
          <w:b/>
        </w:rPr>
        <w:t>VSE Corporation, Alexandria, VA</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1396D3EE" w14:textId="1AF7E672" w:rsidR="00C53EA2" w:rsidRDefault="000553AD" w:rsidP="00C53EA2">
      <w:pPr>
        <w:rPr>
          <w:rFonts w:ascii="Times New Roman" w:hAnsi="Times New Roman"/>
          <w:b/>
        </w:rPr>
      </w:pPr>
      <w:r w:rsidRPr="00C53EA2">
        <w:rPr>
          <w:rFonts w:ascii="Times New Roman" w:hAnsi="Times New Roman"/>
          <w:b/>
        </w:rPr>
        <w:t>Apr 2007 – Mar 2014</w:t>
      </w:r>
    </w:p>
    <w:p w14:paraId="335066C7" w14:textId="77777777" w:rsidR="000553AD" w:rsidRPr="00C53EA2" w:rsidRDefault="000553AD" w:rsidP="00C53EA2">
      <w:pPr>
        <w:rPr>
          <w:rFonts w:ascii="Times New Roman" w:hAnsi="Times New Roman"/>
          <w:b/>
        </w:rPr>
      </w:pPr>
    </w:p>
    <w:p w14:paraId="1C4D04CA" w14:textId="77777777"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Managed resources, schedules, financials and control guidelines throughout the full project life cycle. This also includes management of issues, risks and project change requests to ensure successful and on-time project delivery. Contributed to process improvement initiatives as it relates to improving project delivery.  Defined technical requirements and document plans for </w:t>
      </w:r>
      <w:r w:rsidRPr="00C53EA2">
        <w:rPr>
          <w:rFonts w:ascii="Times New Roman" w:hAnsi="Times New Roman"/>
        </w:rPr>
        <w:lastRenderedPageBreak/>
        <w:t>project lifecycle deployment including the scheduling of project deliverables, budgets and timelines.</w:t>
      </w:r>
    </w:p>
    <w:p w14:paraId="51BD7D1E"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Analyzed, prepared and documented operational procedures and technical guidelines for P6 project schedules.</w:t>
      </w:r>
    </w:p>
    <w:p w14:paraId="6D75C987"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 xml:space="preserve">Planned, developed and deployed change management initiatives for technical implementation including productivity software, systems, technical application. </w:t>
      </w:r>
    </w:p>
    <w:p w14:paraId="5AC133E1"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Project Control Analyst/P6 Administrator for all Global Division Ship Transfer Projects and Follow on Technical Support Projects.</w:t>
      </w:r>
    </w:p>
    <w:p w14:paraId="40F0380C"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Collaborated with the Project team to ensure all project work and company policies and procedures and completed as per control documents and the company’s standards.</w:t>
      </w:r>
    </w:p>
    <w:p w14:paraId="5AA3011F"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Master Scheduler for all Primavera P6 Ship Transfer Project Schedules/Plans and identified the impact of work performed and not performed as scheduled.</w:t>
      </w:r>
    </w:p>
    <w:p w14:paraId="3A6ED728"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 xml:space="preserve">Maintain status of the Integrated Master Schedule and supporting P6 project schedules on a weekly basis by validating status provided by Contractors. </w:t>
      </w:r>
    </w:p>
    <w:p w14:paraId="4940EBA7"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 xml:space="preserve">Developed a new system utilizing Primavera P6 and </w:t>
      </w:r>
      <w:proofErr w:type="spellStart"/>
      <w:r w:rsidRPr="00C53EA2">
        <w:rPr>
          <w:rFonts w:ascii="Times New Roman" w:hAnsi="Times New Roman"/>
        </w:rPr>
        <w:t>Deltek</w:t>
      </w:r>
      <w:proofErr w:type="spellEnd"/>
      <w:r w:rsidRPr="00C53EA2">
        <w:rPr>
          <w:rFonts w:ascii="Times New Roman" w:hAnsi="Times New Roman"/>
        </w:rPr>
        <w:t xml:space="preserve"> Cobra to track both projections and real time financials and schedules that will result in company’s ability to provide Earned Value information on our projects.</w:t>
      </w:r>
    </w:p>
    <w:p w14:paraId="5A9D4281" w14:textId="77777777" w:rsidR="00C53EA2" w:rsidRPr="00C53EA2" w:rsidRDefault="00C53EA2" w:rsidP="00C53EA2">
      <w:pPr>
        <w:rPr>
          <w:rFonts w:ascii="Times New Roman" w:hAnsi="Times New Roman"/>
        </w:rPr>
      </w:pPr>
    </w:p>
    <w:p w14:paraId="2CC40DBE" w14:textId="77777777" w:rsidR="000553AD" w:rsidRPr="00C53EA2" w:rsidRDefault="000553AD" w:rsidP="000553AD">
      <w:pPr>
        <w:rPr>
          <w:rFonts w:ascii="Times New Roman" w:hAnsi="Times New Roman"/>
          <w:b/>
        </w:rPr>
      </w:pPr>
      <w:r w:rsidRPr="00C53EA2">
        <w:rPr>
          <w:rFonts w:ascii="Times New Roman" w:hAnsi="Times New Roman"/>
          <w:b/>
        </w:rPr>
        <w:t>Title:  Technical Data Analyst</w:t>
      </w:r>
    </w:p>
    <w:p w14:paraId="5E0D2AB9" w14:textId="65C9CE3C" w:rsidR="00C53EA2" w:rsidRPr="00C53EA2" w:rsidRDefault="00C53EA2" w:rsidP="00C53EA2">
      <w:pPr>
        <w:rPr>
          <w:rFonts w:ascii="Times New Roman" w:hAnsi="Times New Roman"/>
          <w:b/>
        </w:rPr>
      </w:pPr>
      <w:r w:rsidRPr="00C53EA2">
        <w:rPr>
          <w:rFonts w:ascii="Times New Roman" w:hAnsi="Times New Roman"/>
          <w:b/>
        </w:rPr>
        <w:t>VSE Corporation, Alexandria, VA</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68EF913F" w14:textId="09F9D248" w:rsidR="00C53EA2" w:rsidRDefault="000553AD" w:rsidP="00C53EA2">
      <w:pPr>
        <w:rPr>
          <w:rFonts w:ascii="Times New Roman" w:hAnsi="Times New Roman"/>
          <w:b/>
        </w:rPr>
      </w:pPr>
      <w:r w:rsidRPr="00C53EA2">
        <w:rPr>
          <w:rFonts w:ascii="Times New Roman" w:hAnsi="Times New Roman"/>
          <w:b/>
        </w:rPr>
        <w:t>Dec 2003 – Mar 2007</w:t>
      </w:r>
    </w:p>
    <w:p w14:paraId="047D87F7" w14:textId="77777777" w:rsidR="000553AD" w:rsidRPr="00C53EA2" w:rsidRDefault="000553AD" w:rsidP="00C53EA2">
      <w:pPr>
        <w:rPr>
          <w:rFonts w:ascii="Times New Roman" w:hAnsi="Times New Roman"/>
          <w:b/>
        </w:rPr>
      </w:pPr>
    </w:p>
    <w:p w14:paraId="49A41C97" w14:textId="77777777"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Provided supported the Ship Transfer Project Financial Data Management, and tracking cost, expenditures and condition reports and all other data contributing to the financial and material databases.  I also used Primavera Project Manager and Microsoft Project Professional to develop, manage, analyze, and implement Programs and Projects performance.</w:t>
      </w:r>
      <w:r w:rsidRPr="00C53EA2">
        <w:rPr>
          <w:rFonts w:ascii="Times New Roman" w:hAnsi="Times New Roman"/>
          <w:color w:val="000000"/>
        </w:rPr>
        <w:t xml:space="preserve">  </w:t>
      </w:r>
      <w:r w:rsidRPr="00C53EA2">
        <w:rPr>
          <w:rFonts w:ascii="Times New Roman" w:hAnsi="Times New Roman"/>
        </w:rPr>
        <w:t xml:space="preserve">Incorporated real-time vendor expenses data into detailed index reports, perform cost analysis of activities to ensure compliance with Ship Alteration and Repair Package (SARP) spending guidelines and budgets as set forth by the customer country in Work Definition Conferences. </w:t>
      </w:r>
    </w:p>
    <w:p w14:paraId="37E9AC9D"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Heavily involved with the design, testing and implementation of the Condition Report Database (CRDB) and maintained of the Condition Reports Spreadsheet, Ship Transfer Project Manning Plans, tracking project data reports, preparation of monthly status reports for multiple Delivery Orders.</w:t>
      </w:r>
    </w:p>
    <w:p w14:paraId="1A8FE21F" w14:textId="77777777" w:rsidR="00C53EA2" w:rsidRPr="00C53EA2" w:rsidRDefault="00C53EA2" w:rsidP="00C53EA2">
      <w:pPr>
        <w:pStyle w:val="ListParagraph"/>
        <w:numPr>
          <w:ilvl w:val="0"/>
          <w:numId w:val="26"/>
        </w:numPr>
        <w:autoSpaceDE w:val="0"/>
        <w:autoSpaceDN w:val="0"/>
        <w:adjustRightInd w:val="0"/>
        <w:ind w:left="270" w:hanging="270"/>
        <w:jc w:val="both"/>
        <w:rPr>
          <w:rFonts w:ascii="Times New Roman" w:hAnsi="Times New Roman"/>
        </w:rPr>
      </w:pPr>
      <w:r w:rsidRPr="00C53EA2">
        <w:rPr>
          <w:rFonts w:ascii="Times New Roman" w:hAnsi="Times New Roman"/>
        </w:rPr>
        <w:t xml:space="preserve">Identified deficiencies in business processes and have provided cost effective alternatives to help the organization migrate to the new tool set. </w:t>
      </w:r>
    </w:p>
    <w:p w14:paraId="1CE285FF"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Responsible for design, updating, continued maintenance, access control of various BAV Division Foreign Websites including: BAVMHC Egypt, Greece, Turkey, Taiwan, Lithuania, Portugal and International Fleet Modernization Program and Boiler Inspection Program.</w:t>
      </w:r>
    </w:p>
    <w:p w14:paraId="393B4D19" w14:textId="77777777" w:rsidR="00C53EA2" w:rsidRPr="00C53EA2" w:rsidRDefault="00C53EA2" w:rsidP="00C53EA2">
      <w:pPr>
        <w:pStyle w:val="ListParagraph"/>
        <w:numPr>
          <w:ilvl w:val="0"/>
          <w:numId w:val="26"/>
        </w:numPr>
        <w:spacing w:after="200" w:line="276" w:lineRule="auto"/>
        <w:ind w:left="270" w:hanging="270"/>
        <w:rPr>
          <w:rFonts w:ascii="Times New Roman" w:hAnsi="Times New Roman"/>
        </w:rPr>
      </w:pPr>
      <w:r w:rsidRPr="00C53EA2">
        <w:rPr>
          <w:rFonts w:ascii="Times New Roman" w:hAnsi="Times New Roman"/>
        </w:rPr>
        <w:t>Defined and document data sources, flows, and timing for IT investments Defined the data analytics requirements </w:t>
      </w:r>
    </w:p>
    <w:p w14:paraId="33097A2B" w14:textId="77777777" w:rsidR="00C53EA2" w:rsidRPr="00C53EA2" w:rsidRDefault="00C53EA2" w:rsidP="00C53EA2">
      <w:pPr>
        <w:pStyle w:val="ListParagraph"/>
        <w:numPr>
          <w:ilvl w:val="0"/>
          <w:numId w:val="26"/>
        </w:numPr>
        <w:autoSpaceDE w:val="0"/>
        <w:autoSpaceDN w:val="0"/>
        <w:adjustRightInd w:val="0"/>
        <w:ind w:left="270" w:hanging="270"/>
        <w:jc w:val="both"/>
        <w:rPr>
          <w:rFonts w:ascii="Times New Roman" w:hAnsi="Times New Roman"/>
        </w:rPr>
      </w:pPr>
      <w:r w:rsidRPr="00C53EA2">
        <w:rPr>
          <w:rFonts w:ascii="Times New Roman" w:hAnsi="Times New Roman"/>
        </w:rPr>
        <w:t>Coordinated with a wide array of operational and technical stakeholders to ensure that requirements are effectively defined and incorporated into the dashboard solution</w:t>
      </w:r>
    </w:p>
    <w:p w14:paraId="0DA0A568" w14:textId="77777777" w:rsidR="00C53EA2" w:rsidRPr="00C53EA2" w:rsidRDefault="00C53EA2" w:rsidP="00C53EA2">
      <w:pPr>
        <w:rPr>
          <w:rFonts w:ascii="Times New Roman" w:hAnsi="Times New Roman"/>
        </w:rPr>
      </w:pPr>
    </w:p>
    <w:p w14:paraId="408AB275" w14:textId="77777777" w:rsidR="000553AD" w:rsidRDefault="000553AD" w:rsidP="000553AD">
      <w:pPr>
        <w:rPr>
          <w:rFonts w:ascii="Times New Roman" w:hAnsi="Times New Roman"/>
          <w:b/>
        </w:rPr>
      </w:pPr>
    </w:p>
    <w:p w14:paraId="41101154" w14:textId="0AB8CE0A" w:rsidR="000553AD" w:rsidRPr="00C53EA2" w:rsidRDefault="000553AD" w:rsidP="000553AD">
      <w:pPr>
        <w:rPr>
          <w:rFonts w:ascii="Times New Roman" w:hAnsi="Times New Roman"/>
          <w:b/>
        </w:rPr>
      </w:pPr>
      <w:r w:rsidRPr="00C53EA2">
        <w:rPr>
          <w:rFonts w:ascii="Times New Roman" w:hAnsi="Times New Roman"/>
          <w:b/>
        </w:rPr>
        <w:t>Title:  Program Analyst</w:t>
      </w:r>
    </w:p>
    <w:p w14:paraId="66F63BD4" w14:textId="0A0F2154" w:rsidR="00C53EA2" w:rsidRPr="00C53EA2" w:rsidRDefault="00C53EA2" w:rsidP="00C53EA2">
      <w:pPr>
        <w:rPr>
          <w:rFonts w:ascii="Times New Roman" w:hAnsi="Times New Roman"/>
          <w:b/>
          <w:i/>
          <w:u w:val="single"/>
        </w:rPr>
      </w:pPr>
      <w:r w:rsidRPr="00C53EA2">
        <w:rPr>
          <w:rFonts w:ascii="Times New Roman" w:hAnsi="Times New Roman"/>
          <w:b/>
        </w:rPr>
        <w:t>DTI Associates, Washington, DC</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602C7D63" w14:textId="017E401A" w:rsidR="000553AD" w:rsidRDefault="000553AD" w:rsidP="00C53EA2">
      <w:pPr>
        <w:pStyle w:val="ListParagraph"/>
        <w:autoSpaceDE w:val="0"/>
        <w:autoSpaceDN w:val="0"/>
        <w:adjustRightInd w:val="0"/>
        <w:ind w:left="0"/>
        <w:rPr>
          <w:rFonts w:ascii="Times New Roman" w:hAnsi="Times New Roman"/>
        </w:rPr>
      </w:pPr>
      <w:r w:rsidRPr="00C53EA2">
        <w:rPr>
          <w:rFonts w:ascii="Times New Roman" w:hAnsi="Times New Roman"/>
          <w:b/>
        </w:rPr>
        <w:t>Mar 2000 – Dec 2003</w:t>
      </w:r>
    </w:p>
    <w:p w14:paraId="18288326" w14:textId="5004B8A5"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I primarily assisted the Naval Sea Systems Command (NAVSEA) Program Executive Office as a risk management coordinator.  I also acted as a liaison between field activities to ensure that all PEO requirements are met and supported Government clients in Risk Advisory Board including Risk Management and Risk Mitigation.  I helped maintain ship class overhaul schedules providing formatted schedules and graphical information to SSDS Project Manager and provided programmatic and technical support to the ACDS and SSDS Program Office for planning, acquisition and installation of equipment.  </w:t>
      </w:r>
    </w:p>
    <w:p w14:paraId="653C1754" w14:textId="77777777" w:rsidR="00C53EA2" w:rsidRPr="00C53EA2" w:rsidRDefault="00C53EA2" w:rsidP="00C53EA2">
      <w:pPr>
        <w:pStyle w:val="ListParagraph"/>
        <w:autoSpaceDE w:val="0"/>
        <w:autoSpaceDN w:val="0"/>
        <w:adjustRightInd w:val="0"/>
        <w:ind w:left="0"/>
        <w:rPr>
          <w:rFonts w:ascii="Times New Roman" w:hAnsi="Times New Roman"/>
        </w:rPr>
      </w:pPr>
    </w:p>
    <w:p w14:paraId="1C1175D1" w14:textId="0D5EE548" w:rsidR="000553AD" w:rsidRPr="00C53EA2" w:rsidRDefault="000553AD" w:rsidP="000553AD">
      <w:pPr>
        <w:autoSpaceDE w:val="0"/>
        <w:autoSpaceDN w:val="0"/>
        <w:adjustRightInd w:val="0"/>
        <w:rPr>
          <w:rFonts w:ascii="Times New Roman" w:hAnsi="Times New Roman"/>
          <w:b/>
        </w:rPr>
      </w:pPr>
      <w:r>
        <w:rPr>
          <w:rFonts w:ascii="Times New Roman" w:hAnsi="Times New Roman"/>
          <w:b/>
        </w:rPr>
        <w:t xml:space="preserve">Title: </w:t>
      </w:r>
      <w:r w:rsidRPr="00C53EA2">
        <w:rPr>
          <w:rFonts w:ascii="Times New Roman" w:hAnsi="Times New Roman"/>
          <w:b/>
        </w:rPr>
        <w:t>Program Analyst</w:t>
      </w:r>
    </w:p>
    <w:p w14:paraId="4D57D924" w14:textId="1AD2C594" w:rsidR="00C53EA2" w:rsidRPr="00C53EA2" w:rsidRDefault="00C53EA2" w:rsidP="00C53EA2">
      <w:pPr>
        <w:autoSpaceDE w:val="0"/>
        <w:autoSpaceDN w:val="0"/>
        <w:adjustRightInd w:val="0"/>
        <w:rPr>
          <w:rFonts w:ascii="Times New Roman" w:hAnsi="Times New Roman"/>
          <w:b/>
        </w:rPr>
      </w:pPr>
      <w:r w:rsidRPr="00C53EA2">
        <w:rPr>
          <w:rFonts w:ascii="Times New Roman" w:hAnsi="Times New Roman"/>
          <w:b/>
        </w:rPr>
        <w:t>ANTEON, (Formerly TECHMATICS), Crystal City, VA</w:t>
      </w:r>
      <w:r w:rsidRPr="00C53EA2">
        <w:rPr>
          <w:rFonts w:ascii="Times New Roman" w:hAnsi="Times New Roman"/>
          <w:b/>
        </w:rPr>
        <w:tab/>
        <w:t xml:space="preserve"> </w:t>
      </w:r>
    </w:p>
    <w:p w14:paraId="5E618494" w14:textId="72C2A60A" w:rsidR="000553AD" w:rsidRDefault="000553AD" w:rsidP="00C53EA2">
      <w:pPr>
        <w:pStyle w:val="ListParagraph"/>
        <w:autoSpaceDE w:val="0"/>
        <w:autoSpaceDN w:val="0"/>
        <w:adjustRightInd w:val="0"/>
        <w:ind w:left="0"/>
        <w:rPr>
          <w:rFonts w:ascii="Times New Roman" w:hAnsi="Times New Roman"/>
          <w:b/>
        </w:rPr>
      </w:pPr>
      <w:r w:rsidRPr="00C53EA2">
        <w:rPr>
          <w:rFonts w:ascii="Times New Roman" w:hAnsi="Times New Roman"/>
          <w:b/>
        </w:rPr>
        <w:t>Aug 1996 – Mar 2000</w:t>
      </w:r>
    </w:p>
    <w:p w14:paraId="3A78B093" w14:textId="77777777" w:rsidR="000553AD" w:rsidRDefault="000553AD" w:rsidP="00C53EA2">
      <w:pPr>
        <w:pStyle w:val="ListParagraph"/>
        <w:autoSpaceDE w:val="0"/>
        <w:autoSpaceDN w:val="0"/>
        <w:adjustRightInd w:val="0"/>
        <w:ind w:left="0"/>
        <w:rPr>
          <w:rFonts w:ascii="Times New Roman" w:hAnsi="Times New Roman"/>
        </w:rPr>
      </w:pPr>
    </w:p>
    <w:p w14:paraId="23668235" w14:textId="14F38C7E"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I supported overall project management process development.  I also lead a team of 10 project team members from 1997 through 1998.  Provide guidance, recommendations, and potential actions to improve project performance.  </w:t>
      </w:r>
    </w:p>
    <w:p w14:paraId="2E9DF1B0"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Developed Integrated Carrier Support Team Database and a company-wide Proposal Database to aid in the construction of proposals.</w:t>
      </w:r>
    </w:p>
    <w:p w14:paraId="7C4DBCE2"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Reviewed joint Army/Navy test report and test procedures and identified issues, provided written analysis that identify discrepancies between the test procedure, test support drawings and the test equipment.</w:t>
      </w:r>
    </w:p>
    <w:p w14:paraId="4D542309"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Responsible for the planning, preparation, and execution of a data collection effort to validate the cargo loading performance during full load out of the new Navy Strategic Sealift ships that were recently delivered to the Navy fleet.</w:t>
      </w:r>
    </w:p>
    <w:p w14:paraId="2FD0F0B4"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Developed a plan of action, participants' reference manual, training manual and trained a team of 11 individuals for Army equipment load outs in Beaumont, Texas, Charleston, South Carolina and, Antwerp, Belgium on the Strategic Sealift data collection process.</w:t>
      </w:r>
    </w:p>
    <w:p w14:paraId="7DAEFA76"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Liaised and coordinated data collection planning efforts with Navy tasking commands (in Rotterdam, Holland) as well as the Naval Sea Systems Command representative and the Prime Contractor.</w:t>
      </w:r>
    </w:p>
    <w:p w14:paraId="3CCB6F3D"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Provided liaison between the Army and the Program Office by conveying the Army's questions and concerns on all Data Collection issues directly to the Program Office, preparing and providing professional responses.</w:t>
      </w:r>
    </w:p>
    <w:p w14:paraId="63774010"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Served as the Project Coordination Officer for the Operational Test Report response for the lead ship of the Strategic Sealift Program.</w:t>
      </w:r>
    </w:p>
    <w:p w14:paraId="70E19BE6"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Created and maintained databases in Access involving boat alterations document tracking, and time management tracking to produce reports, queries, and forms.</w:t>
      </w:r>
    </w:p>
    <w:p w14:paraId="1AAB9054" w14:textId="1AFA855E" w:rsidR="00CB0557" w:rsidRPr="00C53EA2" w:rsidRDefault="00CB0557" w:rsidP="00CB0557">
      <w:pPr>
        <w:rPr>
          <w:rFonts w:ascii="Times New Roman" w:hAnsi="Times New Roman"/>
          <w:bCs/>
          <w:iCs/>
        </w:rPr>
      </w:pPr>
    </w:p>
    <w:p w14:paraId="07D91DCA" w14:textId="6DDEBC88" w:rsidR="00CB0557" w:rsidRPr="00C53EA2" w:rsidRDefault="00CB0557" w:rsidP="00CB0557">
      <w:pPr>
        <w:rPr>
          <w:rFonts w:ascii="Times New Roman" w:hAnsi="Times New Roman"/>
          <w:bCs/>
          <w:iCs/>
        </w:rPr>
      </w:pPr>
    </w:p>
    <w:p w14:paraId="3DD21BBB" w14:textId="77777777" w:rsidR="00CB0557" w:rsidRPr="00C53EA2" w:rsidRDefault="00CB0557" w:rsidP="00CB0557">
      <w:pPr>
        <w:rPr>
          <w:rFonts w:ascii="Times New Roman" w:hAnsi="Times New Roman"/>
          <w:b/>
          <w:u w:val="single"/>
        </w:rPr>
      </w:pPr>
    </w:p>
    <w:p w14:paraId="4876B013" w14:textId="77777777" w:rsidR="000553AD" w:rsidRDefault="000553AD" w:rsidP="00CB0557">
      <w:pPr>
        <w:rPr>
          <w:rFonts w:ascii="Times New Roman" w:hAnsi="Times New Roman"/>
          <w:b/>
          <w:u w:val="single"/>
        </w:rPr>
      </w:pPr>
    </w:p>
    <w:p w14:paraId="1A353B84" w14:textId="77777777" w:rsidR="000553AD" w:rsidRDefault="000553AD" w:rsidP="00CB0557">
      <w:pPr>
        <w:rPr>
          <w:rFonts w:ascii="Times New Roman" w:hAnsi="Times New Roman"/>
          <w:b/>
          <w:u w:val="single"/>
        </w:rPr>
      </w:pPr>
    </w:p>
    <w:p w14:paraId="2F9A17B5" w14:textId="77777777" w:rsidR="000553AD" w:rsidRDefault="000553AD" w:rsidP="00CB0557">
      <w:pPr>
        <w:rPr>
          <w:rFonts w:ascii="Times New Roman" w:hAnsi="Times New Roman"/>
          <w:b/>
          <w:u w:val="single"/>
        </w:rPr>
      </w:pPr>
    </w:p>
    <w:p w14:paraId="343FB543" w14:textId="77777777" w:rsidR="000553AD" w:rsidRDefault="000553AD" w:rsidP="00CB0557">
      <w:pPr>
        <w:rPr>
          <w:rFonts w:ascii="Times New Roman" w:hAnsi="Times New Roman"/>
          <w:b/>
          <w:u w:val="single"/>
        </w:rPr>
      </w:pPr>
    </w:p>
    <w:p w14:paraId="6FE01E88" w14:textId="77777777" w:rsidR="000553AD" w:rsidRDefault="000553AD" w:rsidP="00CB0557">
      <w:pPr>
        <w:rPr>
          <w:rFonts w:ascii="Times New Roman" w:hAnsi="Times New Roman"/>
          <w:b/>
          <w:u w:val="single"/>
        </w:rPr>
      </w:pPr>
    </w:p>
    <w:p w14:paraId="1547515B" w14:textId="77777777" w:rsidR="000553AD" w:rsidRDefault="000553AD" w:rsidP="00CB0557">
      <w:pPr>
        <w:rPr>
          <w:rFonts w:ascii="Times New Roman" w:hAnsi="Times New Roman"/>
          <w:b/>
          <w:u w:val="single"/>
        </w:rPr>
      </w:pPr>
    </w:p>
    <w:p w14:paraId="7D2E63A8" w14:textId="04002991" w:rsidR="0076600D" w:rsidRPr="00C53EA2" w:rsidRDefault="0076600D" w:rsidP="00CB0557">
      <w:pPr>
        <w:rPr>
          <w:rFonts w:ascii="Times New Roman" w:hAnsi="Times New Roman"/>
          <w:b/>
          <w:u w:val="single"/>
        </w:rPr>
      </w:pPr>
      <w:r w:rsidRPr="00C53EA2">
        <w:rPr>
          <w:rFonts w:ascii="Times New Roman" w:hAnsi="Times New Roman"/>
          <w:b/>
          <w:u w:val="single"/>
        </w:rPr>
        <w:t>CERTIFICATIONS/TRAINING:</w:t>
      </w:r>
    </w:p>
    <w:p w14:paraId="77B21399" w14:textId="6726897C" w:rsidR="0076600D" w:rsidRPr="00C53EA2" w:rsidRDefault="0076600D" w:rsidP="00CB0557">
      <w:pPr>
        <w:numPr>
          <w:ilvl w:val="0"/>
          <w:numId w:val="1"/>
        </w:numPr>
        <w:rPr>
          <w:rFonts w:ascii="Times New Roman" w:hAnsi="Times New Roman"/>
        </w:rPr>
      </w:pPr>
    </w:p>
    <w:p w14:paraId="05A6C042" w14:textId="77777777" w:rsidR="0093770A" w:rsidRPr="00C53EA2" w:rsidRDefault="0093770A" w:rsidP="00CB0557">
      <w:pPr>
        <w:rPr>
          <w:rFonts w:ascii="Times New Roman" w:hAnsi="Times New Roman"/>
        </w:rPr>
      </w:pPr>
    </w:p>
    <w:p w14:paraId="692A5833" w14:textId="502FAB59" w:rsidR="0093770A" w:rsidRPr="00C53EA2" w:rsidRDefault="00EA73A1" w:rsidP="00CB0557">
      <w:pPr>
        <w:rPr>
          <w:rFonts w:ascii="Times New Roman" w:hAnsi="Times New Roman"/>
        </w:rPr>
      </w:pPr>
      <w:r w:rsidRPr="00C53EA2">
        <w:rPr>
          <w:rFonts w:ascii="Times New Roman" w:hAnsi="Times New Roman"/>
          <w:b/>
          <w:u w:val="single"/>
        </w:rPr>
        <w:t>PROFESSIONAL</w:t>
      </w:r>
      <w:r w:rsidR="00CB0557" w:rsidRPr="00C53EA2">
        <w:rPr>
          <w:rFonts w:ascii="Times New Roman" w:hAnsi="Times New Roman"/>
          <w:b/>
          <w:u w:val="single"/>
        </w:rPr>
        <w:t xml:space="preserve"> MEMBERSHIPS</w:t>
      </w:r>
      <w:r w:rsidR="003C3FBF" w:rsidRPr="00C53EA2">
        <w:rPr>
          <w:rFonts w:ascii="Times New Roman" w:hAnsi="Times New Roman"/>
          <w:b/>
          <w:u w:val="single"/>
        </w:rPr>
        <w:t>:</w:t>
      </w:r>
    </w:p>
    <w:p w14:paraId="1DEAB2E5" w14:textId="74ABB70A" w:rsidR="002D1A1E" w:rsidRPr="00C53EA2" w:rsidRDefault="002D1A1E" w:rsidP="00CB0557">
      <w:pPr>
        <w:pStyle w:val="ListParagraph"/>
        <w:numPr>
          <w:ilvl w:val="0"/>
          <w:numId w:val="1"/>
        </w:numPr>
        <w:rPr>
          <w:rFonts w:ascii="Times New Roman" w:hAnsi="Times New Roman"/>
        </w:rPr>
      </w:pPr>
    </w:p>
    <w:p w14:paraId="3FAE4D5B" w14:textId="6B1FA7D1" w:rsidR="00CB0557" w:rsidRPr="00C53EA2" w:rsidRDefault="00CB0557" w:rsidP="00CB0557">
      <w:pPr>
        <w:rPr>
          <w:rFonts w:ascii="Times New Roman" w:hAnsi="Times New Roman"/>
        </w:rPr>
      </w:pPr>
    </w:p>
    <w:p w14:paraId="1E1B73BD" w14:textId="4FCD4CD9" w:rsidR="00CB0557" w:rsidRPr="00C53EA2" w:rsidRDefault="00CB0557" w:rsidP="00CB0557">
      <w:pPr>
        <w:rPr>
          <w:rFonts w:ascii="Times New Roman" w:hAnsi="Times New Roman"/>
        </w:rPr>
      </w:pPr>
      <w:r w:rsidRPr="00C53EA2">
        <w:rPr>
          <w:rFonts w:ascii="Times New Roman" w:hAnsi="Times New Roman"/>
          <w:b/>
          <w:u w:val="single"/>
        </w:rPr>
        <w:t>SECURITY CLEARANCE</w:t>
      </w:r>
      <w:r w:rsidR="003C3FBF" w:rsidRPr="00C53EA2">
        <w:rPr>
          <w:rFonts w:ascii="Times New Roman" w:hAnsi="Times New Roman"/>
          <w:b/>
          <w:u w:val="single"/>
        </w:rPr>
        <w:t>:</w:t>
      </w:r>
      <w:r w:rsidRPr="00C53EA2">
        <w:rPr>
          <w:rFonts w:ascii="Times New Roman" w:hAnsi="Times New Roman"/>
          <w:b/>
          <w:u w:val="single"/>
        </w:rPr>
        <w:t xml:space="preserve"> </w:t>
      </w:r>
    </w:p>
    <w:p w14:paraId="1E33E770" w14:textId="6392CE09" w:rsidR="00CB0557" w:rsidRPr="00C53EA2" w:rsidRDefault="00CB0557" w:rsidP="00CB0557">
      <w:pPr>
        <w:pStyle w:val="ListParagraph"/>
        <w:numPr>
          <w:ilvl w:val="0"/>
          <w:numId w:val="1"/>
        </w:numPr>
        <w:rPr>
          <w:rFonts w:ascii="Times New Roman" w:hAnsi="Times New Roman"/>
        </w:rPr>
      </w:pPr>
      <w:r w:rsidRPr="00C53EA2">
        <w:rPr>
          <w:rFonts w:ascii="Times New Roman" w:hAnsi="Times New Roman"/>
        </w:rPr>
        <w:t xml:space="preserve">US Public Trust </w:t>
      </w:r>
    </w:p>
    <w:p w14:paraId="3875E693" w14:textId="77777777" w:rsidR="00CB0557" w:rsidRPr="00C53EA2" w:rsidRDefault="00CB0557" w:rsidP="00CB0557">
      <w:pPr>
        <w:rPr>
          <w:rFonts w:ascii="Times New Roman" w:hAnsi="Times New Roman"/>
        </w:rPr>
      </w:pPr>
    </w:p>
    <w:sectPr w:rsidR="00CB0557" w:rsidRPr="00C53EA2" w:rsidSect="00996B77">
      <w:headerReference w:type="default" r:id="rId8"/>
      <w:footerReference w:type="default" r:id="rId9"/>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8A6FBD" w14:textId="77777777" w:rsidR="007422F2" w:rsidRDefault="007422F2" w:rsidP="00FB7BE6">
      <w:r>
        <w:separator/>
      </w:r>
    </w:p>
  </w:endnote>
  <w:endnote w:type="continuationSeparator" w:id="0">
    <w:p w14:paraId="7A93D161" w14:textId="77777777" w:rsidR="007422F2" w:rsidRDefault="007422F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7DBECC" w14:textId="77777777" w:rsidR="007422F2" w:rsidRDefault="007422F2" w:rsidP="00FB7BE6">
      <w:r>
        <w:separator/>
      </w:r>
    </w:p>
  </w:footnote>
  <w:footnote w:type="continuationSeparator" w:id="0">
    <w:p w14:paraId="38406D46" w14:textId="77777777" w:rsidR="007422F2" w:rsidRDefault="007422F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2"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4E441D"/>
    <w:multiLevelType w:val="hybridMultilevel"/>
    <w:tmpl w:val="88CC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7A2B32"/>
    <w:multiLevelType w:val="hybridMultilevel"/>
    <w:tmpl w:val="E2127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C2141DF"/>
    <w:multiLevelType w:val="hybridMultilevel"/>
    <w:tmpl w:val="A1944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2"/>
  </w:num>
  <w:num w:numId="4">
    <w:abstractNumId w:val="24"/>
  </w:num>
  <w:num w:numId="5">
    <w:abstractNumId w:val="0"/>
  </w:num>
  <w:num w:numId="6">
    <w:abstractNumId w:val="15"/>
  </w:num>
  <w:num w:numId="7">
    <w:abstractNumId w:val="13"/>
  </w:num>
  <w:num w:numId="8">
    <w:abstractNumId w:val="23"/>
  </w:num>
  <w:num w:numId="9">
    <w:abstractNumId w:val="1"/>
  </w:num>
  <w:num w:numId="10">
    <w:abstractNumId w:val="21"/>
  </w:num>
  <w:num w:numId="11">
    <w:abstractNumId w:val="20"/>
  </w:num>
  <w:num w:numId="12">
    <w:abstractNumId w:val="11"/>
  </w:num>
  <w:num w:numId="13">
    <w:abstractNumId w:val="4"/>
  </w:num>
  <w:num w:numId="14">
    <w:abstractNumId w:val="7"/>
  </w:num>
  <w:num w:numId="15">
    <w:abstractNumId w:val="12"/>
  </w:num>
  <w:num w:numId="16">
    <w:abstractNumId w:val="22"/>
  </w:num>
  <w:num w:numId="17">
    <w:abstractNumId w:val="25"/>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6"/>
  </w:num>
  <w:num w:numId="27">
    <w:abstractNumId w:val="27"/>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53AD"/>
    <w:rsid w:val="000971DB"/>
    <w:rsid w:val="000B484C"/>
    <w:rsid w:val="000B4BA3"/>
    <w:rsid w:val="000B4D19"/>
    <w:rsid w:val="000F1085"/>
    <w:rsid w:val="00106FC2"/>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577BEA"/>
    <w:rsid w:val="005B3F20"/>
    <w:rsid w:val="00610F5A"/>
    <w:rsid w:val="006560DB"/>
    <w:rsid w:val="00656F65"/>
    <w:rsid w:val="00664954"/>
    <w:rsid w:val="0067782B"/>
    <w:rsid w:val="00716DDC"/>
    <w:rsid w:val="00737EAE"/>
    <w:rsid w:val="007422F2"/>
    <w:rsid w:val="0076600D"/>
    <w:rsid w:val="007C2301"/>
    <w:rsid w:val="00807750"/>
    <w:rsid w:val="008858AE"/>
    <w:rsid w:val="0093770A"/>
    <w:rsid w:val="00996B77"/>
    <w:rsid w:val="009A133C"/>
    <w:rsid w:val="009A2AE1"/>
    <w:rsid w:val="009B4545"/>
    <w:rsid w:val="00A05B8D"/>
    <w:rsid w:val="00A945C0"/>
    <w:rsid w:val="00B6455B"/>
    <w:rsid w:val="00B6526A"/>
    <w:rsid w:val="00B93749"/>
    <w:rsid w:val="00BA38AD"/>
    <w:rsid w:val="00BB0E94"/>
    <w:rsid w:val="00BD0FAE"/>
    <w:rsid w:val="00C12A49"/>
    <w:rsid w:val="00C53EA2"/>
    <w:rsid w:val="00C85743"/>
    <w:rsid w:val="00CA3266"/>
    <w:rsid w:val="00CB0557"/>
    <w:rsid w:val="00D34833"/>
    <w:rsid w:val="00D6733C"/>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4D67C2-F78F-4484-ABB5-F269225A2BBC}">
  <ds:schemaRefs>
    <ds:schemaRef ds:uri="http://schemas.openxmlformats.org/officeDocument/2006/bibliography"/>
  </ds:schemaRefs>
</ds:datastoreItem>
</file>

<file path=customXml/itemProps2.xml><?xml version="1.0" encoding="utf-8"?>
<ds:datastoreItem xmlns:ds="http://schemas.openxmlformats.org/officeDocument/2006/customXml" ds:itemID="{C83452F1-C809-4F63-9462-B7D1C1A2F405}"/>
</file>

<file path=customXml/itemProps3.xml><?xml version="1.0" encoding="utf-8"?>
<ds:datastoreItem xmlns:ds="http://schemas.openxmlformats.org/officeDocument/2006/customXml" ds:itemID="{4CA9908B-1C89-4B24-8EB6-E34334022D50}"/>
</file>

<file path=customXml/itemProps4.xml><?xml version="1.0" encoding="utf-8"?>
<ds:datastoreItem xmlns:ds="http://schemas.openxmlformats.org/officeDocument/2006/customXml" ds:itemID="{0C6599F7-2845-4C69-8A41-13F48F491991}"/>
</file>

<file path=docProps/app.xml><?xml version="1.0" encoding="utf-8"?>
<Properties xmlns="http://schemas.openxmlformats.org/officeDocument/2006/extended-properties" xmlns:vt="http://schemas.openxmlformats.org/officeDocument/2006/docPropsVTypes">
  <Template>Cobec Letterhead</Template>
  <TotalTime>2</TotalTime>
  <Pages>5</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Theodore Smith</cp:lastModifiedBy>
  <cp:revision>2</cp:revision>
  <cp:lastPrinted>2014-02-04T19:23:00Z</cp:lastPrinted>
  <dcterms:created xsi:type="dcterms:W3CDTF">2020-05-27T16:52:00Z</dcterms:created>
  <dcterms:modified xsi:type="dcterms:W3CDTF">2020-05-27T16:52:00Z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103300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