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53EA2" w:rsidR="000B484C" w:rsidP="00CB0557" w:rsidRDefault="00996B77" w14:paraId="00FD71A6" w14:textId="34A4F8BA">
      <w:pPr>
        <w:rPr>
          <w:rFonts w:ascii="Times New Roman" w:hAnsi="Times New Roman"/>
          <w:b/>
        </w:rPr>
      </w:pPr>
      <w:r w:rsidRPr="00C53EA2">
        <w:rPr>
          <w:rFonts w:ascii="Times New Roman" w:hAnsi="Times New Roman"/>
          <w:b/>
        </w:rPr>
        <w:t>Theodore Smith</w:t>
      </w:r>
    </w:p>
    <w:p w:rsidRPr="00C53EA2" w:rsidR="00A945C0" w:rsidP="00CB0557" w:rsidRDefault="00996B77" w14:paraId="3C4D7E81" w14:textId="1D59B5CC">
      <w:pPr>
        <w:widowControl w:val="0"/>
        <w:rPr>
          <w:rFonts w:ascii="Times New Roman" w:hAnsi="Times New Roman"/>
        </w:rPr>
      </w:pPr>
      <w:r w:rsidRPr="00C53EA2">
        <w:rPr>
          <w:rFonts w:ascii="Times New Roman" w:hAnsi="Times New Roman"/>
        </w:rPr>
        <w:t>tsmith@cobec.com</w:t>
      </w:r>
      <w:r w:rsidRPr="00C53EA2" w:rsidR="00EA73A1">
        <w:rPr>
          <w:rFonts w:ascii="Times New Roman" w:hAnsi="Times New Roman"/>
        </w:rPr>
        <w:t xml:space="preserve"> </w:t>
      </w:r>
    </w:p>
    <w:p w:rsidRPr="00C53EA2" w:rsidR="001E79DA" w:rsidP="00CB0557" w:rsidRDefault="00996B77" w14:paraId="618E33B5" w14:textId="004DAC6A">
      <w:pPr>
        <w:rPr>
          <w:rFonts w:ascii="Times New Roman" w:hAnsi="Times New Roman"/>
        </w:rPr>
      </w:pPr>
      <w:r w:rsidRPr="00C53EA2">
        <w:rPr>
          <w:rFonts w:ascii="Times New Roman" w:hAnsi="Times New Roman"/>
        </w:rPr>
        <w:t>202-847-7703</w:t>
      </w:r>
    </w:p>
    <w:p w:rsidRPr="00C53EA2" w:rsidR="00A945C0" w:rsidP="00CB0557" w:rsidRDefault="00A945C0" w14:paraId="03FAF678" w14:textId="77777777">
      <w:pPr>
        <w:rPr>
          <w:rFonts w:ascii="Times New Roman" w:hAnsi="Times New Roman"/>
          <w:b/>
          <w:u w:val="single"/>
        </w:rPr>
      </w:pPr>
    </w:p>
    <w:p w:rsidRPr="00C53EA2" w:rsidR="000B4D19" w:rsidP="00CB0557" w:rsidRDefault="000B4D19" w14:paraId="3412D0C3" w14:textId="77777777">
      <w:pPr>
        <w:rPr>
          <w:rFonts w:ascii="Times New Roman" w:hAnsi="Times New Roman"/>
        </w:rPr>
      </w:pPr>
      <w:r w:rsidRPr="00C53EA2">
        <w:rPr>
          <w:rFonts w:ascii="Times New Roman" w:hAnsi="Times New Roman"/>
          <w:b/>
        </w:rPr>
        <w:t>PROFESSIONAL SUMMARY</w:t>
      </w:r>
      <w:r w:rsidRPr="00C53EA2">
        <w:rPr>
          <w:rFonts w:ascii="Times New Roman" w:hAnsi="Times New Roman"/>
        </w:rPr>
        <w:t>:</w:t>
      </w:r>
    </w:p>
    <w:p w:rsidRPr="001D6E23" w:rsidR="000B4D19" w:rsidP="00CB0557" w:rsidRDefault="000B4D19" w14:paraId="09854709" w14:textId="67600FB7">
      <w:pPr>
        <w:rPr>
          <w:rFonts w:ascii="Times New Roman" w:hAnsi="Times New Roman"/>
          <w:highlight w:val="yellow"/>
        </w:rPr>
      </w:pPr>
      <w:r w:rsidRPr="00C53EA2">
        <w:rPr>
          <w:rFonts w:ascii="Times New Roman" w:hAnsi="Times New Roman"/>
        </w:rPr>
        <w:t>Mr.</w:t>
      </w:r>
      <w:r w:rsidRPr="00C53EA2" w:rsidR="00996B77">
        <w:rPr>
          <w:rFonts w:ascii="Times New Roman" w:hAnsi="Times New Roman"/>
        </w:rPr>
        <w:t xml:space="preserve"> </w:t>
      </w:r>
      <w:r w:rsidR="00BA622E">
        <w:rPr>
          <w:rFonts w:ascii="Times New Roman" w:hAnsi="Times New Roman"/>
        </w:rPr>
        <w:t xml:space="preserve">Theodore </w:t>
      </w:r>
      <w:r w:rsidRPr="00C53EA2" w:rsidR="00996B77">
        <w:rPr>
          <w:rFonts w:ascii="Times New Roman" w:hAnsi="Times New Roman"/>
        </w:rPr>
        <w:t xml:space="preserve">Smith has </w:t>
      </w:r>
      <w:r w:rsidR="00BA622E">
        <w:rPr>
          <w:rFonts w:ascii="Times New Roman" w:hAnsi="Times New Roman"/>
        </w:rPr>
        <w:t xml:space="preserve">four years of Federal Aviation Administration (FAA) experience and </w:t>
      </w:r>
      <w:r w:rsidR="001D6E23">
        <w:rPr>
          <w:rFonts w:ascii="Times New Roman" w:hAnsi="Times New Roman"/>
        </w:rPr>
        <w:t xml:space="preserve">over </w:t>
      </w:r>
      <w:r w:rsidRPr="00C53EA2" w:rsidR="00996B77">
        <w:rPr>
          <w:rFonts w:ascii="Times New Roman" w:hAnsi="Times New Roman"/>
        </w:rPr>
        <w:t>20</w:t>
      </w:r>
      <w:r w:rsidR="001D6E23">
        <w:rPr>
          <w:rFonts w:ascii="Times New Roman" w:hAnsi="Times New Roman"/>
        </w:rPr>
        <w:t xml:space="preserve"> </w:t>
      </w:r>
      <w:r w:rsidRPr="00C53EA2" w:rsidR="00996B77">
        <w:rPr>
          <w:rFonts w:ascii="Times New Roman" w:hAnsi="Times New Roman"/>
        </w:rPr>
        <w:t xml:space="preserve">years of </w:t>
      </w:r>
      <w:r w:rsidR="001D6E23">
        <w:rPr>
          <w:rFonts w:ascii="Times New Roman" w:hAnsi="Times New Roman"/>
        </w:rPr>
        <w:t xml:space="preserve">business process analysis and scheduling </w:t>
      </w:r>
      <w:r w:rsidRPr="00C53EA2" w:rsidR="00996B77">
        <w:rPr>
          <w:rFonts w:ascii="Times New Roman" w:hAnsi="Times New Roman"/>
        </w:rPr>
        <w:t>experience</w:t>
      </w:r>
      <w:r w:rsidR="001D6E23">
        <w:rPr>
          <w:rFonts w:ascii="Times New Roman" w:hAnsi="Times New Roman"/>
        </w:rPr>
        <w:t>.</w:t>
      </w:r>
      <w:r w:rsidRPr="00C53EA2" w:rsidR="00996B77">
        <w:rPr>
          <w:rFonts w:ascii="Times New Roman" w:hAnsi="Times New Roman"/>
        </w:rPr>
        <w:t xml:space="preserve"> </w:t>
      </w:r>
      <w:r w:rsidR="001D6E23">
        <w:rPr>
          <w:rFonts w:ascii="Times New Roman" w:hAnsi="Times New Roman"/>
        </w:rPr>
        <w:t>He has</w:t>
      </w:r>
      <w:r w:rsidRPr="00C53EA2" w:rsidR="00996B77">
        <w:rPr>
          <w:rFonts w:ascii="Times New Roman" w:hAnsi="Times New Roman"/>
        </w:rPr>
        <w:t xml:space="preserve"> practiced extensive project management skills and gained experience in program analysis, operational management, project oversight</w:t>
      </w:r>
      <w:r w:rsidR="00BA622E">
        <w:rPr>
          <w:rFonts w:ascii="Times New Roman" w:hAnsi="Times New Roman"/>
        </w:rPr>
        <w:t>,</w:t>
      </w:r>
      <w:r w:rsidRPr="00C53EA2" w:rsidR="00996B77">
        <w:rPr>
          <w:rFonts w:ascii="Times New Roman" w:hAnsi="Times New Roman"/>
        </w:rPr>
        <w:t xml:space="preserve"> and project coordination. </w:t>
      </w:r>
      <w:r w:rsidR="001D6E23">
        <w:rPr>
          <w:rFonts w:ascii="Times New Roman" w:hAnsi="Times New Roman"/>
        </w:rPr>
        <w:t>Theodore has</w:t>
      </w:r>
      <w:r w:rsidRPr="00C53EA2" w:rsidR="00996B77">
        <w:rPr>
          <w:rFonts w:ascii="Times New Roman" w:hAnsi="Times New Roman"/>
        </w:rPr>
        <w:t xml:space="preserve"> had the opportunity to support</w:t>
      </w:r>
      <w:r w:rsidR="001D6E23">
        <w:rPr>
          <w:rFonts w:ascii="Times New Roman" w:hAnsi="Times New Roman"/>
        </w:rPr>
        <w:t xml:space="preserve">, </w:t>
      </w:r>
      <w:r w:rsidRPr="00C53EA2" w:rsidR="00996B77">
        <w:rPr>
          <w:rFonts w:ascii="Times New Roman" w:hAnsi="Times New Roman"/>
        </w:rPr>
        <w:t>assist</w:t>
      </w:r>
      <w:r w:rsidR="001D6E23">
        <w:rPr>
          <w:rFonts w:ascii="Times New Roman" w:hAnsi="Times New Roman"/>
        </w:rPr>
        <w:t>,</w:t>
      </w:r>
      <w:r w:rsidRPr="00C53EA2" w:rsidR="00996B77">
        <w:rPr>
          <w:rFonts w:ascii="Times New Roman" w:hAnsi="Times New Roman"/>
        </w:rPr>
        <w:t xml:space="preserve"> and collaborate with senior level staff recognizing opportunities for efficiency and implemented operational improvements. With </w:t>
      </w:r>
      <w:r w:rsidR="001D6E23">
        <w:rPr>
          <w:rFonts w:ascii="Times New Roman" w:hAnsi="Times New Roman"/>
        </w:rPr>
        <w:t>his</w:t>
      </w:r>
      <w:r w:rsidRPr="00C53EA2" w:rsidR="00996B77">
        <w:rPr>
          <w:rFonts w:ascii="Times New Roman" w:hAnsi="Times New Roman"/>
        </w:rPr>
        <w:t xml:space="preserve"> strong background in program and project management, financial tracking</w:t>
      </w:r>
      <w:r w:rsidR="001D6E23">
        <w:rPr>
          <w:rFonts w:ascii="Times New Roman" w:hAnsi="Times New Roman"/>
        </w:rPr>
        <w:t>,</w:t>
      </w:r>
      <w:r w:rsidRPr="00C53EA2" w:rsidR="00996B77">
        <w:rPr>
          <w:rFonts w:ascii="Times New Roman" w:hAnsi="Times New Roman"/>
        </w:rPr>
        <w:t xml:space="preserve"> and analysis has helped </w:t>
      </w:r>
      <w:r w:rsidR="001D6E23">
        <w:rPr>
          <w:rFonts w:ascii="Times New Roman" w:hAnsi="Times New Roman"/>
        </w:rPr>
        <w:t>him</w:t>
      </w:r>
      <w:r w:rsidRPr="00C53EA2" w:rsidR="00996B77">
        <w:rPr>
          <w:rFonts w:ascii="Times New Roman" w:hAnsi="Times New Roman"/>
        </w:rPr>
        <w:t xml:space="preserve"> to identify and react to solve urgent problems</w:t>
      </w:r>
      <w:r w:rsidR="001D6E23">
        <w:rPr>
          <w:rFonts w:ascii="Times New Roman" w:hAnsi="Times New Roman"/>
        </w:rPr>
        <w:t>.</w:t>
      </w:r>
    </w:p>
    <w:p w:rsidRPr="00C53EA2" w:rsidR="000B4D19" w:rsidP="00CB0557" w:rsidRDefault="000B4D19" w14:paraId="5D52299A" w14:textId="77777777">
      <w:pPr>
        <w:rPr>
          <w:rFonts w:ascii="Times New Roman" w:hAnsi="Times New Roman"/>
          <w:b/>
          <w:u w:val="single"/>
        </w:rPr>
      </w:pPr>
    </w:p>
    <w:p w:rsidRPr="00C53EA2" w:rsidR="009A133C" w:rsidP="00CB0557" w:rsidRDefault="0076600D" w14:paraId="223CA0FD" w14:textId="639440E2">
      <w:pPr>
        <w:rPr>
          <w:rFonts w:ascii="Times New Roman" w:hAnsi="Times New Roman"/>
          <w:b/>
          <w:u w:val="single"/>
        </w:rPr>
      </w:pPr>
      <w:r w:rsidRPr="00C53EA2">
        <w:rPr>
          <w:rFonts w:ascii="Times New Roman" w:hAnsi="Times New Roman"/>
          <w:b/>
          <w:u w:val="single"/>
        </w:rPr>
        <w:t xml:space="preserve">EDUCATION:  </w:t>
      </w:r>
    </w:p>
    <w:p w:rsidRPr="00C53EA2" w:rsidR="008858AE" w:rsidP="00CB0557" w:rsidRDefault="008858AE" w14:paraId="12B049B5" w14:textId="504AB69F">
      <w:pPr>
        <w:rPr>
          <w:rFonts w:ascii="Times New Roman" w:hAnsi="Times New Roman"/>
          <w:bCs/>
        </w:rPr>
      </w:pPr>
      <w:r w:rsidRPr="00C53EA2">
        <w:rPr>
          <w:rFonts w:ascii="Times New Roman" w:hAnsi="Times New Roman"/>
          <w:bCs/>
        </w:rPr>
        <w:t>Bachelor of Science in</w:t>
      </w:r>
      <w:r w:rsidRPr="00C53EA2" w:rsidR="00EA73A1">
        <w:rPr>
          <w:rFonts w:ascii="Times New Roman" w:hAnsi="Times New Roman"/>
          <w:bCs/>
        </w:rPr>
        <w:t xml:space="preserve"> </w:t>
      </w:r>
      <w:r w:rsidRPr="00C53EA2" w:rsidR="00996B77">
        <w:rPr>
          <w:rFonts w:ascii="Times New Roman" w:hAnsi="Times New Roman"/>
          <w:bCs/>
        </w:rPr>
        <w:t>Business Administration</w:t>
      </w:r>
      <w:r w:rsidRPr="00C53EA2">
        <w:rPr>
          <w:rFonts w:ascii="Times New Roman" w:hAnsi="Times New Roman"/>
          <w:bCs/>
        </w:rPr>
        <w:t xml:space="preserve">, </w:t>
      </w:r>
      <w:r w:rsidRPr="00C53EA2" w:rsidR="00996B77">
        <w:rPr>
          <w:rFonts w:ascii="Times New Roman" w:hAnsi="Times New Roman"/>
          <w:bCs/>
        </w:rPr>
        <w:t>Saint Augustine’s University</w:t>
      </w:r>
      <w:r w:rsidRPr="00C53EA2">
        <w:rPr>
          <w:rFonts w:ascii="Times New Roman" w:hAnsi="Times New Roman"/>
          <w:bCs/>
        </w:rPr>
        <w:t xml:space="preserve">, </w:t>
      </w:r>
      <w:r w:rsidRPr="00C53EA2" w:rsidR="00996B77">
        <w:rPr>
          <w:rFonts w:ascii="Times New Roman" w:hAnsi="Times New Roman"/>
          <w:bCs/>
        </w:rPr>
        <w:t>Raleigh</w:t>
      </w:r>
      <w:r w:rsidRPr="00C53EA2">
        <w:rPr>
          <w:rFonts w:ascii="Times New Roman" w:hAnsi="Times New Roman"/>
          <w:bCs/>
        </w:rPr>
        <w:t xml:space="preserve">, </w:t>
      </w:r>
      <w:r w:rsidRPr="00C53EA2" w:rsidR="00996B77">
        <w:rPr>
          <w:rFonts w:ascii="Times New Roman" w:hAnsi="Times New Roman"/>
          <w:bCs/>
        </w:rPr>
        <w:t>NC</w:t>
      </w:r>
      <w:r w:rsidRPr="00C53EA2">
        <w:rPr>
          <w:rFonts w:ascii="Times New Roman" w:hAnsi="Times New Roman"/>
          <w:bCs/>
        </w:rPr>
        <w:t xml:space="preserve"> </w:t>
      </w:r>
      <w:r w:rsidRPr="00C53EA2" w:rsidR="00996B77">
        <w:rPr>
          <w:rFonts w:ascii="Times New Roman" w:hAnsi="Times New Roman"/>
          <w:bCs/>
        </w:rPr>
        <w:t>1996</w:t>
      </w:r>
    </w:p>
    <w:p w:rsidRPr="00C53EA2" w:rsidR="00D85084" w:rsidP="00CB0557" w:rsidRDefault="00D85084" w14:paraId="46A8ACD3" w14:textId="77777777">
      <w:pPr>
        <w:rPr>
          <w:rFonts w:ascii="Times New Roman" w:hAnsi="Times New Roman"/>
        </w:rPr>
      </w:pPr>
    </w:p>
    <w:p w:rsidRPr="00C53EA2" w:rsidR="00737EAE" w:rsidP="00CB0557" w:rsidRDefault="00D85084" w14:paraId="1113D754" w14:textId="498A1A1C">
      <w:pPr>
        <w:rPr>
          <w:rFonts w:ascii="Times New Roman" w:hAnsi="Times New Roman"/>
          <w:b/>
          <w:u w:val="single"/>
        </w:rPr>
      </w:pPr>
      <w:r w:rsidRPr="00C53EA2">
        <w:rPr>
          <w:rFonts w:ascii="Times New Roman" w:hAnsi="Times New Roman"/>
          <w:b/>
          <w:u w:val="single"/>
        </w:rPr>
        <w:t>RELEVANT E</w:t>
      </w:r>
      <w:r w:rsidRPr="00C53EA2" w:rsidR="000B484C">
        <w:rPr>
          <w:rFonts w:ascii="Times New Roman" w:hAnsi="Times New Roman"/>
          <w:b/>
          <w:u w:val="single"/>
        </w:rPr>
        <w:t>XPERIENCE:</w:t>
      </w:r>
    </w:p>
    <w:p w:rsidR="00BA622E" w:rsidP="00D6733C" w:rsidRDefault="00BA622E" w14:paraId="5F0965BF" w14:textId="77777777">
      <w:pPr>
        <w:autoSpaceDE w:val="0"/>
        <w:autoSpaceDN w:val="0"/>
        <w:adjustRightInd w:val="0"/>
        <w:jc w:val="both"/>
        <w:rPr>
          <w:rFonts w:ascii="Times New Roman" w:hAnsi="Times New Roman"/>
          <w:b/>
        </w:rPr>
      </w:pPr>
    </w:p>
    <w:p w:rsidRPr="00C53EA2" w:rsidR="00D6733C" w:rsidP="00D6733C" w:rsidRDefault="00D6733C" w14:paraId="2275CAE9" w14:textId="49CD2B78">
      <w:pPr>
        <w:autoSpaceDE w:val="0"/>
        <w:autoSpaceDN w:val="0"/>
        <w:adjustRightInd w:val="0"/>
        <w:jc w:val="both"/>
        <w:rPr>
          <w:rFonts w:ascii="Times New Roman" w:hAnsi="Times New Roman"/>
          <w:b/>
        </w:rPr>
      </w:pPr>
      <w:r w:rsidRPr="00C53EA2">
        <w:rPr>
          <w:rFonts w:ascii="Times New Roman" w:hAnsi="Times New Roman"/>
          <w:b/>
        </w:rPr>
        <w:t>Senior Consultant/P6 Scheduler</w:t>
      </w:r>
    </w:p>
    <w:p w:rsidRPr="00C53EA2" w:rsidR="00C53EA2" w:rsidP="00C53EA2" w:rsidRDefault="00C53EA2" w14:paraId="0624FEDC" w14:textId="383D5BDC">
      <w:pPr>
        <w:autoSpaceDE w:val="0"/>
        <w:autoSpaceDN w:val="0"/>
        <w:adjustRightInd w:val="0"/>
        <w:jc w:val="both"/>
        <w:rPr>
          <w:rFonts w:ascii="Times New Roman" w:hAnsi="Times New Roman"/>
          <w:b/>
        </w:rPr>
      </w:pPr>
      <w:r w:rsidRPr="00C53EA2">
        <w:rPr>
          <w:rFonts w:ascii="Times New Roman" w:hAnsi="Times New Roman"/>
          <w:b/>
        </w:rPr>
        <w:t xml:space="preserve">Cobec Consulting - Washington, DC </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rsidRPr="00C53EA2" w:rsidR="00D6733C" w:rsidP="00C53EA2" w:rsidRDefault="00D6733C" w14:paraId="08ACD8E8" w14:textId="42C63ADE">
      <w:pPr>
        <w:autoSpaceDE w:val="0"/>
        <w:autoSpaceDN w:val="0"/>
        <w:adjustRightInd w:val="0"/>
        <w:jc w:val="both"/>
        <w:rPr>
          <w:rFonts w:ascii="Times New Roman" w:hAnsi="Times New Roman"/>
          <w:b/>
        </w:rPr>
      </w:pPr>
      <w:r w:rsidRPr="00C53EA2">
        <w:rPr>
          <w:rFonts w:ascii="Times New Roman" w:hAnsi="Times New Roman"/>
          <w:b/>
        </w:rPr>
        <w:t>February 2018 to Present</w:t>
      </w:r>
    </w:p>
    <w:p w:rsidR="000C4B46" w:rsidP="00C53EA2" w:rsidRDefault="000C4B46" w14:paraId="3FA755DD" w14:textId="77777777">
      <w:pPr>
        <w:pStyle w:val="ListParagraph"/>
        <w:autoSpaceDE w:val="0"/>
        <w:autoSpaceDN w:val="0"/>
        <w:adjustRightInd w:val="0"/>
        <w:ind w:left="0"/>
        <w:rPr>
          <w:rFonts w:ascii="Times New Roman" w:hAnsi="Times New Roman"/>
        </w:rPr>
      </w:pPr>
    </w:p>
    <w:p w:rsidRPr="00C53EA2" w:rsidR="00C53EA2" w:rsidP="00C53EA2" w:rsidRDefault="00C53EA2" w14:paraId="7CA88AB9" w14:textId="2AFCCF3E">
      <w:pPr>
        <w:pStyle w:val="ListParagraph"/>
        <w:autoSpaceDE w:val="0"/>
        <w:autoSpaceDN w:val="0"/>
        <w:adjustRightInd w:val="0"/>
        <w:ind w:left="0"/>
        <w:rPr>
          <w:rFonts w:ascii="Times New Roman" w:hAnsi="Times New Roman"/>
        </w:rPr>
      </w:pPr>
      <w:r w:rsidRPr="36955E1E" w:rsidR="00C53EA2">
        <w:rPr>
          <w:rFonts w:ascii="Times New Roman" w:hAnsi="Times New Roman"/>
        </w:rPr>
        <w:t>Works closely with (FAA</w:t>
      </w:r>
      <w:r w:rsidRPr="36955E1E" w:rsidR="00BA622E">
        <w:rPr>
          <w:rFonts w:ascii="Times New Roman" w:hAnsi="Times New Roman"/>
        </w:rPr>
        <w:t>)</w:t>
      </w:r>
      <w:r w:rsidRPr="36955E1E" w:rsidR="00C53EA2">
        <w:rPr>
          <w:rFonts w:ascii="Times New Roman" w:hAnsi="Times New Roman"/>
        </w:rPr>
        <w:t xml:space="preserve"> management teams, and other program stakeholders to </w:t>
      </w:r>
      <w:r w:rsidRPr="36955E1E" w:rsidR="00C53EA2">
        <w:rPr>
          <w:rFonts w:ascii="Times New Roman" w:hAnsi="Times New Roman"/>
        </w:rPr>
        <w:t>provide</w:t>
      </w:r>
      <w:r w:rsidRPr="36955E1E" w:rsidR="00C53EA2">
        <w:rPr>
          <w:rFonts w:ascii="Times New Roman" w:hAnsi="Times New Roman"/>
        </w:rPr>
        <w:t xml:space="preserve"> technical and administrative consultation for project management, project execution, planning, scheduling, and communications. </w:t>
      </w:r>
      <w:bookmarkStart w:name="_Int_y2Oscwve" w:id="820929756"/>
      <w:r w:rsidRPr="36955E1E" w:rsidR="00BA622E">
        <w:rPr>
          <w:rFonts w:ascii="Times New Roman" w:hAnsi="Times New Roman"/>
        </w:rPr>
        <w:t>Has</w:t>
      </w:r>
      <w:bookmarkEnd w:id="820929756"/>
      <w:r w:rsidRPr="36955E1E" w:rsidR="00BA622E">
        <w:rPr>
          <w:rFonts w:ascii="Times New Roman" w:hAnsi="Times New Roman"/>
        </w:rPr>
        <w:t xml:space="preserve"> previously supported the Enterprise Information Display System (E-IDS</w:t>
      </w:r>
      <w:r w:rsidRPr="36955E1E" w:rsidR="000C4B46">
        <w:rPr>
          <w:rFonts w:ascii="Times New Roman" w:hAnsi="Times New Roman"/>
        </w:rPr>
        <w:t>)</w:t>
      </w:r>
      <w:r w:rsidRPr="36955E1E" w:rsidR="00BA622E">
        <w:rPr>
          <w:rFonts w:ascii="Times New Roman" w:hAnsi="Times New Roman"/>
        </w:rPr>
        <w:t xml:space="preserve"> program and </w:t>
      </w:r>
      <w:r w:rsidRPr="36955E1E" w:rsidR="000C4B46">
        <w:rPr>
          <w:rFonts w:ascii="Times New Roman" w:hAnsi="Times New Roman"/>
        </w:rPr>
        <w:t xml:space="preserve">the </w:t>
      </w:r>
      <w:r w:rsidRPr="36955E1E" w:rsidR="00BA622E">
        <w:rPr>
          <w:rFonts w:ascii="Times New Roman" w:hAnsi="Times New Roman"/>
        </w:rPr>
        <w:t xml:space="preserve">FAA Enterprise Network Services (FENS) Program. Currently supporting </w:t>
      </w:r>
      <w:r w:rsidRPr="36955E1E" w:rsidR="000C4B46">
        <w:rPr>
          <w:rFonts w:ascii="Times New Roman" w:hAnsi="Times New Roman"/>
        </w:rPr>
        <w:t>the Standard Terminal Automation Replacement System (STARS) Sustainment Program</w:t>
      </w:r>
      <w:r w:rsidRPr="36955E1E" w:rsidR="00BA622E">
        <w:rPr>
          <w:rFonts w:ascii="Times New Roman" w:hAnsi="Times New Roman"/>
        </w:rPr>
        <w:t>.</w:t>
      </w:r>
    </w:p>
    <w:p w:rsidRPr="00C53EA2" w:rsidR="00C53EA2" w:rsidP="00C53EA2" w:rsidRDefault="00C53EA2" w14:paraId="68DEE586" w14:textId="2E248D9A">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 xml:space="preserve">Lead the project management process using advance project and program management processes, which lead to improved project management scope, cost, schedule, and quality performance. </w:t>
      </w:r>
    </w:p>
    <w:p w:rsidRPr="00C53EA2" w:rsidR="00C53EA2" w:rsidP="00C53EA2" w:rsidRDefault="00C53EA2" w14:paraId="4A182B82" w14:textId="77AB237B">
      <w:pPr>
        <w:pStyle w:val="ListParagraph"/>
        <w:numPr>
          <w:ilvl w:val="0"/>
          <w:numId w:val="28"/>
        </w:numPr>
        <w:autoSpaceDE w:val="0"/>
        <w:autoSpaceDN w:val="0"/>
        <w:adjustRightInd w:val="0"/>
        <w:ind w:left="360"/>
        <w:rPr>
          <w:rFonts w:ascii="Times New Roman" w:hAnsi="Times New Roman"/>
        </w:rPr>
      </w:pPr>
      <w:r w:rsidRPr="36955E1E" w:rsidR="00C53EA2">
        <w:rPr>
          <w:rFonts w:ascii="Times New Roman" w:hAnsi="Times New Roman"/>
        </w:rPr>
        <w:t xml:space="preserve">Other duties include but </w:t>
      </w:r>
      <w:r w:rsidRPr="36955E1E" w:rsidR="196D6FCA">
        <w:rPr>
          <w:rFonts w:ascii="Times New Roman" w:hAnsi="Times New Roman"/>
        </w:rPr>
        <w:t>are not</w:t>
      </w:r>
      <w:r w:rsidRPr="36955E1E" w:rsidR="00C53EA2">
        <w:rPr>
          <w:rFonts w:ascii="Times New Roman" w:hAnsi="Times New Roman"/>
        </w:rPr>
        <w:t xml:space="preserve"> limited to </w:t>
      </w:r>
      <w:r w:rsidRPr="36955E1E" w:rsidR="00461870">
        <w:rPr>
          <w:rFonts w:ascii="Times New Roman" w:hAnsi="Times New Roman"/>
        </w:rPr>
        <w:t xml:space="preserve">planning, </w:t>
      </w:r>
      <w:r w:rsidRPr="36955E1E" w:rsidR="00C53EA2">
        <w:rPr>
          <w:rFonts w:ascii="Times New Roman" w:hAnsi="Times New Roman"/>
        </w:rPr>
        <w:t>development, updat</w:t>
      </w:r>
      <w:r w:rsidRPr="36955E1E" w:rsidR="00461870">
        <w:rPr>
          <w:rFonts w:ascii="Times New Roman" w:hAnsi="Times New Roman"/>
        </w:rPr>
        <w:t>ing</w:t>
      </w:r>
      <w:r w:rsidRPr="36955E1E" w:rsidR="00C53EA2">
        <w:rPr>
          <w:rFonts w:ascii="Times New Roman" w:hAnsi="Times New Roman"/>
        </w:rPr>
        <w:t>, and communicat</w:t>
      </w:r>
      <w:r w:rsidRPr="36955E1E" w:rsidR="00461870">
        <w:rPr>
          <w:rFonts w:ascii="Times New Roman" w:hAnsi="Times New Roman"/>
        </w:rPr>
        <w:t>ing</w:t>
      </w:r>
      <w:r w:rsidRPr="36955E1E" w:rsidR="00C53EA2">
        <w:rPr>
          <w:rFonts w:ascii="Times New Roman" w:hAnsi="Times New Roman"/>
        </w:rPr>
        <w:t xml:space="preserve"> project schedule data</w:t>
      </w:r>
      <w:r w:rsidRPr="36955E1E" w:rsidR="00D75DA5">
        <w:rPr>
          <w:rFonts w:ascii="Times New Roman" w:hAnsi="Times New Roman"/>
        </w:rPr>
        <w:t xml:space="preserve"> and reporting</w:t>
      </w:r>
      <w:r w:rsidRPr="36955E1E" w:rsidR="00C53EA2">
        <w:rPr>
          <w:rFonts w:ascii="Times New Roman" w:hAnsi="Times New Roman"/>
        </w:rPr>
        <w:t xml:space="preserve"> for stakeholders to Program Management.</w:t>
      </w:r>
    </w:p>
    <w:p w:rsidRPr="00C53EA2" w:rsidR="00C53EA2" w:rsidP="00C53EA2" w:rsidRDefault="00C53EA2" w14:paraId="1C49EE4C" w14:textId="77777777">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Coordinate cost and schedule data input for program briefings as needed.</w:t>
      </w:r>
    </w:p>
    <w:p w:rsidRPr="00C53EA2" w:rsidR="00C53EA2" w:rsidP="00C53EA2" w:rsidRDefault="00C53EA2" w14:paraId="5B47ABCE" w14:textId="135D5965">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Develop, update, present, review, and perform critical analysis of project schedules using Primavera</w:t>
      </w:r>
      <w:r w:rsidR="005756F8">
        <w:rPr>
          <w:rFonts w:ascii="Times New Roman" w:hAnsi="Times New Roman"/>
        </w:rPr>
        <w:t xml:space="preserve"> P6</w:t>
      </w:r>
      <w:r w:rsidRPr="00C53EA2">
        <w:rPr>
          <w:rFonts w:ascii="Times New Roman" w:hAnsi="Times New Roman"/>
        </w:rPr>
        <w:t>.</w:t>
      </w:r>
    </w:p>
    <w:p w:rsidRPr="00C53EA2" w:rsidR="00C53EA2" w:rsidP="00C53EA2" w:rsidRDefault="00787C9F" w14:paraId="6796E1A3" w14:textId="44394873">
      <w:pPr>
        <w:pStyle w:val="ListParagraph"/>
        <w:numPr>
          <w:ilvl w:val="0"/>
          <w:numId w:val="28"/>
        </w:numPr>
        <w:autoSpaceDE w:val="0"/>
        <w:autoSpaceDN w:val="0"/>
        <w:adjustRightInd w:val="0"/>
        <w:ind w:left="360"/>
        <w:rPr>
          <w:rFonts w:ascii="Times New Roman" w:hAnsi="Times New Roman"/>
        </w:rPr>
      </w:pPr>
      <w:r>
        <w:rPr>
          <w:rFonts w:ascii="Times New Roman" w:hAnsi="Times New Roman"/>
        </w:rPr>
        <w:t xml:space="preserve">Works with the </w:t>
      </w:r>
      <w:r w:rsidR="00CB2136">
        <w:rPr>
          <w:rFonts w:ascii="Times New Roman" w:hAnsi="Times New Roman"/>
        </w:rPr>
        <w:t>Team Members</w:t>
      </w:r>
      <w:r>
        <w:rPr>
          <w:rFonts w:ascii="Times New Roman" w:hAnsi="Times New Roman"/>
        </w:rPr>
        <w:t xml:space="preserve"> </w:t>
      </w:r>
      <w:r w:rsidRPr="00C53EA2" w:rsidR="00C53EA2">
        <w:rPr>
          <w:rFonts w:ascii="Times New Roman" w:hAnsi="Times New Roman"/>
        </w:rPr>
        <w:t xml:space="preserve">to </w:t>
      </w:r>
      <w:r w:rsidR="002626B9">
        <w:rPr>
          <w:rFonts w:ascii="Times New Roman" w:hAnsi="Times New Roman"/>
        </w:rPr>
        <w:t xml:space="preserve">help them </w:t>
      </w:r>
      <w:r w:rsidRPr="00C53EA2" w:rsidR="00C53EA2">
        <w:rPr>
          <w:rFonts w:ascii="Times New Roman" w:hAnsi="Times New Roman"/>
        </w:rPr>
        <w:t>understand, coordinate, and report existing or potential project delays or programmatic impacts to cost, scope, or schedule</w:t>
      </w:r>
      <w:r w:rsidR="008E31DC">
        <w:rPr>
          <w:rFonts w:ascii="Times New Roman" w:hAnsi="Times New Roman"/>
        </w:rPr>
        <w:t>, as well as any mitigation processes</w:t>
      </w:r>
      <w:r w:rsidR="001F383D">
        <w:rPr>
          <w:rFonts w:ascii="Times New Roman" w:hAnsi="Times New Roman"/>
        </w:rPr>
        <w:t>.</w:t>
      </w:r>
    </w:p>
    <w:p w:rsidRPr="00C53EA2" w:rsidR="00C53EA2" w:rsidP="00C53EA2" w:rsidRDefault="00C53EA2" w14:paraId="225B2852" w14:textId="5DC3D5C5">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Assist</w:t>
      </w:r>
      <w:r w:rsidR="002626B9">
        <w:rPr>
          <w:rFonts w:ascii="Times New Roman" w:hAnsi="Times New Roman"/>
        </w:rPr>
        <w:t>s</w:t>
      </w:r>
      <w:r w:rsidRPr="00C53EA2">
        <w:rPr>
          <w:rFonts w:ascii="Times New Roman" w:hAnsi="Times New Roman"/>
        </w:rPr>
        <w:t xml:space="preserve"> management </w:t>
      </w:r>
      <w:r w:rsidR="00807754">
        <w:rPr>
          <w:rFonts w:ascii="Times New Roman" w:hAnsi="Times New Roman"/>
        </w:rPr>
        <w:t>in</w:t>
      </w:r>
      <w:r w:rsidRPr="00C53EA2">
        <w:rPr>
          <w:rFonts w:ascii="Times New Roman" w:hAnsi="Times New Roman"/>
        </w:rPr>
        <w:t xml:space="preserve"> understand</w:t>
      </w:r>
      <w:r w:rsidR="00807754">
        <w:rPr>
          <w:rFonts w:ascii="Times New Roman" w:hAnsi="Times New Roman"/>
        </w:rPr>
        <w:t>ing</w:t>
      </w:r>
      <w:r w:rsidRPr="00C53EA2">
        <w:rPr>
          <w:rFonts w:ascii="Times New Roman" w:hAnsi="Times New Roman"/>
        </w:rPr>
        <w:t xml:space="preserve"> imminent and potential cost and schedule delays, or other impacts to cost, scope, or schedule</w:t>
      </w:r>
      <w:r w:rsidR="00A7533F">
        <w:rPr>
          <w:rFonts w:ascii="Times New Roman" w:hAnsi="Times New Roman"/>
        </w:rPr>
        <w:t>.</w:t>
      </w:r>
    </w:p>
    <w:p w:rsidR="000553AD" w:rsidP="000553AD" w:rsidRDefault="000553AD" w14:paraId="7B1416F4" w14:textId="77777777">
      <w:pPr>
        <w:rPr>
          <w:rFonts w:ascii="Times New Roman" w:hAnsi="Times New Roman"/>
          <w:b/>
        </w:rPr>
      </w:pPr>
    </w:p>
    <w:p w:rsidR="001D6E23" w:rsidP="000553AD" w:rsidRDefault="001D6E23" w14:paraId="0B23B47E" w14:textId="09419FC9">
      <w:pPr>
        <w:rPr>
          <w:rFonts w:ascii="Times New Roman" w:hAnsi="Times New Roman"/>
          <w:b/>
        </w:rPr>
      </w:pPr>
    </w:p>
    <w:p w:rsidR="000C4B46" w:rsidP="000553AD" w:rsidRDefault="000C4B46" w14:paraId="359B89A8" w14:textId="77777777">
      <w:pPr>
        <w:rPr>
          <w:rFonts w:ascii="Times New Roman" w:hAnsi="Times New Roman"/>
          <w:b/>
        </w:rPr>
      </w:pPr>
    </w:p>
    <w:p w:rsidRPr="00C53EA2" w:rsidR="000553AD" w:rsidP="000553AD" w:rsidRDefault="000553AD" w14:paraId="00D9502F" w14:textId="7F9B7D52">
      <w:pPr>
        <w:rPr>
          <w:rFonts w:ascii="Times New Roman" w:hAnsi="Times New Roman"/>
          <w:b/>
        </w:rPr>
      </w:pPr>
      <w:r w:rsidRPr="00C53EA2">
        <w:rPr>
          <w:rFonts w:ascii="Times New Roman" w:hAnsi="Times New Roman"/>
          <w:b/>
        </w:rPr>
        <w:t>Senior Primavera P6 Scheduler</w:t>
      </w:r>
    </w:p>
    <w:p w:rsidRPr="00C53EA2" w:rsidR="00C53EA2" w:rsidP="00C53EA2" w:rsidRDefault="00C53EA2" w14:paraId="4ADB44F2" w14:textId="32F0E5EE">
      <w:pPr>
        <w:rPr>
          <w:rFonts w:ascii="Times New Roman" w:hAnsi="Times New Roman"/>
          <w:b/>
        </w:rPr>
      </w:pPr>
      <w:r w:rsidRPr="00C53EA2">
        <w:rPr>
          <w:rFonts w:ascii="Times New Roman" w:hAnsi="Times New Roman"/>
          <w:b/>
        </w:rPr>
        <w:t>AMDEX Corporation/US Census Bureau, Suitland, MD</w:t>
      </w:r>
      <w:r w:rsidRPr="00C53EA2">
        <w:rPr>
          <w:rFonts w:ascii="Times New Roman" w:hAnsi="Times New Roman"/>
          <w:b/>
        </w:rPr>
        <w:tab/>
      </w:r>
      <w:r w:rsidRPr="00C53EA2">
        <w:rPr>
          <w:rFonts w:ascii="Times New Roman" w:hAnsi="Times New Roman"/>
          <w:b/>
        </w:rPr>
        <w:tab/>
      </w:r>
    </w:p>
    <w:p w:rsidR="000553AD" w:rsidP="00C53EA2" w:rsidRDefault="000553AD" w14:paraId="334D2D92" w14:textId="4CC176DE">
      <w:pPr>
        <w:autoSpaceDE w:val="0"/>
        <w:autoSpaceDN w:val="0"/>
        <w:adjustRightInd w:val="0"/>
        <w:rPr>
          <w:rFonts w:ascii="Times New Roman" w:hAnsi="Times New Roman"/>
          <w:b/>
        </w:rPr>
      </w:pPr>
      <w:r w:rsidRPr="00C53EA2">
        <w:rPr>
          <w:rFonts w:ascii="Times New Roman" w:hAnsi="Times New Roman"/>
          <w:b/>
        </w:rPr>
        <w:t>Mar 2015 – Aug 2017</w:t>
      </w:r>
    </w:p>
    <w:p w:rsidR="000553AD" w:rsidP="00C53EA2" w:rsidRDefault="000553AD" w14:paraId="34F9EF9A" w14:textId="77777777">
      <w:pPr>
        <w:autoSpaceDE w:val="0"/>
        <w:autoSpaceDN w:val="0"/>
        <w:adjustRightInd w:val="0"/>
        <w:rPr>
          <w:rFonts w:ascii="Times New Roman" w:hAnsi="Times New Roman"/>
        </w:rPr>
      </w:pPr>
    </w:p>
    <w:p w:rsidRPr="00C53EA2" w:rsidR="00C53EA2" w:rsidP="00C53EA2" w:rsidRDefault="00C53EA2" w14:paraId="33737CAF" w14:textId="3AC881CC">
      <w:pPr>
        <w:autoSpaceDE w:val="0"/>
        <w:autoSpaceDN w:val="0"/>
        <w:adjustRightInd w:val="0"/>
        <w:rPr>
          <w:rFonts w:ascii="Times New Roman" w:hAnsi="Times New Roman"/>
        </w:rPr>
      </w:pPr>
      <w:r w:rsidRPr="00C53EA2">
        <w:rPr>
          <w:rFonts w:ascii="Times New Roman" w:hAnsi="Times New Roman"/>
        </w:rPr>
        <w:t xml:space="preserve">Worked closely with U.S. Census Bureau leadership, management teams, and other program stakeholders to provide management, scheduling, and technical expertise supporting project management, project execution, planning, and scheduling. Responsible for maintaining multiple Census Operational and Systems Project schedules to reflect actual and projected performance. Provided weekly schedule updates and analysis and monitored project progress. </w:t>
      </w:r>
    </w:p>
    <w:p w:rsidRPr="00C53EA2" w:rsidR="00C53EA2" w:rsidP="00C53EA2" w:rsidRDefault="00C53EA2" w14:paraId="7083185E" w14:textId="77777777">
      <w:pPr>
        <w:autoSpaceDE w:val="0"/>
        <w:autoSpaceDN w:val="0"/>
        <w:adjustRightInd w:val="0"/>
        <w:rPr>
          <w:rFonts w:ascii="Times New Roman" w:hAnsi="Times New Roman"/>
        </w:rPr>
      </w:pPr>
      <w:r w:rsidRPr="00C53EA2">
        <w:rPr>
          <w:rFonts w:ascii="Times New Roman" w:hAnsi="Times New Roman"/>
        </w:rPr>
        <w:t>Other duties also include:</w:t>
      </w:r>
    </w:p>
    <w:p w:rsidRPr="00C53EA2" w:rsidR="00C53EA2" w:rsidP="00C53EA2" w:rsidRDefault="00C53EA2" w14:paraId="704AC355" w14:textId="77777777">
      <w:pPr>
        <w:autoSpaceDE w:val="0"/>
        <w:autoSpaceDN w:val="0"/>
        <w:adjustRightInd w:val="0"/>
        <w:ind w:left="-90"/>
        <w:rPr>
          <w:rFonts w:ascii="Times New Roman" w:hAnsi="Times New Roman"/>
        </w:rPr>
      </w:pPr>
    </w:p>
    <w:p w:rsidRPr="00C53EA2" w:rsidR="00C53EA2" w:rsidP="00C53EA2" w:rsidRDefault="00C53EA2" w14:paraId="7F349760"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Provided schedule data to support the Government’s monthly Program Management Review activities.</w:t>
      </w:r>
    </w:p>
    <w:p w:rsidRPr="00C53EA2" w:rsidR="00C53EA2" w:rsidP="00C53EA2" w:rsidRDefault="00C53EA2" w14:paraId="1FA035B0"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Updated the Work/Performance Plan and schedules as necessary to reflect planned work activities.</w:t>
      </w:r>
    </w:p>
    <w:p w:rsidRPr="00C53EA2" w:rsidR="00C53EA2" w:rsidP="00C53EA2" w:rsidRDefault="00C53EA2" w14:paraId="6038657F" w14:textId="77777777">
      <w:pPr>
        <w:pStyle w:val="ListParagraph"/>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Development and implementation of assigned projects and provides a single point of contact for multiple Operational and Systems Projects.</w:t>
      </w:r>
    </w:p>
    <w:p w:rsidRPr="00C53EA2" w:rsidR="00C53EA2" w:rsidP="00C53EA2" w:rsidRDefault="00C53EA2" w14:paraId="6E9A9AB1"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Updating/status of multiple Census Operations and Systems project schedules.</w:t>
      </w:r>
    </w:p>
    <w:p w:rsidRPr="00C53EA2" w:rsidR="00C53EA2" w:rsidP="00C53EA2" w:rsidRDefault="00C53EA2" w14:paraId="3C2D652C" w14:textId="77777777">
      <w:pPr>
        <w:pStyle w:val="ListParagraph"/>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projects from original concept through final implementation.</w:t>
      </w:r>
    </w:p>
    <w:p w:rsidRPr="00C53EA2" w:rsidR="00C53EA2" w:rsidP="00C53EA2" w:rsidRDefault="00C53EA2" w14:paraId="348F1FFA"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Interfaced with all areas affected by the project including end users, computer services, and client services.</w:t>
      </w:r>
    </w:p>
    <w:p w:rsidRPr="00C53EA2" w:rsidR="00C53EA2" w:rsidP="00C53EA2" w:rsidRDefault="00C53EA2" w14:paraId="71CA8F3C" w14:textId="1894A70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 xml:space="preserve">Developed Work Breakdown Structure </w:t>
      </w:r>
      <w:r w:rsidR="00BA622E">
        <w:rPr>
          <w:rFonts w:ascii="Times New Roman" w:hAnsi="Times New Roman"/>
        </w:rPr>
        <w:t xml:space="preserve">(WBS) </w:t>
      </w:r>
      <w:r w:rsidRPr="00C53EA2">
        <w:rPr>
          <w:rFonts w:ascii="Times New Roman" w:hAnsi="Times New Roman"/>
        </w:rPr>
        <w:t>and Activity Coding for Census Operational and Systems Schedules.</w:t>
      </w:r>
    </w:p>
    <w:p w:rsidRPr="00C53EA2" w:rsidR="00C53EA2" w:rsidP="00C53EA2" w:rsidRDefault="00C53EA2" w14:paraId="02E5F3B3"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detailed work plans, schedules, project estimates, resource plans, and status reports.</w:t>
      </w:r>
    </w:p>
    <w:p w:rsidRPr="00C53EA2" w:rsidR="00C53EA2" w:rsidP="00C53EA2" w:rsidRDefault="00C53EA2" w14:paraId="4AC2DA17"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Conducted project meetings and responsible for project tracking and analysis.</w:t>
      </w:r>
    </w:p>
    <w:p w:rsidRPr="00C53EA2" w:rsidR="00C53EA2" w:rsidP="00C53EA2" w:rsidRDefault="00C53EA2" w14:paraId="303589D0"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Ensured adherence to quality standards and review project deliverables.</w:t>
      </w:r>
    </w:p>
    <w:p w:rsidRPr="00C53EA2" w:rsidR="00C53EA2" w:rsidP="00C53EA2" w:rsidRDefault="00C53EA2" w14:paraId="10F4B8CC"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Assisted in implementing and maintaining large and complex project schedules, using Primavera P6 Release 15.2.</w:t>
      </w:r>
    </w:p>
    <w:p w:rsidRPr="00C53EA2" w:rsidR="00C53EA2" w:rsidP="00C53EA2" w:rsidRDefault="00C53EA2" w14:paraId="1762217C"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Assisted lead project planner/scheduler in preparing for project progress reports and ad-hoc schedule reports.</w:t>
      </w:r>
    </w:p>
    <w:p w:rsidRPr="00C53EA2" w:rsidR="00C53EA2" w:rsidP="00C53EA2" w:rsidRDefault="00C53EA2" w14:paraId="2AAB4E71" w14:textId="77777777">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and delivered for Government review and approval a Task Order Work/Performance Plan and associated schedule as described in the Schedule of Deliverables.</w:t>
      </w:r>
    </w:p>
    <w:p w:rsidRPr="00C53EA2" w:rsidR="00C53EA2" w:rsidP="00C53EA2" w:rsidRDefault="00C53EA2" w14:paraId="08ED07F7" w14:textId="6E620865">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schedules using the approved project scheduling tool in accordance with scheduling standards for incorporation into the Integrated Master Schedule</w:t>
      </w:r>
      <w:r w:rsidR="00BA622E">
        <w:rPr>
          <w:rFonts w:ascii="Times New Roman" w:hAnsi="Times New Roman"/>
        </w:rPr>
        <w:t xml:space="preserve"> (IMS)</w:t>
      </w:r>
      <w:r w:rsidRPr="00C53EA2">
        <w:rPr>
          <w:rFonts w:ascii="Times New Roman" w:hAnsi="Times New Roman"/>
        </w:rPr>
        <w:t>.</w:t>
      </w:r>
    </w:p>
    <w:p w:rsidRPr="00C53EA2" w:rsidR="00C53EA2" w:rsidP="00C53EA2" w:rsidRDefault="00C53EA2" w14:paraId="08574A14" w14:textId="77777777">
      <w:pPr>
        <w:rPr>
          <w:rFonts w:ascii="Times New Roman" w:hAnsi="Times New Roman"/>
        </w:rPr>
      </w:pPr>
    </w:p>
    <w:p w:rsidR="001D6E23" w:rsidP="000553AD" w:rsidRDefault="001D6E23" w14:paraId="0F06C1FE" w14:textId="77777777">
      <w:pPr>
        <w:rPr>
          <w:rFonts w:ascii="Times New Roman" w:hAnsi="Times New Roman"/>
          <w:b/>
        </w:rPr>
      </w:pPr>
    </w:p>
    <w:p w:rsidRPr="00C53EA2" w:rsidR="000553AD" w:rsidP="000553AD" w:rsidRDefault="000553AD" w14:paraId="0C2F9C24" w14:textId="73D0096E">
      <w:pPr>
        <w:rPr>
          <w:rFonts w:ascii="Times New Roman" w:hAnsi="Times New Roman"/>
          <w:b/>
        </w:rPr>
      </w:pPr>
      <w:r w:rsidRPr="00C53EA2">
        <w:rPr>
          <w:rFonts w:ascii="Times New Roman" w:hAnsi="Times New Roman"/>
          <w:b/>
        </w:rPr>
        <w:t>Senior Project Control Analyst</w:t>
      </w:r>
    </w:p>
    <w:p w:rsidRPr="00C53EA2" w:rsidR="00C53EA2" w:rsidP="00C53EA2" w:rsidRDefault="00C53EA2" w14:paraId="17C18F59" w14:textId="65031643">
      <w:pPr>
        <w:rPr>
          <w:rFonts w:ascii="Times New Roman" w:hAnsi="Times New Roman"/>
        </w:rPr>
      </w:pPr>
      <w:r w:rsidRPr="00C53EA2">
        <w:rPr>
          <w:rFonts w:ascii="Times New Roman" w:hAnsi="Times New Roman"/>
          <w:b/>
        </w:rPr>
        <w:t>VSE Corporation, Alexandria, VA</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rsidRPr="00C53EA2" w:rsidR="000553AD" w:rsidP="00C53EA2" w:rsidRDefault="000553AD" w14:paraId="335066C7" w14:textId="5E356DE8">
      <w:pPr>
        <w:rPr>
          <w:rFonts w:ascii="Times New Roman" w:hAnsi="Times New Roman"/>
          <w:b/>
        </w:rPr>
      </w:pPr>
      <w:r w:rsidRPr="00C53EA2">
        <w:rPr>
          <w:rFonts w:ascii="Times New Roman" w:hAnsi="Times New Roman"/>
          <w:b/>
        </w:rPr>
        <w:t>Apr 2007 – Mar 2014</w:t>
      </w:r>
    </w:p>
    <w:p w:rsidR="000C4B46" w:rsidP="00C53EA2" w:rsidRDefault="000C4B46" w14:paraId="3D9A8815" w14:textId="77777777">
      <w:pPr>
        <w:pStyle w:val="ListParagraph"/>
        <w:autoSpaceDE w:val="0"/>
        <w:autoSpaceDN w:val="0"/>
        <w:adjustRightInd w:val="0"/>
        <w:ind w:left="0"/>
        <w:rPr>
          <w:rFonts w:ascii="Times New Roman" w:hAnsi="Times New Roman"/>
        </w:rPr>
      </w:pPr>
    </w:p>
    <w:p w:rsidRPr="00C53EA2" w:rsidR="00C53EA2" w:rsidP="00C53EA2" w:rsidRDefault="00C53EA2" w14:paraId="1C4D04CA" w14:textId="482AEEAD">
      <w:pPr>
        <w:pStyle w:val="ListParagraph"/>
        <w:autoSpaceDE w:val="0"/>
        <w:autoSpaceDN w:val="0"/>
        <w:adjustRightInd w:val="0"/>
        <w:ind w:left="0"/>
        <w:rPr>
          <w:rFonts w:ascii="Times New Roman" w:hAnsi="Times New Roman"/>
        </w:rPr>
      </w:pPr>
      <w:r w:rsidRPr="3072A010" w:rsidR="00C53EA2">
        <w:rPr>
          <w:rFonts w:ascii="Times New Roman" w:hAnsi="Times New Roman"/>
        </w:rPr>
        <w:t>Managed resources, schedules, financials</w:t>
      </w:r>
      <w:r w:rsidRPr="3072A010" w:rsidR="00BA622E">
        <w:rPr>
          <w:rFonts w:ascii="Times New Roman" w:hAnsi="Times New Roman"/>
        </w:rPr>
        <w:t>,</w:t>
      </w:r>
      <w:r w:rsidRPr="3072A010" w:rsidR="00C53EA2">
        <w:rPr>
          <w:rFonts w:ascii="Times New Roman" w:hAnsi="Times New Roman"/>
        </w:rPr>
        <w:t xml:space="preserve"> and control guidelines throughout the full project life cycle. This also includes management of issues, risks</w:t>
      </w:r>
      <w:r w:rsidRPr="3072A010" w:rsidR="00BA622E">
        <w:rPr>
          <w:rFonts w:ascii="Times New Roman" w:hAnsi="Times New Roman"/>
        </w:rPr>
        <w:t>,</w:t>
      </w:r>
      <w:r w:rsidRPr="3072A010" w:rsidR="00C53EA2">
        <w:rPr>
          <w:rFonts w:ascii="Times New Roman" w:hAnsi="Times New Roman"/>
        </w:rPr>
        <w:t xml:space="preserve"> and project change requests to ensure </w:t>
      </w:r>
      <w:r w:rsidRPr="3072A010" w:rsidR="00C53EA2">
        <w:rPr>
          <w:rFonts w:ascii="Times New Roman" w:hAnsi="Times New Roman"/>
        </w:rPr>
        <w:t xml:space="preserve">successful and on-time project delivery. Contributed to process improvement initiatives as it relates to improving project delivery. Defined technical requirements and document plans for project lifecycle deployment including the scheduling of project deliverables, </w:t>
      </w:r>
      <w:r w:rsidRPr="3072A010" w:rsidR="35F60C27">
        <w:rPr>
          <w:rFonts w:ascii="Times New Roman" w:hAnsi="Times New Roman"/>
        </w:rPr>
        <w:t>budgets,</w:t>
      </w:r>
      <w:r w:rsidRPr="3072A010" w:rsidR="00C53EA2">
        <w:rPr>
          <w:rFonts w:ascii="Times New Roman" w:hAnsi="Times New Roman"/>
        </w:rPr>
        <w:t xml:space="preserve"> and timelines.</w:t>
      </w:r>
    </w:p>
    <w:p w:rsidRPr="00C53EA2" w:rsidR="00C53EA2" w:rsidP="00C53EA2" w:rsidRDefault="00C53EA2" w14:paraId="51BD7D1E" w14:textId="21899A58">
      <w:pPr>
        <w:pStyle w:val="ListParagraph"/>
        <w:numPr>
          <w:ilvl w:val="0"/>
          <w:numId w:val="26"/>
        </w:numPr>
        <w:autoSpaceDE w:val="0"/>
        <w:autoSpaceDN w:val="0"/>
        <w:adjustRightInd w:val="0"/>
        <w:ind w:left="270" w:hanging="270"/>
        <w:rPr>
          <w:rFonts w:ascii="Times New Roman" w:hAnsi="Times New Roman"/>
        </w:rPr>
      </w:pPr>
      <w:r w:rsidRPr="3072A010" w:rsidR="00C53EA2">
        <w:rPr>
          <w:rFonts w:ascii="Times New Roman" w:hAnsi="Times New Roman"/>
        </w:rPr>
        <w:t xml:space="preserve">Analyzed, </w:t>
      </w:r>
      <w:r w:rsidRPr="3072A010" w:rsidR="70C74738">
        <w:rPr>
          <w:rFonts w:ascii="Times New Roman" w:hAnsi="Times New Roman"/>
        </w:rPr>
        <w:t>prepared,</w:t>
      </w:r>
      <w:r w:rsidRPr="3072A010" w:rsidR="00C53EA2">
        <w:rPr>
          <w:rFonts w:ascii="Times New Roman" w:hAnsi="Times New Roman"/>
        </w:rPr>
        <w:t xml:space="preserve"> and documented operational procedures and technical guidelines for P6 project schedules.</w:t>
      </w:r>
    </w:p>
    <w:p w:rsidRPr="00C53EA2" w:rsidR="00C53EA2" w:rsidP="00C53EA2" w:rsidRDefault="00C53EA2" w14:paraId="6D75C987" w14:textId="077A3838">
      <w:pPr>
        <w:pStyle w:val="ListParagraph"/>
        <w:numPr>
          <w:ilvl w:val="0"/>
          <w:numId w:val="26"/>
        </w:numPr>
        <w:autoSpaceDE w:val="0"/>
        <w:autoSpaceDN w:val="0"/>
        <w:adjustRightInd w:val="0"/>
        <w:ind w:left="270" w:hanging="270"/>
        <w:rPr>
          <w:rFonts w:ascii="Times New Roman" w:hAnsi="Times New Roman"/>
        </w:rPr>
      </w:pPr>
      <w:r w:rsidRPr="3072A010" w:rsidR="00C53EA2">
        <w:rPr>
          <w:rFonts w:ascii="Times New Roman" w:hAnsi="Times New Roman"/>
        </w:rPr>
        <w:t xml:space="preserve">Planned, </w:t>
      </w:r>
      <w:r w:rsidRPr="3072A010" w:rsidR="15DB1587">
        <w:rPr>
          <w:rFonts w:ascii="Times New Roman" w:hAnsi="Times New Roman"/>
        </w:rPr>
        <w:t>developed,</w:t>
      </w:r>
      <w:r w:rsidRPr="3072A010" w:rsidR="00C53EA2">
        <w:rPr>
          <w:rFonts w:ascii="Times New Roman" w:hAnsi="Times New Roman"/>
        </w:rPr>
        <w:t xml:space="preserve"> and deployed change management initiatives for technical implementation including productivity software, systems, technical application. </w:t>
      </w:r>
    </w:p>
    <w:p w:rsidRPr="00C53EA2" w:rsidR="00C53EA2" w:rsidP="00C53EA2" w:rsidRDefault="00C53EA2" w14:paraId="5AC133E1" w14:textId="26D455A8">
      <w:pPr>
        <w:pStyle w:val="ListParagraph"/>
        <w:numPr>
          <w:ilvl w:val="0"/>
          <w:numId w:val="26"/>
        </w:numPr>
        <w:autoSpaceDE w:val="0"/>
        <w:autoSpaceDN w:val="0"/>
        <w:adjustRightInd w:val="0"/>
        <w:ind w:left="270" w:hanging="270"/>
        <w:rPr>
          <w:rFonts w:ascii="Times New Roman" w:hAnsi="Times New Roman"/>
        </w:rPr>
      </w:pPr>
      <w:r w:rsidRPr="36955E1E" w:rsidR="00C53EA2">
        <w:rPr>
          <w:rFonts w:ascii="Times New Roman" w:hAnsi="Times New Roman"/>
        </w:rPr>
        <w:t xml:space="preserve">Project Control Analyst/P6 Administrator for all Global Division Ship Transfer Projects and </w:t>
      </w:r>
      <w:r w:rsidRPr="36955E1E" w:rsidR="596D6058">
        <w:rPr>
          <w:rFonts w:ascii="Times New Roman" w:hAnsi="Times New Roman"/>
        </w:rPr>
        <w:t>Follow-on</w:t>
      </w:r>
      <w:r w:rsidRPr="36955E1E" w:rsidR="00C53EA2">
        <w:rPr>
          <w:rFonts w:ascii="Times New Roman" w:hAnsi="Times New Roman"/>
        </w:rPr>
        <w:t xml:space="preserve"> Technical Support Projects.</w:t>
      </w:r>
    </w:p>
    <w:p w:rsidRPr="00C53EA2" w:rsidR="00C53EA2" w:rsidP="00C53EA2" w:rsidRDefault="00C53EA2" w14:paraId="40F0380C" w14:textId="77777777">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Collaborated with the Project team to ensure all project work and company policies and procedures and completed as per control documents and the company’s standards.</w:t>
      </w:r>
    </w:p>
    <w:p w:rsidRPr="00C53EA2" w:rsidR="00C53EA2" w:rsidP="00C53EA2" w:rsidRDefault="00C53EA2" w14:paraId="5AA3011F" w14:textId="77777777">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Master Scheduler for all Primavera P6 Ship Transfer Project Schedules/Plans and identified the impact of work performed and not performed as scheduled.</w:t>
      </w:r>
    </w:p>
    <w:p w:rsidRPr="00C53EA2" w:rsidR="00C53EA2" w:rsidP="00C53EA2" w:rsidRDefault="00C53EA2" w14:paraId="3A6ED728" w14:textId="77777777">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Maintain status of the Integrated Master Schedule and supporting P6 project schedules on a weekly basis by validating status provided by Contractors. </w:t>
      </w:r>
    </w:p>
    <w:p w:rsidRPr="00C53EA2" w:rsidR="00C53EA2" w:rsidP="00C53EA2" w:rsidRDefault="00C53EA2" w14:paraId="4940EBA7" w14:textId="6D0D2006">
      <w:pPr>
        <w:pStyle w:val="ListParagraph"/>
        <w:numPr>
          <w:ilvl w:val="0"/>
          <w:numId w:val="26"/>
        </w:numPr>
        <w:autoSpaceDE w:val="0"/>
        <w:autoSpaceDN w:val="0"/>
        <w:adjustRightInd w:val="0"/>
        <w:ind w:left="270" w:hanging="270"/>
        <w:rPr>
          <w:rFonts w:ascii="Times New Roman" w:hAnsi="Times New Roman"/>
        </w:rPr>
      </w:pPr>
      <w:r w:rsidRPr="36955E1E" w:rsidR="00C53EA2">
        <w:rPr>
          <w:rFonts w:ascii="Times New Roman" w:hAnsi="Times New Roman"/>
        </w:rPr>
        <w:t xml:space="preserve">Developed a new system utilizing Primavera P6 and </w:t>
      </w:r>
      <w:r w:rsidRPr="36955E1E" w:rsidR="00C53EA2">
        <w:rPr>
          <w:rFonts w:ascii="Times New Roman" w:hAnsi="Times New Roman"/>
        </w:rPr>
        <w:t>Deltek</w:t>
      </w:r>
      <w:r w:rsidRPr="36955E1E" w:rsidR="00C53EA2">
        <w:rPr>
          <w:rFonts w:ascii="Times New Roman" w:hAnsi="Times New Roman"/>
        </w:rPr>
        <w:t xml:space="preserve"> Cobra to track both projections and real time financials and schedules that will result in </w:t>
      </w:r>
      <w:r w:rsidRPr="36955E1E" w:rsidR="06AE3858">
        <w:rPr>
          <w:rFonts w:ascii="Times New Roman" w:hAnsi="Times New Roman"/>
        </w:rPr>
        <w:t>the company’s</w:t>
      </w:r>
      <w:r w:rsidRPr="36955E1E" w:rsidR="00C53EA2">
        <w:rPr>
          <w:rFonts w:ascii="Times New Roman" w:hAnsi="Times New Roman"/>
        </w:rPr>
        <w:t xml:space="preserve"> ability to provide Earned Value information on our projects.</w:t>
      </w:r>
    </w:p>
    <w:p w:rsidRPr="00C53EA2" w:rsidR="00C53EA2" w:rsidP="00C53EA2" w:rsidRDefault="00C53EA2" w14:paraId="5A9D4281" w14:textId="77777777">
      <w:pPr>
        <w:rPr>
          <w:rFonts w:ascii="Times New Roman" w:hAnsi="Times New Roman"/>
        </w:rPr>
      </w:pPr>
    </w:p>
    <w:p w:rsidR="001D6E23" w:rsidP="000553AD" w:rsidRDefault="001D6E23" w14:paraId="1D9FCF29" w14:textId="77777777">
      <w:pPr>
        <w:rPr>
          <w:rFonts w:ascii="Times New Roman" w:hAnsi="Times New Roman"/>
          <w:b/>
        </w:rPr>
      </w:pPr>
    </w:p>
    <w:p w:rsidRPr="00C53EA2" w:rsidR="000553AD" w:rsidP="000553AD" w:rsidRDefault="000553AD" w14:paraId="2CC40DBE" w14:textId="48952B02">
      <w:pPr>
        <w:rPr>
          <w:rFonts w:ascii="Times New Roman" w:hAnsi="Times New Roman"/>
          <w:b/>
        </w:rPr>
      </w:pPr>
      <w:r w:rsidRPr="00C53EA2">
        <w:rPr>
          <w:rFonts w:ascii="Times New Roman" w:hAnsi="Times New Roman"/>
          <w:b/>
        </w:rPr>
        <w:t>Technical Data Analyst</w:t>
      </w:r>
    </w:p>
    <w:p w:rsidRPr="00C53EA2" w:rsidR="00C53EA2" w:rsidP="00C53EA2" w:rsidRDefault="00C53EA2" w14:paraId="5E0D2AB9" w14:textId="65C9CE3C">
      <w:pPr>
        <w:rPr>
          <w:rFonts w:ascii="Times New Roman" w:hAnsi="Times New Roman"/>
          <w:b/>
        </w:rPr>
      </w:pPr>
      <w:r w:rsidRPr="00C53EA2">
        <w:rPr>
          <w:rFonts w:ascii="Times New Roman" w:hAnsi="Times New Roman"/>
          <w:b/>
        </w:rPr>
        <w:t>VSE Corporation, Alexandria, VA</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rsidRPr="00C53EA2" w:rsidR="000553AD" w:rsidP="00C53EA2" w:rsidRDefault="000553AD" w14:paraId="047D87F7" w14:textId="4AA605B3">
      <w:pPr>
        <w:rPr>
          <w:rFonts w:ascii="Times New Roman" w:hAnsi="Times New Roman"/>
          <w:b/>
        </w:rPr>
      </w:pPr>
      <w:r w:rsidRPr="00C53EA2">
        <w:rPr>
          <w:rFonts w:ascii="Times New Roman" w:hAnsi="Times New Roman"/>
          <w:b/>
        </w:rPr>
        <w:t>Dec 2003 – Mar 2007</w:t>
      </w:r>
    </w:p>
    <w:p w:rsidR="000C4B46" w:rsidP="00C53EA2" w:rsidRDefault="000C4B46" w14:paraId="39A8393F" w14:textId="77777777">
      <w:pPr>
        <w:pStyle w:val="ListParagraph"/>
        <w:autoSpaceDE w:val="0"/>
        <w:autoSpaceDN w:val="0"/>
        <w:adjustRightInd w:val="0"/>
        <w:ind w:left="0"/>
        <w:rPr>
          <w:rFonts w:ascii="Times New Roman" w:hAnsi="Times New Roman"/>
        </w:rPr>
      </w:pPr>
    </w:p>
    <w:p w:rsidRPr="00C53EA2" w:rsidR="00C53EA2" w:rsidP="00C53EA2" w:rsidRDefault="00C53EA2" w14:paraId="49A41C97" w14:textId="6C63545C">
      <w:pPr>
        <w:pStyle w:val="ListParagraph"/>
        <w:autoSpaceDE w:val="0"/>
        <w:autoSpaceDN w:val="0"/>
        <w:adjustRightInd w:val="0"/>
        <w:ind w:left="0"/>
        <w:rPr>
          <w:rFonts w:ascii="Times New Roman" w:hAnsi="Times New Roman"/>
        </w:rPr>
      </w:pPr>
      <w:r w:rsidRPr="00C53EA2">
        <w:rPr>
          <w:rFonts w:ascii="Times New Roman" w:hAnsi="Times New Roman"/>
        </w:rPr>
        <w:t xml:space="preserve">Provided supported the Ship Transfer Project Financial Data Management, and tracking cost, expenditures and condition reports and all other data contributing to the financial and material databases. </w:t>
      </w:r>
      <w:r w:rsidR="00BA622E">
        <w:rPr>
          <w:rFonts w:ascii="Times New Roman" w:hAnsi="Times New Roman"/>
        </w:rPr>
        <w:t>U</w:t>
      </w:r>
      <w:r w:rsidRPr="00C53EA2">
        <w:rPr>
          <w:rFonts w:ascii="Times New Roman" w:hAnsi="Times New Roman"/>
        </w:rPr>
        <w:t>sed Primavera Project Manager and Microsoft Project Professional to develop, manage, analyze, and implement Programs and Projects performance.</w:t>
      </w:r>
      <w:r w:rsidRPr="00C53EA2">
        <w:rPr>
          <w:rFonts w:ascii="Times New Roman" w:hAnsi="Times New Roman"/>
          <w:color w:val="000000"/>
        </w:rPr>
        <w:t xml:space="preserve"> </w:t>
      </w:r>
      <w:r w:rsidRPr="00C53EA2">
        <w:rPr>
          <w:rFonts w:ascii="Times New Roman" w:hAnsi="Times New Roman"/>
        </w:rPr>
        <w:t xml:space="preserve">Incorporated real-time vendor expenses data into detailed index reports, perform cost analysis of activities to ensure compliance with Ship Alteration and Repair Package (SARP) spending guidelines and budgets as set forth by the customer country in Work Definition Conferences. </w:t>
      </w:r>
    </w:p>
    <w:p w:rsidRPr="00C53EA2" w:rsidR="00C53EA2" w:rsidP="00C53EA2" w:rsidRDefault="00C53EA2" w14:paraId="37E9AC9D" w14:textId="77777777">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Heavily involved with the design, testing and implementation of the Condition Report Database (CRDB) and maintained of the Condition Reports Spreadsheet, Ship Transfer Project Manning Plans, tracking project data reports, preparation of monthly status reports for multiple Delivery Orders.</w:t>
      </w:r>
    </w:p>
    <w:p w:rsidRPr="00C53EA2" w:rsidR="00C53EA2" w:rsidP="00C53EA2" w:rsidRDefault="00C53EA2" w14:paraId="1A8FE21F" w14:textId="77777777">
      <w:pPr>
        <w:pStyle w:val="ListParagraph"/>
        <w:numPr>
          <w:ilvl w:val="0"/>
          <w:numId w:val="26"/>
        </w:numPr>
        <w:autoSpaceDE w:val="0"/>
        <w:autoSpaceDN w:val="0"/>
        <w:adjustRightInd w:val="0"/>
        <w:ind w:left="270" w:hanging="270"/>
        <w:jc w:val="both"/>
        <w:rPr>
          <w:rFonts w:ascii="Times New Roman" w:hAnsi="Times New Roman"/>
        </w:rPr>
      </w:pPr>
      <w:r w:rsidRPr="00C53EA2">
        <w:rPr>
          <w:rFonts w:ascii="Times New Roman" w:hAnsi="Times New Roman"/>
        </w:rPr>
        <w:t xml:space="preserve">Identified deficiencies in business processes and have provided cost effective alternatives to help the organization migrate to the new tool set. </w:t>
      </w:r>
    </w:p>
    <w:p w:rsidRPr="00C53EA2" w:rsidR="00C53EA2" w:rsidP="00C53EA2" w:rsidRDefault="00C53EA2" w14:paraId="1CE285FF" w14:textId="77777777">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Responsible for design, updating, continued maintenance, access control of various BAV Division Foreign Websites including: BAVMHC Egypt, Greece, Turkey, Taiwan, Lithuania, Portugal and International Fleet Modernization Program and Boiler Inspection Program.</w:t>
      </w:r>
    </w:p>
    <w:p w:rsidRPr="00C53EA2" w:rsidR="00C53EA2" w:rsidP="00C53EA2" w:rsidRDefault="00C53EA2" w14:paraId="393B4D19" w14:textId="4575B966">
      <w:pPr>
        <w:pStyle w:val="ListParagraph"/>
        <w:numPr>
          <w:ilvl w:val="0"/>
          <w:numId w:val="26"/>
        </w:numPr>
        <w:spacing w:after="200" w:line="276" w:lineRule="auto"/>
        <w:ind w:left="270" w:hanging="270"/>
        <w:rPr>
          <w:rFonts w:ascii="Times New Roman" w:hAnsi="Times New Roman"/>
        </w:rPr>
      </w:pPr>
      <w:r w:rsidRPr="3072A010" w:rsidR="00C53EA2">
        <w:rPr>
          <w:rFonts w:ascii="Times New Roman" w:hAnsi="Times New Roman"/>
        </w:rPr>
        <w:t xml:space="preserve">Defined and document data sources, flows, and timing for </w:t>
      </w:r>
      <w:r w:rsidRPr="3072A010" w:rsidR="73711DB1">
        <w:rPr>
          <w:rFonts w:ascii="Times New Roman" w:hAnsi="Times New Roman"/>
        </w:rPr>
        <w:t>IT (Information Technology)</w:t>
      </w:r>
      <w:r w:rsidRPr="3072A010" w:rsidR="00C53EA2">
        <w:rPr>
          <w:rFonts w:ascii="Times New Roman" w:hAnsi="Times New Roman"/>
        </w:rPr>
        <w:t xml:space="preserve"> investments Defined the data analytics requirements </w:t>
      </w:r>
    </w:p>
    <w:p w:rsidRPr="00C53EA2" w:rsidR="00C53EA2" w:rsidP="00C53EA2" w:rsidRDefault="00C53EA2" w14:paraId="33097A2B" w14:textId="77777777">
      <w:pPr>
        <w:pStyle w:val="ListParagraph"/>
        <w:numPr>
          <w:ilvl w:val="0"/>
          <w:numId w:val="26"/>
        </w:numPr>
        <w:autoSpaceDE w:val="0"/>
        <w:autoSpaceDN w:val="0"/>
        <w:adjustRightInd w:val="0"/>
        <w:ind w:left="270" w:hanging="270"/>
        <w:jc w:val="both"/>
        <w:rPr>
          <w:rFonts w:ascii="Times New Roman" w:hAnsi="Times New Roman"/>
        </w:rPr>
      </w:pPr>
      <w:r w:rsidRPr="00C53EA2">
        <w:rPr>
          <w:rFonts w:ascii="Times New Roman" w:hAnsi="Times New Roman"/>
        </w:rPr>
        <w:lastRenderedPageBreak/>
        <w:t>Coordinated with a wide array of operational and technical stakeholders to ensure that requirements are effectively defined and incorporated into the dashboard solution</w:t>
      </w:r>
    </w:p>
    <w:p w:rsidRPr="00C53EA2" w:rsidR="00C53EA2" w:rsidP="00C53EA2" w:rsidRDefault="00C53EA2" w14:paraId="0DA0A568" w14:textId="77777777">
      <w:pPr>
        <w:rPr>
          <w:rFonts w:ascii="Times New Roman" w:hAnsi="Times New Roman"/>
        </w:rPr>
      </w:pPr>
    </w:p>
    <w:p w:rsidR="000553AD" w:rsidP="000553AD" w:rsidRDefault="000553AD" w14:paraId="408AB275" w14:textId="77777777">
      <w:pPr>
        <w:rPr>
          <w:rFonts w:ascii="Times New Roman" w:hAnsi="Times New Roman"/>
          <w:b/>
        </w:rPr>
      </w:pPr>
    </w:p>
    <w:p w:rsidRPr="00C53EA2" w:rsidR="000553AD" w:rsidP="000553AD" w:rsidRDefault="000553AD" w14:paraId="41101154" w14:textId="27A3F664">
      <w:pPr>
        <w:rPr>
          <w:rFonts w:ascii="Times New Roman" w:hAnsi="Times New Roman"/>
          <w:b/>
        </w:rPr>
      </w:pPr>
      <w:r w:rsidRPr="00C53EA2">
        <w:rPr>
          <w:rFonts w:ascii="Times New Roman" w:hAnsi="Times New Roman"/>
          <w:b/>
        </w:rPr>
        <w:t>Program Analyst</w:t>
      </w:r>
    </w:p>
    <w:p w:rsidRPr="00C53EA2" w:rsidR="00C53EA2" w:rsidP="00C53EA2" w:rsidRDefault="00C53EA2" w14:paraId="66F63BD4" w14:textId="0A0F2154">
      <w:pPr>
        <w:rPr>
          <w:rFonts w:ascii="Times New Roman" w:hAnsi="Times New Roman"/>
          <w:b/>
          <w:i/>
          <w:u w:val="single"/>
        </w:rPr>
      </w:pPr>
      <w:r w:rsidRPr="00C53EA2">
        <w:rPr>
          <w:rFonts w:ascii="Times New Roman" w:hAnsi="Times New Roman"/>
          <w:b/>
        </w:rPr>
        <w:t>DTI Associates, Washington, DC</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rsidR="000553AD" w:rsidP="00C53EA2" w:rsidRDefault="000553AD" w14:paraId="602C7D63" w14:textId="017E401A">
      <w:pPr>
        <w:pStyle w:val="ListParagraph"/>
        <w:autoSpaceDE w:val="0"/>
        <w:autoSpaceDN w:val="0"/>
        <w:adjustRightInd w:val="0"/>
        <w:ind w:left="0"/>
        <w:rPr>
          <w:rFonts w:ascii="Times New Roman" w:hAnsi="Times New Roman"/>
        </w:rPr>
      </w:pPr>
      <w:r w:rsidRPr="00C53EA2">
        <w:rPr>
          <w:rFonts w:ascii="Times New Roman" w:hAnsi="Times New Roman"/>
          <w:b/>
        </w:rPr>
        <w:t>Mar 2000 – Dec 2003</w:t>
      </w:r>
    </w:p>
    <w:p w:rsidR="000C4B46" w:rsidP="00C53EA2" w:rsidRDefault="000C4B46" w14:paraId="3BDAFD1C" w14:textId="77777777">
      <w:pPr>
        <w:pStyle w:val="ListParagraph"/>
        <w:autoSpaceDE w:val="0"/>
        <w:autoSpaceDN w:val="0"/>
        <w:adjustRightInd w:val="0"/>
        <w:ind w:left="0"/>
        <w:rPr>
          <w:rFonts w:ascii="Times New Roman" w:hAnsi="Times New Roman"/>
        </w:rPr>
      </w:pPr>
    </w:p>
    <w:p w:rsidRPr="00C53EA2" w:rsidR="00C53EA2" w:rsidP="00C53EA2" w:rsidRDefault="00BA622E" w14:paraId="18288326" w14:textId="7A563AB7">
      <w:pPr>
        <w:pStyle w:val="ListParagraph"/>
        <w:autoSpaceDE w:val="0"/>
        <w:autoSpaceDN w:val="0"/>
        <w:adjustRightInd w:val="0"/>
        <w:ind w:left="0"/>
        <w:rPr>
          <w:rFonts w:ascii="Times New Roman" w:hAnsi="Times New Roman"/>
        </w:rPr>
      </w:pPr>
      <w:r w:rsidRPr="3072A010" w:rsidR="00BA622E">
        <w:rPr>
          <w:rFonts w:ascii="Times New Roman" w:hAnsi="Times New Roman"/>
        </w:rPr>
        <w:t>A</w:t>
      </w:r>
      <w:r w:rsidRPr="3072A010" w:rsidR="00C53EA2">
        <w:rPr>
          <w:rFonts w:ascii="Times New Roman" w:hAnsi="Times New Roman"/>
        </w:rPr>
        <w:t>ssisted the Naval Sea Systems Command (NAVSEA) Program Executive Office as a risk management coordinator</w:t>
      </w:r>
      <w:r w:rsidRPr="3072A010" w:rsidR="47CD55FE">
        <w:rPr>
          <w:rFonts w:ascii="Times New Roman" w:hAnsi="Times New Roman"/>
        </w:rPr>
        <w:t xml:space="preserve">. </w:t>
      </w:r>
      <w:r w:rsidRPr="3072A010" w:rsidR="00BA622E">
        <w:rPr>
          <w:rFonts w:ascii="Times New Roman" w:hAnsi="Times New Roman"/>
        </w:rPr>
        <w:t>A</w:t>
      </w:r>
      <w:r w:rsidRPr="3072A010" w:rsidR="00C53EA2">
        <w:rPr>
          <w:rFonts w:ascii="Times New Roman" w:hAnsi="Times New Roman"/>
        </w:rPr>
        <w:t xml:space="preserve">cted as a liaison between field activities to ensure that all </w:t>
      </w:r>
      <w:r w:rsidRPr="3072A010" w:rsidR="00BA622E">
        <w:rPr>
          <w:rFonts w:ascii="Times New Roman" w:hAnsi="Times New Roman"/>
        </w:rPr>
        <w:t>Program Element Office (</w:t>
      </w:r>
      <w:r w:rsidRPr="3072A010" w:rsidR="00C53EA2">
        <w:rPr>
          <w:rFonts w:ascii="Times New Roman" w:hAnsi="Times New Roman"/>
        </w:rPr>
        <w:t>PEO</w:t>
      </w:r>
      <w:r w:rsidRPr="3072A010" w:rsidR="00BA622E">
        <w:rPr>
          <w:rFonts w:ascii="Times New Roman" w:hAnsi="Times New Roman"/>
        </w:rPr>
        <w:t>)</w:t>
      </w:r>
      <w:r w:rsidRPr="3072A010" w:rsidR="00C53EA2">
        <w:rPr>
          <w:rFonts w:ascii="Times New Roman" w:hAnsi="Times New Roman"/>
        </w:rPr>
        <w:t xml:space="preserve"> requirements are met and </w:t>
      </w:r>
      <w:bookmarkStart w:name="_Int_x2Q34SJQ" w:id="1967066766"/>
      <w:r w:rsidRPr="3072A010" w:rsidR="00C53EA2">
        <w:rPr>
          <w:rFonts w:ascii="Times New Roman" w:hAnsi="Times New Roman"/>
        </w:rPr>
        <w:t>supported</w:t>
      </w:r>
      <w:bookmarkEnd w:id="1967066766"/>
      <w:r w:rsidRPr="3072A010" w:rsidR="00C53EA2">
        <w:rPr>
          <w:rFonts w:ascii="Times New Roman" w:hAnsi="Times New Roman"/>
        </w:rPr>
        <w:t xml:space="preserve"> Government clients in Risk Advisory Board including Risk Management and Risk Mitigation. </w:t>
      </w:r>
      <w:r w:rsidRPr="3072A010" w:rsidR="00BA622E">
        <w:rPr>
          <w:rFonts w:ascii="Times New Roman" w:hAnsi="Times New Roman"/>
        </w:rPr>
        <w:t>M</w:t>
      </w:r>
      <w:r w:rsidRPr="3072A010" w:rsidR="00C53EA2">
        <w:rPr>
          <w:rFonts w:ascii="Times New Roman" w:hAnsi="Times New Roman"/>
        </w:rPr>
        <w:t>aintain</w:t>
      </w:r>
      <w:r w:rsidRPr="3072A010" w:rsidR="00BA622E">
        <w:rPr>
          <w:rFonts w:ascii="Times New Roman" w:hAnsi="Times New Roman"/>
        </w:rPr>
        <w:t>ed</w:t>
      </w:r>
      <w:r w:rsidRPr="3072A010" w:rsidR="00C53EA2">
        <w:rPr>
          <w:rFonts w:ascii="Times New Roman" w:hAnsi="Times New Roman"/>
        </w:rPr>
        <w:t xml:space="preserve"> ship class overhaul schedules </w:t>
      </w:r>
      <w:r w:rsidRPr="3072A010" w:rsidR="00C53EA2">
        <w:rPr>
          <w:rFonts w:ascii="Times New Roman" w:hAnsi="Times New Roman"/>
        </w:rPr>
        <w:t>providing</w:t>
      </w:r>
      <w:r w:rsidRPr="3072A010" w:rsidR="00C53EA2">
        <w:rPr>
          <w:rFonts w:ascii="Times New Roman" w:hAnsi="Times New Roman"/>
        </w:rPr>
        <w:t xml:space="preserve"> formatted schedules and graphical information to SSDS Project Manager and </w:t>
      </w:r>
      <w:r w:rsidRPr="3072A010" w:rsidR="00C53EA2">
        <w:rPr>
          <w:rFonts w:ascii="Times New Roman" w:hAnsi="Times New Roman"/>
        </w:rPr>
        <w:t>provided</w:t>
      </w:r>
      <w:r w:rsidRPr="3072A010" w:rsidR="00C53EA2">
        <w:rPr>
          <w:rFonts w:ascii="Times New Roman" w:hAnsi="Times New Roman"/>
        </w:rPr>
        <w:t xml:space="preserve"> programmatic and technical support to the ACDS and SSDS Program Office for planning, </w:t>
      </w:r>
      <w:r w:rsidRPr="3072A010" w:rsidR="4DB3F3C5">
        <w:rPr>
          <w:rFonts w:ascii="Times New Roman" w:hAnsi="Times New Roman"/>
        </w:rPr>
        <w:t>acquisition,</w:t>
      </w:r>
      <w:r w:rsidRPr="3072A010" w:rsidR="00C53EA2">
        <w:rPr>
          <w:rFonts w:ascii="Times New Roman" w:hAnsi="Times New Roman"/>
        </w:rPr>
        <w:t xml:space="preserve"> and installation of equipment</w:t>
      </w:r>
      <w:r w:rsidRPr="3072A010" w:rsidR="7442F768">
        <w:rPr>
          <w:rFonts w:ascii="Times New Roman" w:hAnsi="Times New Roman"/>
        </w:rPr>
        <w:t xml:space="preserve">. </w:t>
      </w:r>
    </w:p>
    <w:p w:rsidRPr="00C53EA2" w:rsidR="00C53EA2" w:rsidP="00C53EA2" w:rsidRDefault="00C53EA2" w14:paraId="653C1754" w14:textId="77777777">
      <w:pPr>
        <w:pStyle w:val="ListParagraph"/>
        <w:autoSpaceDE w:val="0"/>
        <w:autoSpaceDN w:val="0"/>
        <w:adjustRightInd w:val="0"/>
        <w:ind w:left="0"/>
        <w:rPr>
          <w:rFonts w:ascii="Times New Roman" w:hAnsi="Times New Roman"/>
        </w:rPr>
      </w:pPr>
    </w:p>
    <w:p w:rsidR="001D6E23" w:rsidP="000553AD" w:rsidRDefault="001D6E23" w14:paraId="0EF48685" w14:textId="77777777">
      <w:pPr>
        <w:autoSpaceDE w:val="0"/>
        <w:autoSpaceDN w:val="0"/>
        <w:adjustRightInd w:val="0"/>
        <w:rPr>
          <w:rFonts w:ascii="Times New Roman" w:hAnsi="Times New Roman"/>
          <w:b/>
        </w:rPr>
      </w:pPr>
    </w:p>
    <w:p w:rsidRPr="00C53EA2" w:rsidR="000553AD" w:rsidP="000553AD" w:rsidRDefault="000553AD" w14:paraId="1C1175D1" w14:textId="0182B8B4">
      <w:pPr>
        <w:autoSpaceDE w:val="0"/>
        <w:autoSpaceDN w:val="0"/>
        <w:adjustRightInd w:val="0"/>
        <w:rPr>
          <w:rFonts w:ascii="Times New Roman" w:hAnsi="Times New Roman"/>
          <w:b/>
        </w:rPr>
      </w:pPr>
      <w:r w:rsidRPr="00C53EA2">
        <w:rPr>
          <w:rFonts w:ascii="Times New Roman" w:hAnsi="Times New Roman"/>
          <w:b/>
        </w:rPr>
        <w:t>Program Analyst</w:t>
      </w:r>
    </w:p>
    <w:p w:rsidRPr="00C53EA2" w:rsidR="00C53EA2" w:rsidP="00C53EA2" w:rsidRDefault="00C53EA2" w14:paraId="4D57D924" w14:textId="1AD2C594">
      <w:pPr>
        <w:autoSpaceDE w:val="0"/>
        <w:autoSpaceDN w:val="0"/>
        <w:adjustRightInd w:val="0"/>
        <w:rPr>
          <w:rFonts w:ascii="Times New Roman" w:hAnsi="Times New Roman"/>
          <w:b/>
        </w:rPr>
      </w:pPr>
      <w:r w:rsidRPr="00C53EA2">
        <w:rPr>
          <w:rFonts w:ascii="Times New Roman" w:hAnsi="Times New Roman"/>
          <w:b/>
        </w:rPr>
        <w:t>ANTEON, (Formerly TECHMATICS), Crystal City, VA</w:t>
      </w:r>
      <w:r w:rsidRPr="00C53EA2">
        <w:rPr>
          <w:rFonts w:ascii="Times New Roman" w:hAnsi="Times New Roman"/>
          <w:b/>
        </w:rPr>
        <w:tab/>
      </w:r>
      <w:r w:rsidRPr="00C53EA2">
        <w:rPr>
          <w:rFonts w:ascii="Times New Roman" w:hAnsi="Times New Roman"/>
          <w:b/>
        </w:rPr>
        <w:t xml:space="preserve"> </w:t>
      </w:r>
    </w:p>
    <w:p w:rsidRPr="00BA622E" w:rsidR="000553AD" w:rsidP="00C53EA2" w:rsidRDefault="000553AD" w14:paraId="3A78B093" w14:textId="5FC60476">
      <w:pPr>
        <w:pStyle w:val="ListParagraph"/>
        <w:autoSpaceDE w:val="0"/>
        <w:autoSpaceDN w:val="0"/>
        <w:adjustRightInd w:val="0"/>
        <w:ind w:left="0"/>
        <w:rPr>
          <w:rFonts w:ascii="Times New Roman" w:hAnsi="Times New Roman"/>
          <w:b/>
        </w:rPr>
      </w:pPr>
      <w:r w:rsidRPr="00C53EA2">
        <w:rPr>
          <w:rFonts w:ascii="Times New Roman" w:hAnsi="Times New Roman"/>
          <w:b/>
        </w:rPr>
        <w:t>Aug 1996 – Mar 2000</w:t>
      </w:r>
    </w:p>
    <w:p w:rsidR="000C4B46" w:rsidP="00C53EA2" w:rsidRDefault="000C4B46" w14:paraId="665E8A28" w14:textId="77777777">
      <w:pPr>
        <w:pStyle w:val="ListParagraph"/>
        <w:autoSpaceDE w:val="0"/>
        <w:autoSpaceDN w:val="0"/>
        <w:adjustRightInd w:val="0"/>
        <w:ind w:left="0"/>
        <w:rPr>
          <w:rFonts w:ascii="Times New Roman" w:hAnsi="Times New Roman"/>
        </w:rPr>
      </w:pPr>
    </w:p>
    <w:p w:rsidRPr="00C53EA2" w:rsidR="00C53EA2" w:rsidP="00C53EA2" w:rsidRDefault="00BA622E" w14:paraId="23668235" w14:textId="48D7F03B">
      <w:pPr>
        <w:pStyle w:val="ListParagraph"/>
        <w:autoSpaceDE w:val="0"/>
        <w:autoSpaceDN w:val="0"/>
        <w:adjustRightInd w:val="0"/>
        <w:ind w:left="0"/>
        <w:rPr>
          <w:rFonts w:ascii="Times New Roman" w:hAnsi="Times New Roman"/>
        </w:rPr>
      </w:pPr>
      <w:r w:rsidRPr="3072A010" w:rsidR="00BA622E">
        <w:rPr>
          <w:rFonts w:ascii="Times New Roman" w:hAnsi="Times New Roman"/>
        </w:rPr>
        <w:t>S</w:t>
      </w:r>
      <w:r w:rsidRPr="3072A010" w:rsidR="00C53EA2">
        <w:rPr>
          <w:rFonts w:ascii="Times New Roman" w:hAnsi="Times New Roman"/>
        </w:rPr>
        <w:t>upported overall project management process development</w:t>
      </w:r>
      <w:r w:rsidRPr="3072A010" w:rsidR="08D5815D">
        <w:rPr>
          <w:rFonts w:ascii="Times New Roman" w:hAnsi="Times New Roman"/>
        </w:rPr>
        <w:t xml:space="preserve">. </w:t>
      </w:r>
      <w:r w:rsidRPr="3072A010" w:rsidR="00BA622E">
        <w:rPr>
          <w:rFonts w:ascii="Times New Roman" w:hAnsi="Times New Roman"/>
        </w:rPr>
        <w:t>L</w:t>
      </w:r>
      <w:r w:rsidRPr="3072A010" w:rsidR="00C53EA2">
        <w:rPr>
          <w:rFonts w:ascii="Times New Roman" w:hAnsi="Times New Roman"/>
        </w:rPr>
        <w:t xml:space="preserve">ed a team of 10 project team members from 1997 through 1998. </w:t>
      </w:r>
      <w:r w:rsidRPr="3072A010" w:rsidR="00C53EA2">
        <w:rPr>
          <w:rFonts w:ascii="Times New Roman" w:hAnsi="Times New Roman"/>
        </w:rPr>
        <w:t>Provide</w:t>
      </w:r>
      <w:r w:rsidRPr="3072A010" w:rsidR="00BA622E">
        <w:rPr>
          <w:rFonts w:ascii="Times New Roman" w:hAnsi="Times New Roman"/>
        </w:rPr>
        <w:t>d</w:t>
      </w:r>
      <w:r w:rsidRPr="3072A010" w:rsidR="00C53EA2">
        <w:rPr>
          <w:rFonts w:ascii="Times New Roman" w:hAnsi="Times New Roman"/>
        </w:rPr>
        <w:t xml:space="preserve"> guidance, recommendations, and potential actions to improve project performance</w:t>
      </w:r>
      <w:r w:rsidRPr="3072A010" w:rsidR="45D56747">
        <w:rPr>
          <w:rFonts w:ascii="Times New Roman" w:hAnsi="Times New Roman"/>
        </w:rPr>
        <w:t xml:space="preserve">. </w:t>
      </w:r>
    </w:p>
    <w:p w:rsidRPr="00C53EA2" w:rsidR="00C53EA2" w:rsidP="00C53EA2" w:rsidRDefault="00C53EA2" w14:paraId="2E9DF1B0" w14:textId="77777777">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Developed Integrated Carrier Support Team Database and a company-wide Proposal Database to aid in the construction of proposals.</w:t>
      </w:r>
    </w:p>
    <w:p w:rsidRPr="00C53EA2" w:rsidR="00C53EA2" w:rsidP="00C53EA2" w:rsidRDefault="00C53EA2" w14:paraId="7C4DBCE2" w14:textId="77777777">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Reviewed joint Army/Navy test report and test procedures and identified issues, provided written analysis that identify discrepancies between the test procedure, test support drawings and the test equipment.</w:t>
      </w:r>
    </w:p>
    <w:p w:rsidRPr="00C53EA2" w:rsidR="00C53EA2" w:rsidP="00C53EA2" w:rsidRDefault="00C53EA2" w14:paraId="4D542309" w14:textId="77777777">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Responsible for the planning, preparation, and execution of a data collection effort to validate the cargo loading performance during full load out of the new Navy Strategic Sealift ships that were recently delivered to the Navy fleet.</w:t>
      </w:r>
    </w:p>
    <w:p w:rsidRPr="00C53EA2" w:rsidR="00C53EA2" w:rsidP="00C53EA2" w:rsidRDefault="00C53EA2" w14:paraId="2FD0F0B4" w14:textId="50CCDF29">
      <w:pPr>
        <w:pStyle w:val="ListParagraph"/>
        <w:numPr>
          <w:ilvl w:val="0"/>
          <w:numId w:val="27"/>
        </w:numPr>
        <w:autoSpaceDE w:val="0"/>
        <w:autoSpaceDN w:val="0"/>
        <w:adjustRightInd w:val="0"/>
        <w:ind w:left="270" w:hanging="270"/>
        <w:rPr>
          <w:rFonts w:ascii="Times New Roman" w:hAnsi="Times New Roman"/>
        </w:rPr>
      </w:pPr>
      <w:r w:rsidRPr="36955E1E" w:rsidR="00C53EA2">
        <w:rPr>
          <w:rFonts w:ascii="Times New Roman" w:hAnsi="Times New Roman"/>
        </w:rPr>
        <w:t xml:space="preserve">Developed a plan of action, participants' reference manual, training manual and trained a team of 11 individuals for Army equipment load outs in Beaumont, Texas, Charleston, South Carolina </w:t>
      </w:r>
      <w:r w:rsidRPr="36955E1E" w:rsidR="304F72DF">
        <w:rPr>
          <w:rFonts w:ascii="Times New Roman" w:hAnsi="Times New Roman"/>
        </w:rPr>
        <w:t>and</w:t>
      </w:r>
      <w:r w:rsidRPr="36955E1E" w:rsidR="00C53EA2">
        <w:rPr>
          <w:rFonts w:ascii="Times New Roman" w:hAnsi="Times New Roman"/>
        </w:rPr>
        <w:t xml:space="preserve"> Antwerp, Belgium on the Strategic Sealift data collection process.</w:t>
      </w:r>
    </w:p>
    <w:p w:rsidRPr="00C53EA2" w:rsidR="00C53EA2" w:rsidP="00C53EA2" w:rsidRDefault="00C53EA2" w14:paraId="7DAEFA76" w14:textId="77777777">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Liaised and coordinated data collection planning efforts with Navy tasking commands (in Rotterdam, Holland) as well as the Naval Sea Systems Command representative and the Prime Contractor.</w:t>
      </w:r>
    </w:p>
    <w:p w:rsidRPr="00C53EA2" w:rsidR="00C53EA2" w:rsidP="00C53EA2" w:rsidRDefault="00C53EA2" w14:paraId="3CCB6F3D" w14:textId="77777777">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Provided liaison between the Army and the Program Office by conveying the Army's questions and concerns on all Data Collection issues directly to the Program Office, preparing and providing professional responses.</w:t>
      </w:r>
    </w:p>
    <w:p w:rsidRPr="00C53EA2" w:rsidR="00C53EA2" w:rsidP="00C53EA2" w:rsidRDefault="00C53EA2" w14:paraId="63774010" w14:textId="77777777">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Served as the Project Coordination Officer for the Operational Test Report response for the lead ship of the Strategic Sealift Program.</w:t>
      </w:r>
    </w:p>
    <w:p w:rsidRPr="00BA622E" w:rsidR="002D1A1E" w:rsidP="00BA622E" w:rsidRDefault="00C53EA2" w14:paraId="1DEAB2E5" w14:textId="312307AC">
      <w:pPr>
        <w:pStyle w:val="ListParagraph"/>
        <w:numPr>
          <w:ilvl w:val="0"/>
          <w:numId w:val="27"/>
        </w:numPr>
        <w:autoSpaceDE w:val="0"/>
        <w:autoSpaceDN w:val="0"/>
        <w:adjustRightInd w:val="0"/>
        <w:ind w:left="270" w:hanging="270"/>
        <w:rPr>
          <w:rFonts w:ascii="Times New Roman" w:hAnsi="Times New Roman"/>
        </w:rPr>
      </w:pPr>
      <w:r w:rsidRPr="36955E1E" w:rsidR="00C53EA2">
        <w:rPr>
          <w:rFonts w:ascii="Times New Roman" w:hAnsi="Times New Roman"/>
        </w:rPr>
        <w:t xml:space="preserve">Created and </w:t>
      </w:r>
      <w:r w:rsidRPr="36955E1E" w:rsidR="00C53EA2">
        <w:rPr>
          <w:rFonts w:ascii="Times New Roman" w:hAnsi="Times New Roman"/>
        </w:rPr>
        <w:t>maintained</w:t>
      </w:r>
      <w:r w:rsidRPr="36955E1E" w:rsidR="00C53EA2">
        <w:rPr>
          <w:rFonts w:ascii="Times New Roman" w:hAnsi="Times New Roman"/>
        </w:rPr>
        <w:t xml:space="preserve"> databases in Access involving boat </w:t>
      </w:r>
      <w:r w:rsidRPr="36955E1E" w:rsidR="472A5035">
        <w:rPr>
          <w:rFonts w:ascii="Times New Roman" w:hAnsi="Times New Roman"/>
        </w:rPr>
        <w:t>alterations,</w:t>
      </w:r>
      <w:r w:rsidRPr="36955E1E" w:rsidR="00C53EA2">
        <w:rPr>
          <w:rFonts w:ascii="Times New Roman" w:hAnsi="Times New Roman"/>
        </w:rPr>
        <w:t xml:space="preserve"> document tracking, and time management tracking to produce reports, queries, and forms.</w:t>
      </w:r>
    </w:p>
    <w:p w:rsidRPr="00C53EA2" w:rsidR="00CB0557" w:rsidP="00CB0557" w:rsidRDefault="00CB0557" w14:paraId="3FAE4D5B" w14:textId="6B1FA7D1">
      <w:pPr>
        <w:rPr>
          <w:rFonts w:ascii="Times New Roman" w:hAnsi="Times New Roman"/>
        </w:rPr>
      </w:pPr>
    </w:p>
    <w:p w:rsidRPr="00C53EA2" w:rsidR="00CB0557" w:rsidP="00CB0557" w:rsidRDefault="00CB0557" w14:paraId="1E1B73BD" w14:textId="4FCD4CD9">
      <w:pPr>
        <w:rPr>
          <w:rFonts w:ascii="Times New Roman" w:hAnsi="Times New Roman"/>
        </w:rPr>
      </w:pPr>
      <w:r w:rsidRPr="00C53EA2">
        <w:rPr>
          <w:rFonts w:ascii="Times New Roman" w:hAnsi="Times New Roman"/>
          <w:b/>
          <w:u w:val="single"/>
        </w:rPr>
        <w:t>SECURITY CLEARANCE</w:t>
      </w:r>
      <w:r w:rsidRPr="00C53EA2" w:rsidR="003C3FBF">
        <w:rPr>
          <w:rFonts w:ascii="Times New Roman" w:hAnsi="Times New Roman"/>
          <w:b/>
          <w:u w:val="single"/>
        </w:rPr>
        <w:t>:</w:t>
      </w:r>
      <w:r w:rsidRPr="00C53EA2">
        <w:rPr>
          <w:rFonts w:ascii="Times New Roman" w:hAnsi="Times New Roman"/>
          <w:b/>
          <w:u w:val="single"/>
        </w:rPr>
        <w:t xml:space="preserve"> </w:t>
      </w:r>
    </w:p>
    <w:p w:rsidRPr="00BA622E" w:rsidR="00CB0557" w:rsidP="00CB0557" w:rsidRDefault="00CB0557" w14:paraId="3875E693" w14:textId="164492F2">
      <w:pPr>
        <w:pStyle w:val="ListParagraph"/>
        <w:numPr>
          <w:ilvl w:val="0"/>
          <w:numId w:val="1"/>
        </w:numPr>
        <w:rPr>
          <w:rFonts w:ascii="Times New Roman" w:hAnsi="Times New Roman"/>
        </w:rPr>
      </w:pPr>
      <w:r w:rsidRPr="00C53EA2">
        <w:rPr>
          <w:rFonts w:ascii="Times New Roman" w:hAnsi="Times New Roman"/>
        </w:rPr>
        <w:t xml:space="preserve">US Public Trust </w:t>
      </w:r>
    </w:p>
    <w:sectPr w:rsidRPr="00BA622E" w:rsidR="00CB0557" w:rsidSect="00996B77">
      <w:headerReference w:type="default" r:id="rId8"/>
      <w:footerReference w:type="default" r:id="rId9"/>
      <w:pgSz w:w="12240" w:h="15840" w:orient="portrait"/>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38A6" w:rsidP="00FB7BE6" w:rsidRDefault="001638A6" w14:paraId="23B36961" w14:textId="77777777">
      <w:r>
        <w:separator/>
      </w:r>
    </w:p>
  </w:endnote>
  <w:endnote w:type="continuationSeparator" w:id="0">
    <w:p w:rsidR="001638A6" w:rsidP="00FB7BE6" w:rsidRDefault="001638A6" w14:paraId="5445E4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966C3" w:rsidR="00FB7BE6" w:rsidP="00FB7BE6" w:rsidRDefault="000F1085" w14:paraId="57B7121A" w14:textId="59F7BE75">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Pr="008966C3" w:rsidR="00FB7BE6">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Pr="008966C3" w:rsidR="00FB7BE6">
      <w:rPr>
        <w:rFonts w:ascii="Helvetica" w:hAnsi="Helvetica"/>
        <w:noProof/>
        <w:color w:val="06121C"/>
        <w:sz w:val="17"/>
      </w:rPr>
      <w:t xml:space="preserve">•     </w:t>
    </w:r>
    <w:r w:rsidRPr="008966C3" w:rsidR="00FB7BE6">
      <w:rPr>
        <w:rFonts w:ascii="Helvetica" w:hAnsi="Helvetica"/>
        <w:b/>
        <w:noProof/>
        <w:color w:val="06121C"/>
        <w:sz w:val="17"/>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38A6" w:rsidP="00FB7BE6" w:rsidRDefault="001638A6" w14:paraId="02C2BE22" w14:textId="77777777">
      <w:r>
        <w:separator/>
      </w:r>
    </w:p>
  </w:footnote>
  <w:footnote w:type="continuationSeparator" w:id="0">
    <w:p w:rsidR="001638A6" w:rsidP="00FB7BE6" w:rsidRDefault="001638A6" w14:paraId="4A2E89F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B7BE6" w:rsidRDefault="00FB7BE6" w14:paraId="27D33B92" w14:textId="77777777">
    <w:pPr>
      <w:pStyle w:val="Header"/>
    </w:pPr>
    <w:r>
      <w:rPr>
        <w:noProof/>
      </w:rPr>
      <w:drawing>
        <wp:inline distT="0" distB="0" distL="0" distR="0" wp14:anchorId="46977489" wp14:editId="3B5E7354">
          <wp:extent cx="1828800" cy="924732"/>
          <wp:effectExtent l="0" t="0" r="0" b="0"/>
          <wp:docPr id="2"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N/k+JHPn6gkOgg" int2:id="mPHOvUKd">
      <int2:state int2:type="LegacyProofing" int2:value="Rejected"/>
    </int2:textHash>
    <int2:textHash int2:hashCode="+nbJR0z2eLGI7t" int2:id="t9CMxZEM">
      <int2:state int2:type="LegacyProofing" int2:value="Rejected"/>
    </int2:textHash>
    <int2:bookmark int2:bookmarkName="_Int_y2Oscwve" int2:invalidationBookmarkName="" int2:hashCode="2DtlIG315dGSJY" int2:id="xicnglhf">
      <int2:state int2:type="LegacyProofing" int2:value="Rejected"/>
    </int2:bookmark>
    <int2:bookmark int2:bookmarkName="_Int_x2Q34SJQ" int2:invalidationBookmarkName="" int2:hashCode="Kl6bGxcOlFYxeU" int2:id="vXbIqkEo">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24E441D"/>
    <w:multiLevelType w:val="hybridMultilevel"/>
    <w:tmpl w:val="88CC74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87A2B32"/>
    <w:multiLevelType w:val="hybridMultilevel"/>
    <w:tmpl w:val="E212788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7" w15:restartNumberingAfterBreak="0">
    <w:nsid w:val="7C2141DF"/>
    <w:multiLevelType w:val="hybridMultilevel"/>
    <w:tmpl w:val="A19447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abstractNumId w:val="19"/>
  </w:num>
  <w:num w:numId="2">
    <w:abstractNumId w:val="3"/>
  </w:num>
  <w:num w:numId="3">
    <w:abstractNumId w:val="2"/>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1"/>
  </w:num>
  <w:num w:numId="13">
    <w:abstractNumId w:val="4"/>
  </w:num>
  <w:num w:numId="14">
    <w:abstractNumId w:val="7"/>
  </w:num>
  <w:num w:numId="15">
    <w:abstractNumId w:val="12"/>
  </w:num>
  <w:num w:numId="16">
    <w:abstractNumId w:val="22"/>
  </w:num>
  <w:num w:numId="17">
    <w:abstractNumId w:val="25"/>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6"/>
  </w:num>
  <w:num w:numId="27">
    <w:abstractNumId w:val="27"/>
  </w:num>
  <w:num w:numId="2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attachedTemplate r:id="rId1"/>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17E5"/>
    <w:rsid w:val="000553AD"/>
    <w:rsid w:val="000971DB"/>
    <w:rsid w:val="000B484C"/>
    <w:rsid w:val="000B4BA3"/>
    <w:rsid w:val="000B4D19"/>
    <w:rsid w:val="000C4B46"/>
    <w:rsid w:val="000F1085"/>
    <w:rsid w:val="00106FC2"/>
    <w:rsid w:val="001638A6"/>
    <w:rsid w:val="001A38F9"/>
    <w:rsid w:val="001D061D"/>
    <w:rsid w:val="001D6E23"/>
    <w:rsid w:val="001E79DA"/>
    <w:rsid w:val="001F383D"/>
    <w:rsid w:val="002214B1"/>
    <w:rsid w:val="00226F5A"/>
    <w:rsid w:val="0026244E"/>
    <w:rsid w:val="002626B9"/>
    <w:rsid w:val="00264DCC"/>
    <w:rsid w:val="002A46EC"/>
    <w:rsid w:val="002D1A1E"/>
    <w:rsid w:val="00325333"/>
    <w:rsid w:val="0036311B"/>
    <w:rsid w:val="0036345A"/>
    <w:rsid w:val="003C3FBF"/>
    <w:rsid w:val="00412785"/>
    <w:rsid w:val="00461870"/>
    <w:rsid w:val="004740AC"/>
    <w:rsid w:val="004C3B3B"/>
    <w:rsid w:val="004D0F3F"/>
    <w:rsid w:val="005756F8"/>
    <w:rsid w:val="00577BEA"/>
    <w:rsid w:val="005B3F20"/>
    <w:rsid w:val="00610F5A"/>
    <w:rsid w:val="006560DB"/>
    <w:rsid w:val="00656F65"/>
    <w:rsid w:val="00664954"/>
    <w:rsid w:val="0067782B"/>
    <w:rsid w:val="006D4287"/>
    <w:rsid w:val="00716DDC"/>
    <w:rsid w:val="00737EAE"/>
    <w:rsid w:val="007422F2"/>
    <w:rsid w:val="0076600D"/>
    <w:rsid w:val="00787C9F"/>
    <w:rsid w:val="007C2301"/>
    <w:rsid w:val="00807750"/>
    <w:rsid w:val="00807754"/>
    <w:rsid w:val="008858AE"/>
    <w:rsid w:val="008E31DC"/>
    <w:rsid w:val="0093770A"/>
    <w:rsid w:val="00996B77"/>
    <w:rsid w:val="009A133C"/>
    <w:rsid w:val="009A2AE1"/>
    <w:rsid w:val="009B4545"/>
    <w:rsid w:val="00A05B8D"/>
    <w:rsid w:val="00A7533F"/>
    <w:rsid w:val="00A945C0"/>
    <w:rsid w:val="00B6455B"/>
    <w:rsid w:val="00B6526A"/>
    <w:rsid w:val="00B93749"/>
    <w:rsid w:val="00BA38AD"/>
    <w:rsid w:val="00BA622E"/>
    <w:rsid w:val="00BB0E94"/>
    <w:rsid w:val="00BD0FAE"/>
    <w:rsid w:val="00C12A49"/>
    <w:rsid w:val="00C53EA2"/>
    <w:rsid w:val="00C85743"/>
    <w:rsid w:val="00CA3266"/>
    <w:rsid w:val="00CB0557"/>
    <w:rsid w:val="00CB2136"/>
    <w:rsid w:val="00D34833"/>
    <w:rsid w:val="00D6733C"/>
    <w:rsid w:val="00D703A8"/>
    <w:rsid w:val="00D75DA5"/>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 w:val="06AE3858"/>
    <w:rsid w:val="08D5815D"/>
    <w:rsid w:val="15DB1587"/>
    <w:rsid w:val="1657DEF2"/>
    <w:rsid w:val="196D6FCA"/>
    <w:rsid w:val="304F72DF"/>
    <w:rsid w:val="3072A010"/>
    <w:rsid w:val="34EA2D6C"/>
    <w:rsid w:val="35F60C27"/>
    <w:rsid w:val="36955E1E"/>
    <w:rsid w:val="45D56747"/>
    <w:rsid w:val="472A5035"/>
    <w:rsid w:val="47CD55FE"/>
    <w:rsid w:val="4DB3F3C5"/>
    <w:rsid w:val="596D6058"/>
    <w:rsid w:val="70C74738"/>
    <w:rsid w:val="73711DB1"/>
    <w:rsid w:val="7442F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08c7e474d6144931" Type="http://schemas.microsoft.com/office/2020/10/relationships/intelligence" Target="intelligence2.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4D67C2-F78F-4484-ABB5-F269225A2BBC}">
  <ds:schemaRefs>
    <ds:schemaRef ds:uri="http://schemas.openxmlformats.org/officeDocument/2006/bibliography"/>
  </ds:schemaRefs>
</ds:datastoreItem>
</file>

<file path=customXml/itemProps2.xml><?xml version="1.0" encoding="utf-8"?>
<ds:datastoreItem xmlns:ds="http://schemas.openxmlformats.org/officeDocument/2006/customXml" ds:itemID="{C2E6373C-FD88-4D74-8140-17FE7B9D791C}"/>
</file>

<file path=customXml/itemProps3.xml><?xml version="1.0" encoding="utf-8"?>
<ds:datastoreItem xmlns:ds="http://schemas.openxmlformats.org/officeDocument/2006/customXml" ds:itemID="{95C2E77C-D347-4907-8AD1-82737EC4B900}"/>
</file>

<file path=customXml/itemProps4.xml><?xml version="1.0" encoding="utf-8"?>
<ds:datastoreItem xmlns:ds="http://schemas.openxmlformats.org/officeDocument/2006/customXml" ds:itemID="{30407ECA-146A-4BF9-B7A0-1A8ED64A4F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Theodore Smith</cp:lastModifiedBy>
  <cp:revision>5</cp:revision>
  <cp:lastPrinted>2014-02-04T19:23:00Z</cp:lastPrinted>
  <dcterms:created xsi:type="dcterms:W3CDTF">2022-02-02T18:38:00Z</dcterms:created>
  <dcterms:modified xsi:type="dcterms:W3CDTF">2022-02-02T18:57:40Z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103400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