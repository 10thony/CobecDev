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45D" w:rsidP="00263DB3" w:rsidRDefault="00FF045D" w14:paraId="1E708B4B" w14:textId="77777777">
      <w:pPr>
        <w:rPr>
          <w:rFonts w:asciiTheme="minorHAnsi" w:hAnsiTheme="minorHAnsi" w:cstheme="minorHAnsi"/>
          <w:b/>
        </w:rPr>
      </w:pPr>
    </w:p>
    <w:p w:rsidR="00263DB3" w:rsidP="6573C674" w:rsidRDefault="00263DB3" w14:paraId="6468C913" w14:textId="72B1C051">
      <w:pPr>
        <w:rPr>
          <w:rFonts w:ascii="Times New Roman" w:hAnsi="Times New Roman"/>
          <w:b w:val="1"/>
          <w:bCs w:val="1"/>
        </w:rPr>
      </w:pPr>
      <w:r w:rsidRPr="6573C674" w:rsidR="00263DB3">
        <w:rPr>
          <w:rFonts w:ascii="Calibri" w:hAnsi="Calibri" w:cs="Calibri" w:asciiTheme="minorAscii" w:hAnsiTheme="minorAscii" w:cstheme="minorAscii"/>
          <w:b w:val="1"/>
          <w:bCs w:val="1"/>
        </w:rPr>
        <w:t xml:space="preserve">First </w:t>
      </w:r>
      <w:r w:rsidRPr="6573C674" w:rsidR="00EA73A1">
        <w:rPr>
          <w:rFonts w:ascii="Calibri" w:hAnsi="Calibri" w:cs="Calibri" w:asciiTheme="minorAscii" w:hAnsiTheme="minorAscii" w:cstheme="minorAscii"/>
          <w:b w:val="1"/>
          <w:bCs w:val="1"/>
        </w:rPr>
        <w:t>Name</w:t>
      </w:r>
      <w:r w:rsidRPr="6573C674" w:rsidR="00263DB3">
        <w:rPr>
          <w:rFonts w:ascii="Calibri" w:hAnsi="Calibri" w:cs="Calibri" w:asciiTheme="minorAscii" w:hAnsiTheme="minorAscii" w:cstheme="minorAscii"/>
          <w:b w:val="1"/>
          <w:bCs w:val="1"/>
        </w:rPr>
        <w:t xml:space="preserve">: </w:t>
      </w:r>
      <w:r w:rsidRPr="6573C674" w:rsidR="00263DB3">
        <w:rPr>
          <w:rFonts w:ascii="Times New Roman" w:hAnsi="Times New Roman"/>
          <w:b w:val="1"/>
          <w:bCs w:val="1"/>
        </w:rPr>
        <w:t xml:space="preserve"> </w:t>
      </w:r>
      <w:sdt>
        <w:sdtPr>
          <w:id w:val="-98724588"/>
          <w:text/>
          <w:alias w:val="First Name"/>
          <w:tag w:val="firstname"/>
          <w:placeholder>
            <w:docPart w:val="E7E5DAC90F4F4446923230254E8817E8"/>
          </w:placeholder>
          <w:rPr>
            <w:rFonts w:ascii="Times New Roman" w:hAnsi="Times New Roman"/>
            <w:b w:val="1"/>
            <w:bCs w:val="1"/>
          </w:rPr>
        </w:sdtPr>
        <w:sdtContent>
          <w:r w:rsidRPr="6573C674" w:rsidR="00B85D4A">
            <w:rPr>
              <w:rFonts w:ascii="Calibri" w:hAnsi="Calibri" w:eastAsia="Calibri" w:cs="Calibri" w:asciiTheme="minorAscii" w:hAnsiTheme="minorAscii" w:eastAsiaTheme="minorAscii" w:cstheme="minorAscii"/>
              <w:b w:val="1"/>
              <w:bCs w:val="1"/>
            </w:rPr>
            <w:t>Adrian</w:t>
          </w:r>
        </w:sdtContent>
        <w:sdtEndPr>
          <w:rPr>
            <w:rFonts w:ascii="Times New Roman" w:hAnsi="Times New Roman"/>
            <w:b w:val="1"/>
            <w:bCs w:val="1"/>
          </w:rPr>
        </w:sdtEndPr>
      </w:sdt>
    </w:p>
    <w:p w:rsidR="00263DB3" w:rsidP="00CB0557" w:rsidRDefault="00263DB3" w14:paraId="76217A83" w14:textId="5A40F2D1">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B85D4A">
            <w:rPr>
              <w:rFonts w:asciiTheme="minorHAnsi" w:hAnsiTheme="minorHAnsi" w:cstheme="minorHAnsi"/>
              <w:b/>
            </w:rPr>
            <w:t>Thomas</w:t>
          </w:r>
        </w:sdtContent>
      </w:sdt>
    </w:p>
    <w:p w:rsidRPr="004711F3" w:rsidR="000B484C" w:rsidP="00CB0557" w:rsidRDefault="00263DB3" w14:paraId="00FD71A6" w14:textId="2E6F1D31">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B85D4A">
            <w:rPr>
              <w:rFonts w:asciiTheme="minorHAnsi" w:hAnsiTheme="minorHAnsi" w:cstheme="minorHAnsi"/>
              <w:b/>
            </w:rPr>
            <w:t>Aguinaldo</w:t>
          </w:r>
        </w:sdtContent>
      </w:sdt>
    </w:p>
    <w:p w:rsidRPr="004711F3" w:rsidR="00A945C0" w:rsidP="00CB0557" w:rsidRDefault="00263DB3" w14:paraId="3C4D7E81" w14:textId="7AE4B4F2">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B85D4A">
            <w:rPr>
              <w:rFonts w:asciiTheme="minorHAnsi" w:hAnsiTheme="minorHAnsi" w:cstheme="minorHAnsi"/>
            </w:rPr>
            <w:t>aaguinaldo@cobec.com</w:t>
          </w:r>
        </w:sdtContent>
      </w:sdt>
    </w:p>
    <w:p w:rsidRPr="004711F3" w:rsidR="001E79DA" w:rsidP="00CB0557" w:rsidRDefault="003C3FBF" w14:paraId="618E33B5" w14:textId="23FF0CBE">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B85D4A">
            <w:rPr>
              <w:rFonts w:asciiTheme="minorHAnsi" w:hAnsiTheme="minorHAnsi" w:cstheme="minorHAnsi"/>
            </w:rPr>
            <w:t>7576190332</w:t>
          </w:r>
        </w:sdtContent>
      </w:sdt>
    </w:p>
    <w:p w:rsidR="00A945C0" w:rsidP="00CB0557" w:rsidRDefault="00263DB3" w14:paraId="03FAF678" w14:textId="76AC2B19">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7235C7">
            <w:rPr>
              <w:rFonts w:asciiTheme="minorHAnsi" w:hAnsiTheme="minorHAnsi" w:cstheme="minorHAnsi"/>
              <w:b/>
              <w:u w:val="single"/>
            </w:rPr>
            <w:t>21</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711F3" w:rsidR="000B4D19" w:rsidP="00CB0557" w:rsidRDefault="003F43AB" w14:paraId="09854709" w14:textId="428E4CC8">
      <w:pPr>
        <w:rPr>
          <w:rFonts w:asciiTheme="minorHAnsi" w:hAnsiTheme="minorHAnsi" w:cstheme="minorHAnsi"/>
          <w:b/>
          <w:u w:val="single"/>
        </w:rPr>
      </w:pPr>
      <w:r w:rsidRPr="003F43AB">
        <w:rPr>
          <w:rFonts w:asciiTheme="minorHAnsi" w:hAnsiTheme="minorHAnsi" w:cstheme="minorHAnsi"/>
        </w:rPr>
        <w:t xml:space="preserve">Mr. Aguinaldo is an accomplished professional with over </w:t>
      </w:r>
      <w:r w:rsidR="007235C7">
        <w:rPr>
          <w:rFonts w:asciiTheme="minorHAnsi" w:hAnsiTheme="minorHAnsi" w:cstheme="minorHAnsi"/>
        </w:rPr>
        <w:t>21</w:t>
      </w:r>
      <w:r w:rsidRPr="003F43AB">
        <w:rPr>
          <w:rFonts w:asciiTheme="minorHAnsi" w:hAnsiTheme="minorHAnsi" w:cstheme="minorHAnsi"/>
        </w:rPr>
        <w:t xml:space="preserve"> years of experience working with various clients in both the private and public sector including the Federal Aviation Administration (FAA), Department of Defense (DoD), and the Department of Homeland Security (DHS). He has a strong background in financial analysis and program support having provided cost analysis support to the FAA and DoD utilizing his industrial and systems engineering degree from Virginia Tech.</w:t>
      </w: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Pr="004711F3" w:rsidR="008858AE" w:rsidP="00CB0557" w:rsidRDefault="008858AE" w14:paraId="12B049B5" w14:textId="6A77FBBF">
      <w:pPr>
        <w:rPr>
          <w:rFonts w:asciiTheme="minorHAnsi" w:hAnsiTheme="minorHAnsi" w:cstheme="minorHAnsi"/>
          <w:bCs/>
        </w:rPr>
      </w:pPr>
      <w:r w:rsidRPr="004711F3">
        <w:rPr>
          <w:rFonts w:asciiTheme="minorHAnsi" w:hAnsiTheme="minorHAnsi" w:cstheme="minorHAnsi"/>
          <w:bCs/>
        </w:rPr>
        <w:t>Bachelor of Science in</w:t>
      </w:r>
      <w:r w:rsidRPr="004711F3" w:rsidR="00EA73A1">
        <w:rPr>
          <w:rFonts w:asciiTheme="minorHAnsi" w:hAnsiTheme="minorHAnsi" w:cstheme="minorHAnsi"/>
          <w:bCs/>
        </w:rPr>
        <w:t xml:space="preserve"> </w:t>
      </w:r>
      <w:r w:rsidR="00001E5B">
        <w:rPr>
          <w:rFonts w:asciiTheme="minorHAnsi" w:hAnsiTheme="minorHAnsi" w:cstheme="minorHAnsi"/>
          <w:bCs/>
        </w:rPr>
        <w:t xml:space="preserve">Industrial &amp; Systems Engineering, Virginia </w:t>
      </w:r>
      <w:r w:rsidR="005737A2">
        <w:rPr>
          <w:rFonts w:asciiTheme="minorHAnsi" w:hAnsiTheme="minorHAnsi" w:cstheme="minorHAnsi"/>
          <w:bCs/>
        </w:rPr>
        <w:t>Tech</w:t>
      </w:r>
      <w:r w:rsidR="00001AF1">
        <w:rPr>
          <w:rFonts w:asciiTheme="minorHAnsi" w:hAnsiTheme="minorHAnsi" w:cstheme="minorHAnsi"/>
          <w:bCs/>
        </w:rPr>
        <w:t>, Blacksburg, VA 2004</w:t>
      </w:r>
    </w:p>
    <w:p w:rsidRPr="004711F3" w:rsidR="000B4BA3" w:rsidP="00CB0557" w:rsidRDefault="000B4BA3" w14:paraId="6756EE73" w14:textId="77777777">
      <w:pPr>
        <w:rPr>
          <w:rFonts w:asciiTheme="minorHAnsi" w:hAnsiTheme="minorHAnsi" w:cstheme="minorHAnsi"/>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00EA73A1" w:rsidP="00CB0557" w:rsidRDefault="00EA73A1" w14:paraId="39E8C9BC" w14:textId="77777777">
      <w:pPr>
        <w:rPr>
          <w:rFonts w:asciiTheme="minorHAnsi" w:hAnsiTheme="minorHAnsi" w:cstheme="minorHAnsi"/>
          <w:b/>
          <w:iCs/>
        </w:rPr>
      </w:pPr>
    </w:p>
    <w:p w:rsidR="00C30CAB" w:rsidP="00CB0557" w:rsidRDefault="00C30CAB" w14:paraId="1BA95A6C" w14:textId="77777777">
      <w:pPr>
        <w:rPr>
          <w:rFonts w:asciiTheme="minorHAnsi" w:hAnsiTheme="minorHAnsi" w:cstheme="minorHAnsi"/>
          <w:b/>
          <w:iCs/>
        </w:rPr>
      </w:pPr>
    </w:p>
    <w:p w:rsidRPr="004711F3" w:rsidR="00EA73A1" w:rsidP="00CB0557" w:rsidRDefault="00673FB9" w14:paraId="487A8230" w14:textId="2EADC60C">
      <w:pPr>
        <w:rPr>
          <w:rFonts w:asciiTheme="minorHAnsi" w:hAnsiTheme="minorHAnsi" w:cstheme="minorHAnsi"/>
          <w:b/>
          <w:iCs/>
        </w:rPr>
      </w:pPr>
      <w:r>
        <w:rPr>
          <w:rFonts w:asciiTheme="minorHAnsi" w:hAnsiTheme="minorHAnsi" w:cstheme="minorHAnsi"/>
          <w:b/>
          <w:iCs/>
        </w:rPr>
        <w:t>Senior Consultant</w:t>
      </w:r>
    </w:p>
    <w:p w:rsidRPr="004711F3" w:rsidR="00EA73A1" w:rsidP="189BCE0D" w:rsidRDefault="00EA73A1" w14:paraId="68439783" w14:textId="13089F04">
      <w:pPr>
        <w:rPr>
          <w:rFonts w:ascii="Calibri" w:hAnsi="Calibri" w:cs="Calibri" w:asciiTheme="minorAscii" w:hAnsiTheme="minorAscii" w:cstheme="minorAscii"/>
          <w:b w:val="1"/>
          <w:bCs w:val="1"/>
        </w:rPr>
      </w:pPr>
      <w:r w:rsidRPr="189BCE0D" w:rsidR="00EA73A1">
        <w:rPr>
          <w:rFonts w:ascii="Calibri" w:hAnsi="Calibri" w:cs="Calibri" w:asciiTheme="minorAscii" w:hAnsiTheme="minorAscii" w:cstheme="minorAscii"/>
          <w:b w:val="1"/>
          <w:bCs w:val="1"/>
        </w:rPr>
        <w:t xml:space="preserve">Cobec, Inc., </w:t>
      </w:r>
    </w:p>
    <w:p w:rsidRPr="004711F3" w:rsidR="00EA73A1" w:rsidP="00CB0557" w:rsidRDefault="00673FB9" w14:paraId="1D56E46F" w14:textId="5A90FBE4">
      <w:pPr>
        <w:rPr>
          <w:rFonts w:asciiTheme="minorHAnsi" w:hAnsiTheme="minorHAnsi" w:cstheme="minorHAnsi"/>
          <w:b/>
          <w:iCs/>
        </w:rPr>
      </w:pPr>
      <w:r>
        <w:rPr>
          <w:rFonts w:asciiTheme="minorHAnsi" w:hAnsiTheme="minorHAnsi" w:cstheme="minorHAnsi"/>
          <w:b/>
          <w:iCs/>
        </w:rPr>
        <w:t xml:space="preserve">August 2018 </w:t>
      </w:r>
      <w:r w:rsidRPr="004711F3" w:rsidR="00EA73A1">
        <w:rPr>
          <w:rFonts w:asciiTheme="minorHAnsi" w:hAnsiTheme="minorHAnsi" w:cstheme="minorHAnsi"/>
          <w:b/>
          <w:iCs/>
        </w:rPr>
        <w:t>to present</w:t>
      </w:r>
    </w:p>
    <w:p w:rsidRPr="00BF4DF3" w:rsidR="00E46BD9" w:rsidP="00CB0557" w:rsidRDefault="00E46BD9" w14:paraId="422493D4" w14:textId="77777777">
      <w:pPr>
        <w:rPr>
          <w:rFonts w:asciiTheme="minorHAnsi" w:hAnsiTheme="minorHAnsi" w:cstheme="minorHAnsi"/>
          <w:bCs/>
          <w:iCs/>
          <w:color w:val="FF0000"/>
        </w:rPr>
      </w:pPr>
    </w:p>
    <w:p w:rsidR="0045493B" w:rsidP="0045493B" w:rsidRDefault="0045493B" w14:paraId="1B1E3257" w14:textId="69C34140">
      <w:pPr>
        <w:numPr>
          <w:ilvl w:val="0"/>
          <w:numId w:val="29"/>
        </w:numPr>
        <w:rPr>
          <w:rFonts w:asciiTheme="minorHAnsi" w:hAnsiTheme="minorHAnsi" w:cstheme="minorHAnsi"/>
          <w:bCs/>
          <w:iCs/>
          <w:color w:val="000000" w:themeColor="text1"/>
        </w:rPr>
      </w:pPr>
      <w:r w:rsidRPr="0045493B">
        <w:rPr>
          <w:rFonts w:asciiTheme="minorHAnsi" w:hAnsiTheme="minorHAnsi" w:cstheme="minorHAnsi"/>
          <w:bCs/>
          <w:iCs/>
          <w:color w:val="000000" w:themeColor="text1"/>
        </w:rPr>
        <w:t>Lead</w:t>
      </w:r>
      <w:r w:rsidR="002A5833">
        <w:rPr>
          <w:rFonts w:asciiTheme="minorHAnsi" w:hAnsiTheme="minorHAnsi" w:cstheme="minorHAnsi"/>
          <w:bCs/>
          <w:iCs/>
          <w:color w:val="000000" w:themeColor="text1"/>
        </w:rPr>
        <w:t>s</w:t>
      </w:r>
      <w:r w:rsidRPr="0045493B">
        <w:rPr>
          <w:rFonts w:asciiTheme="minorHAnsi" w:hAnsiTheme="minorHAnsi" w:cstheme="minorHAnsi"/>
          <w:bCs/>
          <w:iCs/>
          <w:color w:val="000000" w:themeColor="text1"/>
        </w:rPr>
        <w:t xml:space="preserve"> cost model </w:t>
      </w:r>
      <w:r w:rsidR="002A5833">
        <w:rPr>
          <w:rFonts w:asciiTheme="minorHAnsi" w:hAnsiTheme="minorHAnsi" w:cstheme="minorHAnsi"/>
          <w:bCs/>
          <w:iCs/>
          <w:color w:val="000000" w:themeColor="text1"/>
        </w:rPr>
        <w:t xml:space="preserve">development </w:t>
      </w:r>
      <w:r w:rsidRPr="0045493B">
        <w:rPr>
          <w:rFonts w:asciiTheme="minorHAnsi" w:hAnsiTheme="minorHAnsi" w:cstheme="minorHAnsi"/>
          <w:bCs/>
          <w:iCs/>
          <w:color w:val="000000" w:themeColor="text1"/>
        </w:rPr>
        <w:t xml:space="preserve">for </w:t>
      </w:r>
      <w:r w:rsidR="002A5833">
        <w:rPr>
          <w:rFonts w:asciiTheme="minorHAnsi" w:hAnsiTheme="minorHAnsi" w:cstheme="minorHAnsi"/>
          <w:bCs/>
          <w:iCs/>
          <w:color w:val="000000" w:themeColor="text1"/>
        </w:rPr>
        <w:t xml:space="preserve">the Enterprise Information Display System (E-IDS) </w:t>
      </w:r>
      <w:r w:rsidRPr="0045493B">
        <w:rPr>
          <w:rFonts w:asciiTheme="minorHAnsi" w:hAnsiTheme="minorHAnsi" w:cstheme="minorHAnsi"/>
          <w:bCs/>
          <w:iCs/>
          <w:color w:val="000000" w:themeColor="text1"/>
        </w:rPr>
        <w:t xml:space="preserve">Program Office </w:t>
      </w:r>
      <w:r w:rsidR="00A55589">
        <w:rPr>
          <w:rFonts w:asciiTheme="minorHAnsi" w:hAnsiTheme="minorHAnsi" w:cstheme="minorHAnsi"/>
          <w:bCs/>
          <w:iCs/>
          <w:color w:val="000000" w:themeColor="text1"/>
        </w:rPr>
        <w:t xml:space="preserve">creating </w:t>
      </w:r>
      <w:r w:rsidR="00896946">
        <w:rPr>
          <w:rFonts w:asciiTheme="minorHAnsi" w:hAnsiTheme="minorHAnsi" w:cstheme="minorHAnsi"/>
          <w:bCs/>
          <w:iCs/>
          <w:color w:val="000000" w:themeColor="text1"/>
        </w:rPr>
        <w:t xml:space="preserve">life cycle </w:t>
      </w:r>
      <w:r w:rsidRPr="0045493B">
        <w:rPr>
          <w:rFonts w:asciiTheme="minorHAnsi" w:hAnsiTheme="minorHAnsi" w:cstheme="minorHAnsi"/>
          <w:bCs/>
          <w:iCs/>
          <w:color w:val="000000" w:themeColor="text1"/>
        </w:rPr>
        <w:t>cost estimate</w:t>
      </w:r>
      <w:r w:rsidR="00A55589">
        <w:rPr>
          <w:rFonts w:asciiTheme="minorHAnsi" w:hAnsiTheme="minorHAnsi" w:cstheme="minorHAnsi"/>
          <w:bCs/>
          <w:iCs/>
          <w:color w:val="000000" w:themeColor="text1"/>
        </w:rPr>
        <w:t>s</w:t>
      </w:r>
      <w:r w:rsidRPr="0045493B">
        <w:rPr>
          <w:rFonts w:asciiTheme="minorHAnsi" w:hAnsiTheme="minorHAnsi" w:cstheme="minorHAnsi"/>
          <w:bCs/>
          <w:iCs/>
          <w:color w:val="000000" w:themeColor="text1"/>
        </w:rPr>
        <w:t xml:space="preserve"> and budget analysis deliverables, specializing in cost modeling for affordability and what-if cost scenarios</w:t>
      </w:r>
    </w:p>
    <w:p w:rsidRPr="0045493B" w:rsidR="00B413C0" w:rsidP="0045493B" w:rsidRDefault="00B413C0" w14:paraId="7749624B" w14:textId="5026E66D">
      <w:pPr>
        <w:numPr>
          <w:ilvl w:val="0"/>
          <w:numId w:val="29"/>
        </w:numPr>
        <w:rPr>
          <w:rFonts w:asciiTheme="minorHAnsi" w:hAnsiTheme="minorHAnsi" w:cstheme="minorHAnsi"/>
          <w:bCs/>
          <w:iCs/>
          <w:color w:val="000000" w:themeColor="text1"/>
        </w:rPr>
      </w:pPr>
      <w:r>
        <w:rPr>
          <w:rFonts w:asciiTheme="minorHAnsi" w:hAnsiTheme="minorHAnsi" w:cstheme="minorHAnsi"/>
          <w:bCs/>
          <w:iCs/>
          <w:color w:val="000000" w:themeColor="text1"/>
        </w:rPr>
        <w:t xml:space="preserve">Provides financial analysis and planning support to the Program Control and Finance (PC&amp;F) </w:t>
      </w:r>
      <w:r w:rsidR="002E67A8">
        <w:rPr>
          <w:rFonts w:asciiTheme="minorHAnsi" w:hAnsiTheme="minorHAnsi" w:cstheme="minorHAnsi"/>
          <w:bCs/>
          <w:iCs/>
          <w:color w:val="000000" w:themeColor="text1"/>
        </w:rPr>
        <w:t xml:space="preserve">lead </w:t>
      </w:r>
      <w:r w:rsidR="00907296">
        <w:rPr>
          <w:rFonts w:asciiTheme="minorHAnsi" w:hAnsiTheme="minorHAnsi" w:cstheme="minorHAnsi"/>
          <w:bCs/>
          <w:iCs/>
          <w:color w:val="000000" w:themeColor="text1"/>
        </w:rPr>
        <w:t>for E-IDS</w:t>
      </w:r>
    </w:p>
    <w:p w:rsidRPr="0045493B" w:rsidR="0045493B" w:rsidP="0045493B" w:rsidRDefault="0045493B" w14:paraId="707E0473" w14:textId="263EC918">
      <w:pPr>
        <w:numPr>
          <w:ilvl w:val="0"/>
          <w:numId w:val="29"/>
        </w:numPr>
        <w:rPr>
          <w:rFonts w:asciiTheme="minorHAnsi" w:hAnsiTheme="minorHAnsi" w:cstheme="minorHAnsi"/>
          <w:bCs/>
          <w:iCs/>
          <w:color w:val="000000" w:themeColor="text1"/>
        </w:rPr>
      </w:pPr>
      <w:r w:rsidRPr="0045493B">
        <w:rPr>
          <w:rFonts w:asciiTheme="minorHAnsi" w:hAnsiTheme="minorHAnsi" w:cstheme="minorHAnsi"/>
          <w:bCs/>
          <w:iCs/>
          <w:color w:val="000000" w:themeColor="text1"/>
        </w:rPr>
        <w:t>Prepare</w:t>
      </w:r>
      <w:r w:rsidR="008F77FF">
        <w:rPr>
          <w:rFonts w:asciiTheme="minorHAnsi" w:hAnsiTheme="minorHAnsi" w:cstheme="minorHAnsi"/>
          <w:bCs/>
          <w:iCs/>
          <w:color w:val="000000" w:themeColor="text1"/>
        </w:rPr>
        <w:t>s</w:t>
      </w:r>
      <w:r w:rsidRPr="0045493B">
        <w:rPr>
          <w:rFonts w:asciiTheme="minorHAnsi" w:hAnsiTheme="minorHAnsi" w:cstheme="minorHAnsi"/>
          <w:bCs/>
          <w:iCs/>
          <w:color w:val="000000" w:themeColor="text1"/>
        </w:rPr>
        <w:t xml:space="preserve"> detailed Budget Summaries </w:t>
      </w:r>
      <w:r w:rsidR="008F77FF">
        <w:rPr>
          <w:rFonts w:asciiTheme="minorHAnsi" w:hAnsiTheme="minorHAnsi" w:cstheme="minorHAnsi"/>
          <w:bCs/>
          <w:iCs/>
          <w:color w:val="000000" w:themeColor="text1"/>
        </w:rPr>
        <w:t xml:space="preserve">and </w:t>
      </w:r>
      <w:r w:rsidR="00DA3788">
        <w:rPr>
          <w:rFonts w:asciiTheme="minorHAnsi" w:hAnsiTheme="minorHAnsi" w:cstheme="minorHAnsi"/>
          <w:bCs/>
          <w:iCs/>
          <w:color w:val="000000" w:themeColor="text1"/>
        </w:rPr>
        <w:t xml:space="preserve">supporting </w:t>
      </w:r>
      <w:r w:rsidR="008F77FF">
        <w:rPr>
          <w:rFonts w:asciiTheme="minorHAnsi" w:hAnsiTheme="minorHAnsi" w:cstheme="minorHAnsi"/>
          <w:bCs/>
          <w:iCs/>
          <w:color w:val="000000" w:themeColor="text1"/>
        </w:rPr>
        <w:t>document</w:t>
      </w:r>
      <w:r w:rsidR="00DA3788">
        <w:rPr>
          <w:rFonts w:asciiTheme="minorHAnsi" w:hAnsiTheme="minorHAnsi" w:cstheme="minorHAnsi"/>
          <w:bCs/>
          <w:iCs/>
          <w:color w:val="000000" w:themeColor="text1"/>
        </w:rPr>
        <w:t>ation</w:t>
      </w:r>
      <w:r w:rsidR="008F77FF">
        <w:rPr>
          <w:rFonts w:asciiTheme="minorHAnsi" w:hAnsiTheme="minorHAnsi" w:cstheme="minorHAnsi"/>
          <w:bCs/>
          <w:iCs/>
          <w:color w:val="000000" w:themeColor="text1"/>
        </w:rPr>
        <w:t xml:space="preserve"> </w:t>
      </w:r>
      <w:r w:rsidRPr="0045493B">
        <w:rPr>
          <w:rFonts w:asciiTheme="minorHAnsi" w:hAnsiTheme="minorHAnsi" w:cstheme="minorHAnsi"/>
          <w:bCs/>
          <w:iCs/>
          <w:color w:val="000000" w:themeColor="text1"/>
        </w:rPr>
        <w:t xml:space="preserve">for Program Office Leadership </w:t>
      </w:r>
      <w:r w:rsidR="00DA3788">
        <w:rPr>
          <w:rFonts w:asciiTheme="minorHAnsi" w:hAnsiTheme="minorHAnsi" w:cstheme="minorHAnsi"/>
          <w:bCs/>
          <w:iCs/>
          <w:color w:val="000000" w:themeColor="text1"/>
        </w:rPr>
        <w:t>and external stakeholders</w:t>
      </w:r>
    </w:p>
    <w:p w:rsidRPr="0045493B" w:rsidR="0045493B" w:rsidP="0045493B" w:rsidRDefault="0045493B" w14:paraId="2D7DAF9B" w14:textId="41A16805">
      <w:pPr>
        <w:numPr>
          <w:ilvl w:val="0"/>
          <w:numId w:val="29"/>
        </w:numPr>
        <w:rPr>
          <w:rFonts w:asciiTheme="minorHAnsi" w:hAnsiTheme="minorHAnsi" w:cstheme="minorHAnsi"/>
          <w:bCs/>
          <w:iCs/>
          <w:color w:val="000000" w:themeColor="text1"/>
        </w:rPr>
      </w:pPr>
      <w:r w:rsidRPr="0045493B">
        <w:rPr>
          <w:rFonts w:asciiTheme="minorHAnsi" w:hAnsiTheme="minorHAnsi" w:cstheme="minorHAnsi"/>
          <w:bCs/>
          <w:iCs/>
          <w:color w:val="000000" w:themeColor="text1"/>
        </w:rPr>
        <w:t>Develop</w:t>
      </w:r>
      <w:r w:rsidR="00507878">
        <w:rPr>
          <w:rFonts w:asciiTheme="minorHAnsi" w:hAnsiTheme="minorHAnsi" w:cstheme="minorHAnsi"/>
          <w:bCs/>
          <w:iCs/>
          <w:color w:val="000000" w:themeColor="text1"/>
        </w:rPr>
        <w:t xml:space="preserve">s </w:t>
      </w:r>
      <w:r w:rsidRPr="0045493B">
        <w:rPr>
          <w:rFonts w:asciiTheme="minorHAnsi" w:hAnsiTheme="minorHAnsi" w:cstheme="minorHAnsi"/>
          <w:bCs/>
          <w:iCs/>
          <w:color w:val="000000" w:themeColor="text1"/>
        </w:rPr>
        <w:t xml:space="preserve">Resource Planning Documents (RPDs) </w:t>
      </w:r>
      <w:r w:rsidR="002617E3">
        <w:rPr>
          <w:rFonts w:asciiTheme="minorHAnsi" w:hAnsiTheme="minorHAnsi" w:cstheme="minorHAnsi"/>
          <w:bCs/>
          <w:iCs/>
          <w:color w:val="000000" w:themeColor="text1"/>
        </w:rPr>
        <w:t xml:space="preserve">and </w:t>
      </w:r>
      <w:r w:rsidR="00B413C0">
        <w:rPr>
          <w:rFonts w:asciiTheme="minorHAnsi" w:hAnsiTheme="minorHAnsi" w:cstheme="minorHAnsi"/>
          <w:bCs/>
          <w:iCs/>
          <w:color w:val="000000" w:themeColor="text1"/>
        </w:rPr>
        <w:t xml:space="preserve">budget formulations </w:t>
      </w:r>
      <w:r w:rsidR="002617E3">
        <w:rPr>
          <w:rFonts w:asciiTheme="minorHAnsi" w:hAnsiTheme="minorHAnsi" w:cstheme="minorHAnsi"/>
          <w:bCs/>
          <w:iCs/>
          <w:color w:val="000000" w:themeColor="text1"/>
        </w:rPr>
        <w:t xml:space="preserve">in support of the FAA’s </w:t>
      </w:r>
      <w:r w:rsidRPr="0045493B" w:rsidR="002617E3">
        <w:rPr>
          <w:rFonts w:asciiTheme="minorHAnsi" w:hAnsiTheme="minorHAnsi" w:cstheme="minorHAnsi"/>
          <w:bCs/>
          <w:iCs/>
          <w:color w:val="000000" w:themeColor="text1"/>
        </w:rPr>
        <w:t>annual </w:t>
      </w:r>
      <w:r w:rsidR="002617E3">
        <w:rPr>
          <w:rFonts w:asciiTheme="minorHAnsi" w:hAnsiTheme="minorHAnsi" w:cstheme="minorHAnsi"/>
          <w:bCs/>
          <w:iCs/>
          <w:color w:val="000000" w:themeColor="text1"/>
        </w:rPr>
        <w:t>budget</w:t>
      </w:r>
      <w:r w:rsidR="00B413C0">
        <w:rPr>
          <w:rFonts w:asciiTheme="minorHAnsi" w:hAnsiTheme="minorHAnsi" w:cstheme="minorHAnsi"/>
          <w:bCs/>
          <w:iCs/>
          <w:color w:val="000000" w:themeColor="text1"/>
        </w:rPr>
        <w:t>ary process</w:t>
      </w:r>
    </w:p>
    <w:p w:rsidRPr="0045493B" w:rsidR="0045493B" w:rsidP="00BA17F3" w:rsidRDefault="0045493B" w14:paraId="070E0646" w14:textId="2AAE531B">
      <w:pPr>
        <w:numPr>
          <w:ilvl w:val="0"/>
          <w:numId w:val="29"/>
        </w:numPr>
        <w:rPr>
          <w:rFonts w:asciiTheme="minorHAnsi" w:hAnsiTheme="minorHAnsi" w:cstheme="minorHAnsi"/>
          <w:bCs/>
          <w:iCs/>
          <w:color w:val="000000" w:themeColor="text1"/>
        </w:rPr>
      </w:pPr>
      <w:r w:rsidRPr="0045493B">
        <w:rPr>
          <w:rFonts w:asciiTheme="minorHAnsi" w:hAnsiTheme="minorHAnsi" w:cstheme="minorHAnsi"/>
          <w:bCs/>
          <w:iCs/>
          <w:color w:val="000000" w:themeColor="text1"/>
        </w:rPr>
        <w:t>Provides Capital Investment Plan (CIP) affordability and what-if analysis for PC&amp;F Lead on 5-year Spend Plan development</w:t>
      </w:r>
    </w:p>
    <w:p w:rsidRPr="0045493B" w:rsidR="0045493B" w:rsidP="00BA17F3" w:rsidRDefault="00907296" w14:paraId="4013632D" w14:textId="59B17DF7">
      <w:pPr>
        <w:numPr>
          <w:ilvl w:val="0"/>
          <w:numId w:val="29"/>
        </w:numPr>
        <w:rPr>
          <w:rFonts w:asciiTheme="minorHAnsi" w:hAnsiTheme="minorHAnsi" w:cstheme="minorHAnsi"/>
          <w:bCs/>
          <w:iCs/>
          <w:color w:val="000000" w:themeColor="text1"/>
        </w:rPr>
      </w:pPr>
      <w:r>
        <w:rPr>
          <w:rFonts w:asciiTheme="minorHAnsi" w:hAnsiTheme="minorHAnsi" w:cstheme="minorHAnsi"/>
          <w:bCs/>
          <w:iCs/>
          <w:color w:val="000000" w:themeColor="text1"/>
        </w:rPr>
        <w:t xml:space="preserve">Assists with the preparation of the </w:t>
      </w:r>
      <w:r w:rsidRPr="0045493B" w:rsidR="0045493B">
        <w:rPr>
          <w:rFonts w:asciiTheme="minorHAnsi" w:hAnsiTheme="minorHAnsi" w:cstheme="minorHAnsi"/>
          <w:bCs/>
          <w:iCs/>
          <w:color w:val="000000" w:themeColor="text1"/>
        </w:rPr>
        <w:t>annual Office of the Secretary of Transportation (OST) Submission White Sheets for PC&amp;F Lead review</w:t>
      </w:r>
    </w:p>
    <w:p w:rsidR="00B87C53" w:rsidP="00402D64" w:rsidRDefault="00B87C53" w14:paraId="698E214B" w14:textId="77777777">
      <w:pPr>
        <w:ind w:left="360"/>
        <w:rPr>
          <w:rFonts w:asciiTheme="minorHAnsi" w:hAnsiTheme="minorHAnsi" w:cstheme="minorHAnsi"/>
          <w:bCs/>
          <w:iCs/>
          <w:color w:val="000000" w:themeColor="text1"/>
        </w:rPr>
      </w:pPr>
    </w:p>
    <w:p w:rsidRPr="00402D64" w:rsidR="0045493B" w:rsidP="00402D64" w:rsidRDefault="0045493B" w14:paraId="4155CF1B" w14:textId="77777777">
      <w:pPr>
        <w:ind w:left="360"/>
        <w:rPr>
          <w:rFonts w:asciiTheme="minorHAnsi" w:hAnsiTheme="minorHAnsi" w:cstheme="minorHAnsi"/>
          <w:bCs/>
          <w:iCs/>
          <w:color w:val="000000" w:themeColor="text1"/>
        </w:rPr>
      </w:pPr>
    </w:p>
    <w:p w:rsidRPr="00402D64" w:rsidR="00B87C53" w:rsidP="00402D64" w:rsidRDefault="00B87C53" w14:paraId="79C6E142" w14:textId="77777777">
      <w:pPr>
        <w:ind w:left="360"/>
        <w:rPr>
          <w:rFonts w:asciiTheme="minorHAnsi" w:hAnsiTheme="minorHAnsi" w:cstheme="minorHAnsi"/>
          <w:bCs/>
          <w:iCs/>
          <w:color w:val="000000" w:themeColor="text1"/>
        </w:rPr>
      </w:pPr>
    </w:p>
    <w:p w:rsidRPr="00692639" w:rsidR="00692639" w:rsidP="00402D64" w:rsidRDefault="00692639" w14:paraId="6C985885" w14:textId="746A930A">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Collaborate</w:t>
      </w:r>
      <w:r w:rsidR="000B61D7">
        <w:rPr>
          <w:rFonts w:asciiTheme="minorHAnsi" w:hAnsiTheme="minorHAnsi" w:cstheme="minorHAnsi"/>
          <w:bCs/>
          <w:iCs/>
          <w:color w:val="000000" w:themeColor="text1"/>
        </w:rPr>
        <w:t>s</w:t>
      </w:r>
      <w:r w:rsidRPr="00692639">
        <w:rPr>
          <w:rFonts w:asciiTheme="minorHAnsi" w:hAnsiTheme="minorHAnsi" w:cstheme="minorHAnsi"/>
          <w:bCs/>
          <w:iCs/>
          <w:color w:val="000000" w:themeColor="text1"/>
        </w:rPr>
        <w:t xml:space="preserve"> with program stakeholders to establish success metrics, including Key Performance Indicators (KPIs), to measure program success and evaluate performance against organizational goals</w:t>
      </w:r>
    </w:p>
    <w:p w:rsidRPr="00692639" w:rsidR="00692639" w:rsidP="00692639" w:rsidRDefault="00692639" w14:paraId="2B88E399" w14:textId="3797CCD6">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Utilize</w:t>
      </w:r>
      <w:r w:rsidR="000B61D7">
        <w:rPr>
          <w:rFonts w:asciiTheme="minorHAnsi" w:hAnsiTheme="minorHAnsi" w:cstheme="minorHAnsi"/>
          <w:bCs/>
          <w:iCs/>
          <w:color w:val="000000" w:themeColor="text1"/>
        </w:rPr>
        <w:t>s</w:t>
      </w:r>
      <w:r w:rsidRPr="00692639">
        <w:rPr>
          <w:rFonts w:asciiTheme="minorHAnsi" w:hAnsiTheme="minorHAnsi" w:cstheme="minorHAnsi"/>
          <w:bCs/>
          <w:iCs/>
          <w:color w:val="000000" w:themeColor="text1"/>
        </w:rPr>
        <w:t xml:space="preserve"> data analysis techniques to interpret complex data sets and effectively communicate findings to leadership, enabling data-driven decision-making and promoting understanding of program outcomes</w:t>
      </w:r>
    </w:p>
    <w:p w:rsidRPr="00692639" w:rsidR="00692639" w:rsidP="00692639" w:rsidRDefault="000B61D7" w14:paraId="3D903308" w14:textId="5599FE4A">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Develops</w:t>
      </w:r>
      <w:r w:rsidR="007E6A5C">
        <w:rPr>
          <w:rFonts w:asciiTheme="minorHAnsi" w:hAnsiTheme="minorHAnsi" w:cstheme="minorHAnsi"/>
          <w:bCs/>
          <w:iCs/>
          <w:color w:val="000000" w:themeColor="text1"/>
        </w:rPr>
        <w:t xml:space="preserve"> life cycle cost estimates</w:t>
      </w:r>
      <w:r w:rsidRPr="00692639" w:rsidR="00692639">
        <w:rPr>
          <w:rFonts w:asciiTheme="minorHAnsi" w:hAnsiTheme="minorHAnsi" w:cstheme="minorHAnsi"/>
          <w:bCs/>
          <w:iCs/>
          <w:color w:val="000000" w:themeColor="text1"/>
        </w:rPr>
        <w:t xml:space="preserve"> </w:t>
      </w:r>
      <w:r w:rsidR="00812165">
        <w:rPr>
          <w:rFonts w:asciiTheme="minorHAnsi" w:hAnsiTheme="minorHAnsi" w:cstheme="minorHAnsi"/>
          <w:bCs/>
          <w:iCs/>
          <w:color w:val="000000" w:themeColor="text1"/>
        </w:rPr>
        <w:t xml:space="preserve">and documents </w:t>
      </w:r>
      <w:r w:rsidRPr="00692639" w:rsidR="00692639">
        <w:rPr>
          <w:rFonts w:asciiTheme="minorHAnsi" w:hAnsiTheme="minorHAnsi" w:cstheme="minorHAnsi"/>
          <w:bCs/>
          <w:iCs/>
          <w:color w:val="000000" w:themeColor="text1"/>
        </w:rPr>
        <w:t xml:space="preserve">cost estimation methodologies, incorporating historical cost data, engineering assumptions, and parametric analysis to produce accurate and reliable cost estimates for </w:t>
      </w:r>
      <w:r w:rsidR="00812165">
        <w:rPr>
          <w:rFonts w:asciiTheme="minorHAnsi" w:hAnsiTheme="minorHAnsi" w:cstheme="minorHAnsi"/>
          <w:bCs/>
          <w:iCs/>
          <w:color w:val="000000" w:themeColor="text1"/>
        </w:rPr>
        <w:t xml:space="preserve">various </w:t>
      </w:r>
      <w:r w:rsidRPr="00692639" w:rsidR="00692639">
        <w:rPr>
          <w:rFonts w:asciiTheme="minorHAnsi" w:hAnsiTheme="minorHAnsi" w:cstheme="minorHAnsi"/>
          <w:bCs/>
          <w:iCs/>
          <w:color w:val="000000" w:themeColor="text1"/>
        </w:rPr>
        <w:t>program initiatives</w:t>
      </w:r>
    </w:p>
    <w:p w:rsidRPr="00692639" w:rsidR="00692639" w:rsidP="00692639" w:rsidRDefault="00692639" w14:paraId="60029A90" w14:textId="0FBD40D7">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Conduct</w:t>
      </w:r>
      <w:r w:rsidR="000B61D7">
        <w:rPr>
          <w:rFonts w:asciiTheme="minorHAnsi" w:hAnsiTheme="minorHAnsi" w:cstheme="minorHAnsi"/>
          <w:bCs/>
          <w:iCs/>
          <w:color w:val="000000" w:themeColor="text1"/>
        </w:rPr>
        <w:t>s</w:t>
      </w:r>
      <w:r w:rsidRPr="00692639">
        <w:rPr>
          <w:rFonts w:asciiTheme="minorHAnsi" w:hAnsiTheme="minorHAnsi" w:cstheme="minorHAnsi"/>
          <w:bCs/>
          <w:iCs/>
          <w:color w:val="000000" w:themeColor="text1"/>
        </w:rPr>
        <w:t xml:space="preserve"> operational cost savings analyses, leveraging data-driven insights to identify and propose cost avoidance strategies, contributing to overall program efficiency and financial effectiveness</w:t>
      </w:r>
    </w:p>
    <w:p w:rsidRPr="00692639" w:rsidR="00692639" w:rsidP="00692639" w:rsidRDefault="00692639" w14:paraId="5EF06C4A" w14:textId="6A6D376B">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Orchestrat</w:t>
      </w:r>
      <w:r w:rsidR="000B61D7">
        <w:rPr>
          <w:rFonts w:asciiTheme="minorHAnsi" w:hAnsiTheme="minorHAnsi" w:cstheme="minorHAnsi"/>
          <w:bCs/>
          <w:iCs/>
          <w:color w:val="000000" w:themeColor="text1"/>
        </w:rPr>
        <w:t>es</w:t>
      </w:r>
      <w:r w:rsidRPr="00692639">
        <w:rPr>
          <w:rFonts w:asciiTheme="minorHAnsi" w:hAnsiTheme="minorHAnsi" w:cstheme="minorHAnsi"/>
          <w:bCs/>
          <w:iCs/>
          <w:color w:val="000000" w:themeColor="text1"/>
        </w:rPr>
        <w:t xml:space="preserve"> the collection, publication, and maintenance of official documents, summaries, and analyses on the FAA Knowledge Sharing Network (KSN), ensuring ease of access, collaboration, and version control for program stakeholders</w:t>
      </w:r>
    </w:p>
    <w:p w:rsidRPr="00692639" w:rsidR="00692639" w:rsidP="00692639" w:rsidRDefault="00692639" w14:paraId="487734E4" w14:textId="7AF3F05D">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Adapt</w:t>
      </w:r>
      <w:r w:rsidR="000B61D7">
        <w:rPr>
          <w:rFonts w:asciiTheme="minorHAnsi" w:hAnsiTheme="minorHAnsi" w:cstheme="minorHAnsi"/>
          <w:bCs/>
          <w:iCs/>
          <w:color w:val="000000" w:themeColor="text1"/>
        </w:rPr>
        <w:t xml:space="preserve">s </w:t>
      </w:r>
      <w:r w:rsidRPr="00692639">
        <w:rPr>
          <w:rFonts w:asciiTheme="minorHAnsi" w:hAnsiTheme="minorHAnsi" w:cstheme="minorHAnsi"/>
          <w:bCs/>
          <w:iCs/>
          <w:color w:val="000000" w:themeColor="text1"/>
        </w:rPr>
        <w:t>presentations, documents, white papers, and emails to specific audiences, effectively conveying complex information to organizational leadership, program managers, and stakeholders, fostering understanding, consensus, and alignment towards strategic objectives</w:t>
      </w:r>
    </w:p>
    <w:p w:rsidRPr="00692639" w:rsidR="00692639" w:rsidP="00692639" w:rsidRDefault="00692639" w14:paraId="2034D8C9" w14:textId="7B592095">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Leverag</w:t>
      </w:r>
      <w:r w:rsidR="000B61D7">
        <w:rPr>
          <w:rFonts w:asciiTheme="minorHAnsi" w:hAnsiTheme="minorHAnsi" w:cstheme="minorHAnsi"/>
          <w:bCs/>
          <w:iCs/>
          <w:color w:val="000000" w:themeColor="text1"/>
        </w:rPr>
        <w:t>es</w:t>
      </w:r>
      <w:r w:rsidRPr="00692639">
        <w:rPr>
          <w:rFonts w:asciiTheme="minorHAnsi" w:hAnsiTheme="minorHAnsi" w:cstheme="minorHAnsi"/>
          <w:bCs/>
          <w:iCs/>
          <w:color w:val="000000" w:themeColor="text1"/>
        </w:rPr>
        <w:t xml:space="preserve"> business case and investment analysis experience to support program office strategic objectives, providing comprehensive justifications for program investments and reinforcing alignment with organizational goals</w:t>
      </w:r>
    </w:p>
    <w:p w:rsidRPr="00692639" w:rsidR="00692639" w:rsidP="00692639" w:rsidRDefault="00692639" w14:paraId="266D5536" w14:textId="2543FDA0">
      <w:pPr>
        <w:pStyle w:val="ListParagraph"/>
        <w:numPr>
          <w:ilvl w:val="0"/>
          <w:numId w:val="28"/>
        </w:numPr>
        <w:rPr>
          <w:rFonts w:asciiTheme="minorHAnsi" w:hAnsiTheme="minorHAnsi" w:cstheme="minorHAnsi"/>
          <w:bCs/>
          <w:iCs/>
          <w:color w:val="000000" w:themeColor="text1"/>
        </w:rPr>
      </w:pPr>
      <w:r w:rsidRPr="00692639">
        <w:rPr>
          <w:rFonts w:asciiTheme="minorHAnsi" w:hAnsiTheme="minorHAnsi" w:cstheme="minorHAnsi"/>
          <w:bCs/>
          <w:iCs/>
          <w:color w:val="000000" w:themeColor="text1"/>
        </w:rPr>
        <w:t>Prepare</w:t>
      </w:r>
      <w:r w:rsidR="000B61D7">
        <w:rPr>
          <w:rFonts w:asciiTheme="minorHAnsi" w:hAnsiTheme="minorHAnsi" w:cstheme="minorHAnsi"/>
          <w:bCs/>
          <w:iCs/>
          <w:color w:val="000000" w:themeColor="text1"/>
        </w:rPr>
        <w:t>s</w:t>
      </w:r>
      <w:r w:rsidRPr="00692639">
        <w:rPr>
          <w:rFonts w:asciiTheme="minorHAnsi" w:hAnsiTheme="minorHAnsi" w:cstheme="minorHAnsi"/>
          <w:bCs/>
          <w:iCs/>
          <w:color w:val="000000" w:themeColor="text1"/>
        </w:rPr>
        <w:t xml:space="preserve"> and facilitate</w:t>
      </w:r>
      <w:r w:rsidR="00812165">
        <w:rPr>
          <w:rFonts w:asciiTheme="minorHAnsi" w:hAnsiTheme="minorHAnsi" w:cstheme="minorHAnsi"/>
          <w:bCs/>
          <w:iCs/>
          <w:color w:val="000000" w:themeColor="text1"/>
        </w:rPr>
        <w:t>s</w:t>
      </w:r>
      <w:r w:rsidRPr="00692639">
        <w:rPr>
          <w:rFonts w:asciiTheme="minorHAnsi" w:hAnsiTheme="minorHAnsi" w:cstheme="minorHAnsi"/>
          <w:bCs/>
          <w:iCs/>
          <w:color w:val="000000" w:themeColor="text1"/>
        </w:rPr>
        <w:t xml:space="preserve"> interactions with the Program Manager</w:t>
      </w:r>
      <w:r w:rsidR="00BF31E1">
        <w:rPr>
          <w:rFonts w:asciiTheme="minorHAnsi" w:hAnsiTheme="minorHAnsi" w:cstheme="minorHAnsi"/>
          <w:bCs/>
          <w:iCs/>
          <w:color w:val="000000" w:themeColor="text1"/>
        </w:rPr>
        <w:t xml:space="preserve"> to the</w:t>
      </w:r>
      <w:r w:rsidRPr="00692639">
        <w:rPr>
          <w:rFonts w:asciiTheme="minorHAnsi" w:hAnsiTheme="minorHAnsi" w:cstheme="minorHAnsi"/>
          <w:bCs/>
          <w:iCs/>
          <w:color w:val="000000" w:themeColor="text1"/>
        </w:rPr>
        <w:t xml:space="preserve"> Joint Requirements Council (JRC), Integrated Product &amp; Process Teams (IP&amp;A), and Administrator for Next Gen (ANG), empowering leadership to address strategic and investment needs by effectively navigating data, organizational, and political challenges</w:t>
      </w:r>
    </w:p>
    <w:p w:rsidRPr="00A523C7" w:rsidR="00BF4DF3" w:rsidP="00BF4DF3" w:rsidRDefault="004103A8" w14:paraId="29D67976" w14:textId="3C65A297">
      <w:pPr>
        <w:pStyle w:val="ListParagraph"/>
        <w:numPr>
          <w:ilvl w:val="0"/>
          <w:numId w:val="28"/>
        </w:numPr>
        <w:rPr>
          <w:rFonts w:asciiTheme="minorHAnsi" w:hAnsiTheme="minorHAnsi" w:cstheme="minorHAnsi"/>
          <w:bCs/>
          <w:iCs/>
          <w:color w:val="000000" w:themeColor="text1"/>
        </w:rPr>
      </w:pPr>
      <w:r w:rsidRPr="00A523C7">
        <w:rPr>
          <w:rFonts w:asciiTheme="minorHAnsi" w:hAnsiTheme="minorHAnsi" w:cstheme="minorHAnsi"/>
          <w:bCs/>
          <w:iCs/>
          <w:color w:val="000000" w:themeColor="text1"/>
        </w:rPr>
        <w:t>Provides</w:t>
      </w:r>
      <w:r w:rsidRPr="00A523C7" w:rsidR="00BF4DF3">
        <w:rPr>
          <w:rFonts w:asciiTheme="minorHAnsi" w:hAnsiTheme="minorHAnsi" w:cstheme="minorHAnsi"/>
          <w:bCs/>
          <w:iCs/>
          <w:color w:val="000000" w:themeColor="text1"/>
        </w:rPr>
        <w:t xml:space="preserve"> investment analysis and </w:t>
      </w:r>
      <w:r w:rsidRPr="00A523C7" w:rsidR="005E2D43">
        <w:rPr>
          <w:rFonts w:asciiTheme="minorHAnsi" w:hAnsiTheme="minorHAnsi" w:cstheme="minorHAnsi"/>
          <w:bCs/>
          <w:iCs/>
          <w:color w:val="000000" w:themeColor="text1"/>
        </w:rPr>
        <w:t xml:space="preserve">lifecycle </w:t>
      </w:r>
      <w:r w:rsidRPr="00A523C7" w:rsidR="00D65685">
        <w:rPr>
          <w:rFonts w:asciiTheme="minorHAnsi" w:hAnsiTheme="minorHAnsi" w:cstheme="minorHAnsi"/>
          <w:bCs/>
          <w:iCs/>
          <w:color w:val="000000" w:themeColor="text1"/>
        </w:rPr>
        <w:t>cost analysis</w:t>
      </w:r>
      <w:r w:rsidRPr="00A523C7" w:rsidR="00BF4DF3">
        <w:rPr>
          <w:rFonts w:asciiTheme="minorHAnsi" w:hAnsiTheme="minorHAnsi" w:cstheme="minorHAnsi"/>
          <w:bCs/>
          <w:iCs/>
          <w:color w:val="000000" w:themeColor="text1"/>
        </w:rPr>
        <w:t xml:space="preserve"> expertise for the Federal Aviation Administration's (FAA) high visibility E-IDS program</w:t>
      </w:r>
    </w:p>
    <w:p w:rsidRPr="0077448B" w:rsidR="0077448B" w:rsidP="0077448B" w:rsidRDefault="0077448B" w14:paraId="2E5813C2" w14:textId="77777777">
      <w:pPr>
        <w:rPr>
          <w:rFonts w:asciiTheme="minorHAnsi" w:hAnsiTheme="minorHAnsi" w:cstheme="minorHAnsi"/>
          <w:bCs/>
          <w:iCs/>
          <w:color w:val="FF0000"/>
        </w:rPr>
      </w:pPr>
    </w:p>
    <w:p w:rsidRPr="0077448B" w:rsidR="00BF4DF3" w:rsidP="0077448B" w:rsidRDefault="00BF4DF3" w14:paraId="6DB69976" w14:textId="4C608841">
      <w:p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Safety and Technical Education Platform (STEP) Program</w:t>
      </w:r>
    </w:p>
    <w:p w:rsidRPr="00BF4DF3" w:rsidR="00BF4DF3" w:rsidP="00BF4DF3" w:rsidRDefault="00BF4DF3" w14:paraId="112A462C" w14:textId="77777777">
      <w:pPr>
        <w:rPr>
          <w:rFonts w:asciiTheme="minorHAnsi" w:hAnsiTheme="minorHAnsi" w:cstheme="minorHAnsi"/>
          <w:bCs/>
          <w:iCs/>
          <w:color w:val="FF0000"/>
        </w:rPr>
      </w:pPr>
    </w:p>
    <w:p w:rsidRPr="0077448B" w:rsidR="00BF4DF3" w:rsidP="00BF4DF3" w:rsidRDefault="00BF4DF3" w14:paraId="1DD2B4AB"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Provided investment analysis and program contract support to guide the STEP program towards achieving a successful Concept &amp; Requirements Definition Readiness Decision.</w:t>
      </w:r>
    </w:p>
    <w:p w:rsidRPr="0077448B" w:rsidR="00BF4DF3" w:rsidP="00BF4DF3" w:rsidRDefault="00BF4DF3" w14:paraId="3769BDD1"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Supported the NISC III Task Order 5567 STEP program as a Business Process Analyst (Level 4), offering expertise in Acquisition Management System (AMS) program office support and documentation.</w:t>
      </w:r>
    </w:p>
    <w:p w:rsidRPr="0077448B" w:rsidR="00BF4DF3" w:rsidP="00BF4DF3" w:rsidRDefault="00BF4DF3" w14:paraId="6EA3CF84"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Developed investment analysis artifacts and cost and schedule subject matter expertise for the STEP program.</w:t>
      </w:r>
    </w:p>
    <w:p w:rsidRPr="0077448B" w:rsidR="00BF4DF3" w:rsidP="00BF4DF3" w:rsidRDefault="00BF4DF3" w14:paraId="1D5CFDEE" w14:textId="0A1D7006">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Developed comprehensive cost estimates, including legacy case and alternatives</w:t>
      </w:r>
      <w:r w:rsidRPr="0077448B" w:rsidR="0077448B">
        <w:rPr>
          <w:rFonts w:asciiTheme="minorHAnsi" w:hAnsiTheme="minorHAnsi" w:cstheme="minorHAnsi"/>
          <w:bCs/>
          <w:iCs/>
          <w:color w:val="000000" w:themeColor="text1"/>
        </w:rPr>
        <w:t xml:space="preserve"> analysis,</w:t>
      </w:r>
      <w:r w:rsidRPr="0077448B">
        <w:rPr>
          <w:rFonts w:asciiTheme="minorHAnsi" w:hAnsiTheme="minorHAnsi" w:cstheme="minorHAnsi"/>
          <w:bCs/>
          <w:iCs/>
          <w:color w:val="000000" w:themeColor="text1"/>
        </w:rPr>
        <w:t xml:space="preserve"> to support the Investment Analysis Readiness Decision.</w:t>
      </w:r>
    </w:p>
    <w:p w:rsidRPr="0077448B" w:rsidR="00BF4DF3" w:rsidP="00BF4DF3" w:rsidRDefault="00BF4DF3" w14:paraId="13865A6C"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lastRenderedPageBreak/>
        <w:t>Reviewed and synthesized programmatic documentation, providing informed input for program advancement.</w:t>
      </w:r>
    </w:p>
    <w:p w:rsidRPr="0077448B" w:rsidR="00BF4DF3" w:rsidP="00BF4DF3" w:rsidRDefault="00BF4DF3" w14:paraId="2447953D"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Collaborated with stakeholders to ensure buy-in and obtain necessary information for deliverables.</w:t>
      </w:r>
    </w:p>
    <w:p w:rsidRPr="0077448B" w:rsidR="00BF4DF3" w:rsidP="00BF4DF3" w:rsidRDefault="00BF4DF3" w14:paraId="6934FAE2"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Generated ROM level cost estimates for the STEP program.</w:t>
      </w:r>
    </w:p>
    <w:p w:rsidRPr="0077448B" w:rsidR="00BF4DF3" w:rsidP="00BF4DF3" w:rsidRDefault="00BF4DF3" w14:paraId="30899302"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Compiled multiple drafts of the FY23 Spend Plan summary, aligning with Joint Resources Council (JRC) Decision Points.</w:t>
      </w:r>
    </w:p>
    <w:p w:rsidRPr="0077448B" w:rsidR="00BF4DF3" w:rsidP="00BF4DF3" w:rsidRDefault="00BF4DF3" w14:paraId="28D98493"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Provided cost analysis support to the FAA's Financial Services Organization, AJF-3 Investment Planning &amp; Analysis (IP&amp;A) office.</w:t>
      </w:r>
    </w:p>
    <w:p w:rsidRPr="0077448B" w:rsidR="00BF4DF3" w:rsidP="00BF4DF3" w:rsidRDefault="00BF4DF3" w14:paraId="3BBFD4DE"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Demonstrated strong leadership, guidance, expertise, and objectivity in conducting analyses to inform FAA investment decisions.</w:t>
      </w:r>
    </w:p>
    <w:p w:rsidRPr="0077448B" w:rsidR="00BF4DF3" w:rsidP="00BF4DF3" w:rsidRDefault="00BF4DF3" w14:paraId="49561DD7"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Ensured logical and realistic estimated costs by employing sound practices in program cost estimation.</w:t>
      </w:r>
    </w:p>
    <w:p w:rsidRPr="0077448B" w:rsidR="00BF4DF3" w:rsidP="00BF4DF3" w:rsidRDefault="00BF4DF3" w14:paraId="07C3AF1B" w14:textId="77777777">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Collaborated closely with the Product Team to understand program concepts, operational properties, technical descriptions, assumptions, and data.</w:t>
      </w:r>
    </w:p>
    <w:p w:rsidRPr="0077448B" w:rsidR="00BF4DF3" w:rsidP="00BF4DF3" w:rsidRDefault="00BF4DF3" w14:paraId="78CF5C7A" w14:textId="792144CB">
      <w:pPr>
        <w:pStyle w:val="ListParagraph"/>
        <w:numPr>
          <w:ilvl w:val="0"/>
          <w:numId w:val="28"/>
        </w:numPr>
        <w:rPr>
          <w:rFonts w:asciiTheme="minorHAnsi" w:hAnsiTheme="minorHAnsi" w:cstheme="minorHAnsi"/>
          <w:bCs/>
          <w:iCs/>
          <w:color w:val="000000" w:themeColor="text1"/>
        </w:rPr>
      </w:pPr>
      <w:r w:rsidRPr="0077448B">
        <w:rPr>
          <w:rFonts w:asciiTheme="minorHAnsi" w:hAnsiTheme="minorHAnsi" w:cstheme="minorHAnsi"/>
          <w:bCs/>
          <w:iCs/>
          <w:color w:val="000000" w:themeColor="text1"/>
        </w:rPr>
        <w:t>Guided the Time-Based Flow Management (TBFM) Enhancement 2 program to a successful Joint Resources Council (JRC) Investment Analysis Readiness Decision.</w:t>
      </w:r>
    </w:p>
    <w:p w:rsidRPr="00BF4DF3" w:rsidR="00BF4DF3" w:rsidP="00BF4DF3" w:rsidRDefault="00BF4DF3" w14:paraId="47259A72" w14:textId="77777777">
      <w:pPr>
        <w:rPr>
          <w:rFonts w:asciiTheme="minorHAnsi" w:hAnsiTheme="minorHAnsi" w:cstheme="minorHAnsi"/>
          <w:bCs/>
          <w:iCs/>
          <w:color w:val="FF0000"/>
        </w:rPr>
      </w:pPr>
    </w:p>
    <w:p w:rsidRPr="00441A3C" w:rsidR="00441A3C" w:rsidP="00441A3C" w:rsidRDefault="00441A3C" w14:paraId="197232C2" w14:textId="77777777">
      <w:pPr>
        <w:rPr>
          <w:rFonts w:asciiTheme="minorHAnsi" w:hAnsiTheme="minorHAnsi" w:cstheme="minorHAnsi"/>
          <w:bCs/>
          <w:iCs/>
        </w:rPr>
      </w:pPr>
    </w:p>
    <w:p w:rsidR="003B3CCD" w:rsidP="003B3CCD" w:rsidRDefault="00441A3C" w14:paraId="1A98573E" w14:textId="77777777">
      <w:pPr>
        <w:rPr>
          <w:rFonts w:asciiTheme="minorHAnsi" w:hAnsiTheme="minorHAnsi" w:cstheme="minorHAnsi"/>
          <w:b/>
          <w:iCs/>
        </w:rPr>
      </w:pPr>
      <w:r w:rsidRPr="003B3CCD">
        <w:rPr>
          <w:rFonts w:asciiTheme="minorHAnsi" w:hAnsiTheme="minorHAnsi" w:cstheme="minorHAnsi"/>
          <w:b/>
          <w:iCs/>
        </w:rPr>
        <w:t>SENIOR BUSINESS ANALYST</w:t>
      </w:r>
    </w:p>
    <w:p w:rsidRPr="003B3CCD" w:rsidR="00441A3C" w:rsidP="003B3CCD" w:rsidRDefault="00441A3C" w14:paraId="4D12012F" w14:textId="61579926">
      <w:pPr>
        <w:rPr>
          <w:rFonts w:asciiTheme="minorHAnsi" w:hAnsiTheme="minorHAnsi" w:cstheme="minorHAnsi"/>
          <w:b/>
          <w:iCs/>
        </w:rPr>
      </w:pPr>
      <w:r w:rsidRPr="003B3CCD">
        <w:rPr>
          <w:rFonts w:asciiTheme="minorHAnsi" w:hAnsiTheme="minorHAnsi" w:cstheme="minorHAnsi"/>
          <w:b/>
          <w:iCs/>
        </w:rPr>
        <w:t>SYNCADD SYSTEMS INC.</w:t>
      </w:r>
    </w:p>
    <w:p w:rsidRPr="003B3CCD" w:rsidR="00441A3C" w:rsidP="003B3CCD" w:rsidRDefault="00441A3C" w14:paraId="46C45791" w14:textId="789B2669">
      <w:pPr>
        <w:rPr>
          <w:rFonts w:asciiTheme="minorHAnsi" w:hAnsiTheme="minorHAnsi" w:cstheme="minorHAnsi"/>
          <w:b/>
          <w:iCs/>
        </w:rPr>
      </w:pPr>
      <w:r w:rsidRPr="003B3CCD">
        <w:rPr>
          <w:rFonts w:asciiTheme="minorHAnsi" w:hAnsiTheme="minorHAnsi" w:cstheme="minorHAnsi"/>
          <w:b/>
          <w:iCs/>
        </w:rPr>
        <w:t>November 2013 - July 2018</w:t>
      </w:r>
    </w:p>
    <w:p w:rsidRPr="003B3CCD" w:rsidR="003B3CCD" w:rsidP="003B3CCD" w:rsidRDefault="003B3CCD" w14:paraId="5963A92F" w14:textId="77777777">
      <w:pPr>
        <w:rPr>
          <w:rFonts w:asciiTheme="minorHAnsi" w:hAnsiTheme="minorHAnsi" w:cstheme="minorHAnsi"/>
          <w:bCs/>
          <w:iCs/>
        </w:rPr>
      </w:pPr>
    </w:p>
    <w:p w:rsidRPr="00441A3C" w:rsidR="00441A3C" w:rsidP="00441A3C" w:rsidRDefault="00441A3C" w14:paraId="07A99A01" w14:textId="60C3F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Provided oversight and facilitated the data collection efforts of 200+ Army installations and 10,000+ users on a quarterly and annual basis as they worked to gather infrastructure, mission capacity, performance, and cost related data.</w:t>
      </w:r>
    </w:p>
    <w:p w:rsidRPr="00441A3C" w:rsidR="00441A3C" w:rsidP="00441A3C" w:rsidRDefault="00441A3C" w14:paraId="1085DFEC"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Performed statistical analysis and data modeling to identify trends, present findings, and make recommendations to senior leadership.</w:t>
      </w:r>
    </w:p>
    <w:p w:rsidRPr="00441A3C" w:rsidR="00441A3C" w:rsidP="00441A3C" w:rsidRDefault="00441A3C" w14:paraId="7AEC261D"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Refined and documented the business rules and criteria applied to cost data for the Office of the Deputy Assistant Secretary of the Army for Cost and Economics (DASA-CE)</w:t>
      </w:r>
    </w:p>
    <w:p w:rsidRPr="00441A3C" w:rsidR="00441A3C" w:rsidP="00441A3C" w:rsidRDefault="00441A3C" w14:paraId="507F2E61"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Supplied data to DASA-CE to help build the cost estimating relationships (CERs) used in their standards service cost models for building Army budgetary requirements.</w:t>
      </w:r>
    </w:p>
    <w:p w:rsidRPr="00441A3C" w:rsidR="00441A3C" w:rsidP="00441A3C" w:rsidRDefault="00441A3C" w14:paraId="3A232537"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Applied engineering problem solving and subject matter expertise to address complex real property issues and concerns on a daily basis.</w:t>
      </w:r>
    </w:p>
    <w:p w:rsidRPr="00441A3C" w:rsidR="00441A3C" w:rsidP="00441A3C" w:rsidRDefault="00441A3C" w14:paraId="715790FC"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Served as an Installation Status Report (ISR) Subject Matter Expert (SME) on site, developing guidance, leading trainings, and providing hands on support for the Assistant Chief of Staff (ACSIM) for Installation Management Headquarters, Department of the Army (HQDA) staff and general officers.</w:t>
      </w:r>
    </w:p>
    <w:p w:rsidRPr="00441A3C" w:rsidR="00441A3C" w:rsidP="00441A3C" w:rsidRDefault="00441A3C" w14:paraId="476203DD"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Drafted programmatic documentation and contract deliverables to include quarterly dashboards, weekly status reports, strategic communications, and various other contract milestones.</w:t>
      </w:r>
    </w:p>
    <w:p w:rsidRPr="00441A3C" w:rsidR="00441A3C" w:rsidP="00441A3C" w:rsidRDefault="00441A3C" w14:paraId="163B19EB"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lastRenderedPageBreak/>
        <w:t>Attended high level briefings and meetings to discuss and defend the interests of the ISR Program.</w:t>
      </w:r>
    </w:p>
    <w:p w:rsidRPr="00441A3C" w:rsidR="00441A3C" w:rsidP="00441A3C" w:rsidRDefault="00441A3C" w14:paraId="745DFDAC"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Assisted with the generation, documentation, and refinement of system requirements and change management.</w:t>
      </w:r>
    </w:p>
    <w:p w:rsidRPr="00441A3C" w:rsidR="00441A3C" w:rsidP="00441A3C" w:rsidRDefault="00441A3C" w14:paraId="54D99D41"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Provided key data analysis and reporting to support high visibility briefings including reports to Congress, the House Armed Services Committee, the Senate Committee on Appropriations, and the Office of the Secretary of Defense (OSD).</w:t>
      </w:r>
    </w:p>
    <w:p w:rsidRPr="00441A3C" w:rsidR="00441A3C" w:rsidP="00441A3C" w:rsidRDefault="00441A3C" w14:paraId="3B72A480" w14:textId="77777777">
      <w:pPr>
        <w:rPr>
          <w:rFonts w:asciiTheme="minorHAnsi" w:hAnsiTheme="minorHAnsi" w:cstheme="minorHAnsi"/>
          <w:bCs/>
          <w:iCs/>
        </w:rPr>
      </w:pPr>
    </w:p>
    <w:p w:rsidR="003B3CCD" w:rsidP="003B3CCD" w:rsidRDefault="00441A3C" w14:paraId="126CE9A2" w14:textId="77777777">
      <w:pPr>
        <w:rPr>
          <w:rFonts w:asciiTheme="minorHAnsi" w:hAnsiTheme="minorHAnsi" w:cstheme="minorHAnsi"/>
          <w:b/>
          <w:iCs/>
        </w:rPr>
      </w:pPr>
      <w:r w:rsidRPr="003B3CCD">
        <w:rPr>
          <w:rFonts w:asciiTheme="minorHAnsi" w:hAnsiTheme="minorHAnsi" w:cstheme="minorHAnsi"/>
          <w:b/>
          <w:iCs/>
        </w:rPr>
        <w:t>COST ANALYST</w:t>
      </w:r>
    </w:p>
    <w:p w:rsidRPr="003B3CCD" w:rsidR="00441A3C" w:rsidP="003B3CCD" w:rsidRDefault="00441A3C" w14:paraId="381D8CD4" w14:textId="774BA385">
      <w:pPr>
        <w:rPr>
          <w:rFonts w:asciiTheme="minorHAnsi" w:hAnsiTheme="minorHAnsi" w:cstheme="minorHAnsi"/>
          <w:b/>
          <w:iCs/>
        </w:rPr>
      </w:pPr>
      <w:r w:rsidRPr="003B3CCD">
        <w:rPr>
          <w:rFonts w:asciiTheme="minorHAnsi" w:hAnsiTheme="minorHAnsi" w:cstheme="minorHAnsi"/>
          <w:b/>
          <w:iCs/>
        </w:rPr>
        <w:t>LS3 TECHNOLOGIES</w:t>
      </w:r>
    </w:p>
    <w:p w:rsidRPr="003B3CCD" w:rsidR="00441A3C" w:rsidP="003B3CCD" w:rsidRDefault="00441A3C" w14:paraId="60B0820C" w14:textId="2BCD23F2">
      <w:pPr>
        <w:rPr>
          <w:rFonts w:asciiTheme="minorHAnsi" w:hAnsiTheme="minorHAnsi" w:cstheme="minorHAnsi"/>
          <w:b/>
          <w:iCs/>
        </w:rPr>
      </w:pPr>
      <w:r w:rsidRPr="003B3CCD">
        <w:rPr>
          <w:rFonts w:asciiTheme="minorHAnsi" w:hAnsiTheme="minorHAnsi" w:cstheme="minorHAnsi"/>
          <w:b/>
          <w:iCs/>
        </w:rPr>
        <w:t>April 2013 - October 2013</w:t>
      </w:r>
    </w:p>
    <w:p w:rsidRPr="003B3CCD" w:rsidR="003B3CCD" w:rsidP="003B3CCD" w:rsidRDefault="003B3CCD" w14:paraId="537528AD" w14:textId="77777777">
      <w:pPr>
        <w:rPr>
          <w:rFonts w:asciiTheme="minorHAnsi" w:hAnsiTheme="minorHAnsi" w:cstheme="minorHAnsi"/>
          <w:bCs/>
          <w:iCs/>
        </w:rPr>
      </w:pPr>
    </w:p>
    <w:p w:rsidRPr="00441A3C" w:rsidR="00441A3C" w:rsidP="00441A3C" w:rsidRDefault="00441A3C" w14:paraId="55E56753" w14:textId="36681EDF">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Provided cost estimating, economic analysis and expertise supporting management activities for Information Technology and other Automated Information Systems (AIS) programs for the Defense Information Systems Agency (DISA).</w:t>
      </w:r>
    </w:p>
    <w:p w:rsidRPr="00441A3C" w:rsidR="00441A3C" w:rsidP="00441A3C" w:rsidRDefault="00441A3C" w14:paraId="5CB9CD6B"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Developed supporting documentation and advised client on financial management activities, to include Department of Defense (DoD) Statutory Life Cycle Cost Estimates (LCCE), Economic Analyses, Business Case Analyses (BCA), and DoD Cost Policy and Research efforts.</w:t>
      </w:r>
    </w:p>
    <w:p w:rsidRPr="00441A3C" w:rsidR="00441A3C" w:rsidP="00441A3C" w:rsidRDefault="00441A3C" w14:paraId="5F0A5BC9"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Reviewed and commented on the accuracy and integrity of cost related documentation such as Cost Analysis Requirements Descriptions (CARD), Acquisition Program Baselines (APBs), and other acquisition milestone requirements.</w:t>
      </w:r>
    </w:p>
    <w:p w:rsidRPr="00441A3C" w:rsidR="00441A3C" w:rsidP="00441A3C" w:rsidRDefault="00441A3C" w14:paraId="2B7006A9"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Served as subject matter expert advising customer Programs on DoD Acquisition policy and procedures for conducting LCCEs, Independent Cost Estimates (ICE), and Component Cost Estimates (CCE) using a variety of cost estimating methodologies and data analysis techniques.</w:t>
      </w:r>
    </w:p>
    <w:p w:rsidRPr="00441A3C" w:rsidR="00441A3C" w:rsidP="00441A3C" w:rsidRDefault="00441A3C" w14:paraId="03BC56AB" w14:textId="77777777">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 xml:space="preserve">Performed cost data research, estimate documentation, risk and schedule analysis, and briefing support. </w:t>
      </w:r>
    </w:p>
    <w:p w:rsidRPr="004711F3" w:rsidR="00CB0557" w:rsidP="00CB0557" w:rsidRDefault="00CB0557" w14:paraId="1AAB9054" w14:textId="712FA7DC">
      <w:pPr>
        <w:rPr>
          <w:rFonts w:asciiTheme="minorHAnsi" w:hAnsiTheme="minorHAnsi" w:cstheme="minorHAnsi"/>
          <w:bCs/>
          <w:iCs/>
        </w:rPr>
      </w:pPr>
    </w:p>
    <w:p w:rsidRPr="004711F3" w:rsidR="00CB0557" w:rsidP="239E4739" w:rsidRDefault="00E803C3" w14:paraId="07D91DCA" w14:textId="1E9B6E3E">
      <w:pPr>
        <w:rPr>
          <w:rFonts w:asciiTheme="minorHAnsi" w:hAnsiTheme="minorHAnsi" w:cstheme="minorBidi"/>
        </w:rPr>
      </w:pPr>
      <w:r w:rsidRPr="239E4739">
        <w:rPr>
          <w:rFonts w:asciiTheme="minorHAnsi" w:hAnsiTheme="minorHAnsi" w:cstheme="minorBidi"/>
        </w:rPr>
        <w:t xml:space="preserve"> </w:t>
      </w:r>
    </w:p>
    <w:p w:rsidRPr="004711F3" w:rsidR="00CB0557" w:rsidP="53BA61C9" w:rsidRDefault="00CB0557" w14:paraId="02DEB8A6" w14:textId="4BE27FD2">
      <w:pPr>
        <w:rPr>
          <w:rFonts w:asciiTheme="minorHAnsi" w:hAnsiTheme="minorHAnsi" w:cstheme="minorBidi"/>
          <w:b/>
          <w:bCs/>
          <w:u w:val="single"/>
        </w:rPr>
      </w:pPr>
    </w:p>
    <w:p w:rsidRPr="00263DB3" w:rsidR="00CB0557" w:rsidP="53BA61C9" w:rsidRDefault="00263DB3" w14:paraId="4266E8BB" w14:textId="4256EFE2">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SQL, Primavera 6, Python, @Risk</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4711F3" w:rsidR="0076600D" w:rsidP="00CB0557" w:rsidRDefault="0076600D" w14:paraId="77B21399" w14:textId="1300567B">
      <w:pPr>
        <w:numPr>
          <w:ilvl w:val="0"/>
          <w:numId w:val="1"/>
        </w:numPr>
        <w:rPr>
          <w:rFonts w:asciiTheme="minorHAnsi" w:hAnsiTheme="minorHAnsi" w:cstheme="minorHAnsi"/>
        </w:rPr>
      </w:pPr>
      <w:r w:rsidRPr="004711F3">
        <w:rPr>
          <w:rFonts w:asciiTheme="minorHAnsi" w:hAnsiTheme="minorHAnsi" w:cstheme="minorHAnsi"/>
        </w:rPr>
        <w:t xml:space="preserve">Certified Professional Cost Estimator/Analyst (PCE/A), </w:t>
      </w:r>
      <w:r w:rsidRPr="004711F3" w:rsidR="00CB0557">
        <w:rPr>
          <w:rFonts w:asciiTheme="minorHAnsi" w:hAnsiTheme="minorHAnsi" w:cstheme="minorHAnsi"/>
        </w:rPr>
        <w:t>International Cost Estimating &amp; Analysis Association (ICEAA),</w:t>
      </w:r>
      <w:r w:rsidRPr="004711F3">
        <w:rPr>
          <w:rFonts w:asciiTheme="minorHAnsi" w:hAnsiTheme="minorHAnsi" w:cstheme="minorHAnsi"/>
        </w:rPr>
        <w:t xml:space="preserve"> 2010</w:t>
      </w:r>
    </w:p>
    <w:p w:rsidRPr="004711F3" w:rsidR="0093770A" w:rsidP="00CB0557" w:rsidRDefault="0093770A" w14:paraId="05A6C042"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4711F3" w:rsidR="002D1A1E" w:rsidP="00CB0557" w:rsidRDefault="00CB0557" w14:paraId="1DEAB2E5" w14:textId="53109EF0">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2000-present</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788C" w:rsidP="00FB7BE6" w:rsidRDefault="0096788C" w14:paraId="4ED09962" w14:textId="77777777">
      <w:r>
        <w:separator/>
      </w:r>
    </w:p>
  </w:endnote>
  <w:endnote w:type="continuationSeparator" w:id="0">
    <w:p w:rsidR="0096788C" w:rsidP="00FB7BE6" w:rsidRDefault="0096788C" w14:paraId="14A7816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711F3" w:rsidR="00FB7BE6" w:rsidP="6573C674" w:rsidRDefault="004711F3" w14:paraId="57B7121A" w14:textId="2FBAD7C2">
    <w:pPr>
      <w:pStyle w:val="Footer"/>
      <w:jc w:val="center"/>
      <w:rPr>
        <w:rFonts w:ascii="Calibri" w:hAnsi="Calibri" w:cs="Calibri" w:asciiTheme="minorAscii" w:hAnsiTheme="minorAscii" w:cstheme="minorAscii"/>
        <w:color w:val="06121C"/>
      </w:rPr>
    </w:pPr>
    <w:r w:rsidRPr="6573C674" w:rsidR="6573C674">
      <w:rPr>
        <w:rFonts w:ascii="Calibri" w:hAnsi="Calibri" w:cs="Calibri" w:asciiTheme="minorAscii" w:hAnsiTheme="minorAscii" w:cstheme="minorAscii"/>
        <w:noProof/>
        <w:color w:val="06121C"/>
      </w:rPr>
      <w:t>500 L’</w:t>
    </w:r>
    <w:r w:rsidRPr="6573C674" w:rsidR="6573C674">
      <w:rPr>
        <w:rFonts w:ascii="Calibri" w:hAnsi="Calibri" w:cs="Calibri" w:asciiTheme="minorAscii" w:hAnsiTheme="minorAscii" w:cstheme="minorAscii"/>
        <w:noProof/>
        <w:color w:val="06121C"/>
      </w:rPr>
      <w:t>E</w:t>
    </w:r>
    <w:r w:rsidRPr="6573C674" w:rsidR="6573C674">
      <w:rPr>
        <w:rFonts w:ascii="Calibri" w:hAnsi="Calibri" w:cs="Calibri" w:asciiTheme="minorAscii" w:hAnsiTheme="minorAscii" w:cstheme="minorAscii"/>
        <w:noProof/>
        <w:color w:val="06121C"/>
      </w:rPr>
      <w:t>nfant Plaza SW, Suite 1100</w:t>
    </w:r>
    <w:r w:rsidRPr="6573C674" w:rsidR="6573C674">
      <w:rPr>
        <w:rFonts w:ascii="Calibri" w:hAnsi="Calibri" w:cs="Calibri" w:asciiTheme="minorAscii" w:hAnsiTheme="minorAscii" w:cstheme="minorAscii"/>
        <w:noProof/>
        <w:color w:val="06121C"/>
      </w:rPr>
      <w:t xml:space="preserve"> </w:t>
    </w:r>
    <w:r w:rsidRPr="6573C674" w:rsidR="6573C674">
      <w:rPr>
        <w:rFonts w:ascii="Calibri" w:hAnsi="Calibri" w:cs="Calibri" w:asciiTheme="minorAscii" w:hAnsiTheme="minorAscii" w:cstheme="minorAscii"/>
        <w:noProof/>
        <w:color w:val="06121C"/>
      </w:rPr>
      <w:t xml:space="preserve">| </w:t>
    </w:r>
    <w:r w:rsidRPr="6573C674" w:rsidR="6573C674">
      <w:rPr>
        <w:rFonts w:ascii="Calibri" w:hAnsi="Calibri" w:cs="Calibri" w:asciiTheme="minorAscii" w:hAnsiTheme="minorAscii" w:cstheme="minorAscii"/>
        <w:noProof/>
        <w:color w:val="06121C"/>
      </w:rPr>
      <w:t>Washington, DC 20024</w:t>
    </w:r>
    <w:r w:rsidRPr="6573C674" w:rsidR="6573C674">
      <w:rPr>
        <w:rFonts w:ascii="Calibri" w:hAnsi="Calibri" w:cs="Calibri" w:asciiTheme="minorAscii" w:hAnsiTheme="minorAscii" w:cstheme="minorAscii"/>
        <w:noProof/>
        <w:color w:val="06121C"/>
      </w:rPr>
      <w:t xml:space="preserve"> | </w:t>
    </w:r>
    <w:r w:rsidRPr="6573C674" w:rsidR="6573C674">
      <w:rPr>
        <w:rFonts w:ascii="Calibri" w:hAnsi="Calibri" w:cs="Calibri" w:asciiTheme="minorAscii" w:hAnsiTheme="minorAscii" w:cstheme="minorAscii"/>
        <w:b w:val="0"/>
        <w:bCs w:val="0"/>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788C" w:rsidP="00FB7BE6" w:rsidRDefault="0096788C" w14:paraId="6EC13066" w14:textId="77777777">
      <w:r>
        <w:separator/>
      </w:r>
    </w:p>
  </w:footnote>
  <w:footnote w:type="continuationSeparator" w:id="0">
    <w:p w:rsidR="0096788C" w:rsidP="00FB7BE6" w:rsidRDefault="0096788C" w14:paraId="0A160F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7BE6" w:rsidP="6573C674" w:rsidRDefault="004711F3" w14:paraId="27D33B92" w14:textId="6A5DFAB0">
    <w:pPr/>
    <w:r w:rsidR="6573C674">
      <w:drawing>
        <wp:inline wp14:editId="2DD80392" wp14:anchorId="26F88992">
          <wp:extent cx="1306478" cy="731627"/>
          <wp:effectExtent l="0" t="0" r="0" b="0"/>
          <wp:docPr id="1894748363" name="" title=""/>
          <wp:cNvGraphicFramePr>
            <a:graphicFrameLocks noChangeAspect="1"/>
          </wp:cNvGraphicFramePr>
          <a:graphic>
            <a:graphicData uri="http://schemas.openxmlformats.org/drawingml/2006/picture">
              <pic:pic>
                <pic:nvPicPr>
                  <pic:cNvPr id="0" name=""/>
                  <pic:cNvPicPr/>
                </pic:nvPicPr>
                <pic:blipFill>
                  <a:blip r:embed="R54fbe0f01d50470c">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D52FB2"/>
    <w:multiLevelType w:val="multilevel"/>
    <w:tmpl w:val="05B08A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0A01863"/>
    <w:multiLevelType w:val="hybridMultilevel"/>
    <w:tmpl w:val="6DFCEB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3655D1C"/>
    <w:multiLevelType w:val="hybridMultilevel"/>
    <w:tmpl w:val="742E90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62D723F"/>
    <w:multiLevelType w:val="hybridMultilevel"/>
    <w:tmpl w:val="5E962F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A2124FA"/>
    <w:multiLevelType w:val="hybridMultilevel"/>
    <w:tmpl w:val="9126F1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36734527">
    <w:abstractNumId w:val="20"/>
  </w:num>
  <w:num w:numId="2" w16cid:durableId="390661496">
    <w:abstractNumId w:val="4"/>
  </w:num>
  <w:num w:numId="3" w16cid:durableId="1574663842">
    <w:abstractNumId w:val="3"/>
  </w:num>
  <w:num w:numId="4" w16cid:durableId="1371029088">
    <w:abstractNumId w:val="25"/>
  </w:num>
  <w:num w:numId="5" w16cid:durableId="166946887">
    <w:abstractNumId w:val="0"/>
  </w:num>
  <w:num w:numId="6" w16cid:durableId="836456574">
    <w:abstractNumId w:val="16"/>
  </w:num>
  <w:num w:numId="7" w16cid:durableId="1826386825">
    <w:abstractNumId w:val="14"/>
  </w:num>
  <w:num w:numId="8" w16cid:durableId="1677266608">
    <w:abstractNumId w:val="24"/>
  </w:num>
  <w:num w:numId="9" w16cid:durableId="879977171">
    <w:abstractNumId w:val="2"/>
  </w:num>
  <w:num w:numId="10" w16cid:durableId="1215193254">
    <w:abstractNumId w:val="22"/>
  </w:num>
  <w:num w:numId="11" w16cid:durableId="550771775">
    <w:abstractNumId w:val="21"/>
  </w:num>
  <w:num w:numId="12" w16cid:durableId="539557998">
    <w:abstractNumId w:val="11"/>
  </w:num>
  <w:num w:numId="13" w16cid:durableId="1533030880">
    <w:abstractNumId w:val="5"/>
  </w:num>
  <w:num w:numId="14" w16cid:durableId="1845166636">
    <w:abstractNumId w:val="7"/>
  </w:num>
  <w:num w:numId="15" w16cid:durableId="1903640222">
    <w:abstractNumId w:val="12"/>
  </w:num>
  <w:num w:numId="16" w16cid:durableId="415170729">
    <w:abstractNumId w:val="23"/>
  </w:num>
  <w:num w:numId="17" w16cid:durableId="755978168">
    <w:abstractNumId w:val="27"/>
  </w:num>
  <w:num w:numId="18" w16cid:durableId="181017243">
    <w:abstractNumId w:val="17"/>
  </w:num>
  <w:num w:numId="19" w16cid:durableId="729815230">
    <w:abstractNumId w:val="9"/>
  </w:num>
  <w:num w:numId="20" w16cid:durableId="772437927">
    <w:abstractNumId w:val="8"/>
  </w:num>
  <w:num w:numId="21" w16cid:durableId="753745834">
    <w:abstractNumId w:val="15"/>
  </w:num>
  <w:num w:numId="22" w16cid:durableId="841894619">
    <w:abstractNumId w:val="6"/>
  </w:num>
  <w:num w:numId="23" w16cid:durableId="231164047">
    <w:abstractNumId w:val="10"/>
  </w:num>
  <w:num w:numId="24" w16cid:durableId="1851720851">
    <w:abstractNumId w:val="19"/>
  </w:num>
  <w:num w:numId="25" w16cid:durableId="2082168458">
    <w:abstractNumId w:val="18"/>
  </w:num>
  <w:num w:numId="26" w16cid:durableId="886798553">
    <w:abstractNumId w:val="26"/>
  </w:num>
  <w:num w:numId="27" w16cid:durableId="2146773302">
    <w:abstractNumId w:val="13"/>
  </w:num>
  <w:num w:numId="28" w16cid:durableId="1267225464">
    <w:abstractNumId w:val="29"/>
  </w:num>
  <w:num w:numId="29" w16cid:durableId="1359622730">
    <w:abstractNumId w:val="1"/>
  </w:num>
  <w:num w:numId="30" w16cid:durableId="11016091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1AF1"/>
    <w:rsid w:val="00001E5B"/>
    <w:rsid w:val="000400BC"/>
    <w:rsid w:val="00052B65"/>
    <w:rsid w:val="000971DB"/>
    <w:rsid w:val="000A657B"/>
    <w:rsid w:val="000B484C"/>
    <w:rsid w:val="000B4BA3"/>
    <w:rsid w:val="000B4D19"/>
    <w:rsid w:val="000B61D7"/>
    <w:rsid w:val="000C3D3B"/>
    <w:rsid w:val="000F1085"/>
    <w:rsid w:val="000F3F14"/>
    <w:rsid w:val="00102156"/>
    <w:rsid w:val="00106FC2"/>
    <w:rsid w:val="001227B5"/>
    <w:rsid w:val="001243DB"/>
    <w:rsid w:val="001717BD"/>
    <w:rsid w:val="001D061D"/>
    <w:rsid w:val="001E79DA"/>
    <w:rsid w:val="001F4640"/>
    <w:rsid w:val="001F52CF"/>
    <w:rsid w:val="002214B1"/>
    <w:rsid w:val="00226F5A"/>
    <w:rsid w:val="002429C7"/>
    <w:rsid w:val="002617E3"/>
    <w:rsid w:val="00263DB3"/>
    <w:rsid w:val="00264DCC"/>
    <w:rsid w:val="002700B9"/>
    <w:rsid w:val="00296FC4"/>
    <w:rsid w:val="002A46EC"/>
    <w:rsid w:val="002A5833"/>
    <w:rsid w:val="002D1A1E"/>
    <w:rsid w:val="002E67A8"/>
    <w:rsid w:val="0031393B"/>
    <w:rsid w:val="00325333"/>
    <w:rsid w:val="0036311B"/>
    <w:rsid w:val="0036345A"/>
    <w:rsid w:val="00370A1F"/>
    <w:rsid w:val="003768C0"/>
    <w:rsid w:val="00391EA1"/>
    <w:rsid w:val="003B3CCD"/>
    <w:rsid w:val="003C1E8A"/>
    <w:rsid w:val="003C3FBF"/>
    <w:rsid w:val="003F43AB"/>
    <w:rsid w:val="00402D64"/>
    <w:rsid w:val="004103A8"/>
    <w:rsid w:val="00412785"/>
    <w:rsid w:val="00441A3C"/>
    <w:rsid w:val="004526DF"/>
    <w:rsid w:val="0045493B"/>
    <w:rsid w:val="00461316"/>
    <w:rsid w:val="004711F3"/>
    <w:rsid w:val="00471BF0"/>
    <w:rsid w:val="004740AC"/>
    <w:rsid w:val="004C3B3B"/>
    <w:rsid w:val="004C6149"/>
    <w:rsid w:val="004D0F3F"/>
    <w:rsid w:val="004E2041"/>
    <w:rsid w:val="00507878"/>
    <w:rsid w:val="005737A2"/>
    <w:rsid w:val="00577BEA"/>
    <w:rsid w:val="005A1B29"/>
    <w:rsid w:val="005B3F20"/>
    <w:rsid w:val="005E2D43"/>
    <w:rsid w:val="005F58F5"/>
    <w:rsid w:val="00610F5A"/>
    <w:rsid w:val="006560DB"/>
    <w:rsid w:val="00656F65"/>
    <w:rsid w:val="00664954"/>
    <w:rsid w:val="00673FB9"/>
    <w:rsid w:val="0067782B"/>
    <w:rsid w:val="00692639"/>
    <w:rsid w:val="006A1CDE"/>
    <w:rsid w:val="006A20B5"/>
    <w:rsid w:val="006B146B"/>
    <w:rsid w:val="006C4BCF"/>
    <w:rsid w:val="006E1034"/>
    <w:rsid w:val="006F62F6"/>
    <w:rsid w:val="007062EB"/>
    <w:rsid w:val="00716DDC"/>
    <w:rsid w:val="007235C7"/>
    <w:rsid w:val="00737EAE"/>
    <w:rsid w:val="0076600D"/>
    <w:rsid w:val="0077448B"/>
    <w:rsid w:val="007B09A8"/>
    <w:rsid w:val="007C2301"/>
    <w:rsid w:val="007E6A5C"/>
    <w:rsid w:val="007F485D"/>
    <w:rsid w:val="00800B60"/>
    <w:rsid w:val="00807750"/>
    <w:rsid w:val="00810203"/>
    <w:rsid w:val="00812165"/>
    <w:rsid w:val="00862A83"/>
    <w:rsid w:val="00875F05"/>
    <w:rsid w:val="008858AE"/>
    <w:rsid w:val="00896946"/>
    <w:rsid w:val="00897D32"/>
    <w:rsid w:val="008F77FF"/>
    <w:rsid w:val="00907296"/>
    <w:rsid w:val="0093770A"/>
    <w:rsid w:val="00946DE1"/>
    <w:rsid w:val="00962DA0"/>
    <w:rsid w:val="0096788C"/>
    <w:rsid w:val="009771D0"/>
    <w:rsid w:val="009875D8"/>
    <w:rsid w:val="009A133C"/>
    <w:rsid w:val="009A2AE1"/>
    <w:rsid w:val="009B4545"/>
    <w:rsid w:val="00A05B8D"/>
    <w:rsid w:val="00A523C7"/>
    <w:rsid w:val="00A55589"/>
    <w:rsid w:val="00A779AF"/>
    <w:rsid w:val="00A945C0"/>
    <w:rsid w:val="00B32A9F"/>
    <w:rsid w:val="00B413C0"/>
    <w:rsid w:val="00B46DFA"/>
    <w:rsid w:val="00B6163A"/>
    <w:rsid w:val="00B6455B"/>
    <w:rsid w:val="00B6526A"/>
    <w:rsid w:val="00B7170F"/>
    <w:rsid w:val="00B8075D"/>
    <w:rsid w:val="00B85D4A"/>
    <w:rsid w:val="00B87C53"/>
    <w:rsid w:val="00B93749"/>
    <w:rsid w:val="00BA17F3"/>
    <w:rsid w:val="00BA5B98"/>
    <w:rsid w:val="00BB0E94"/>
    <w:rsid w:val="00BC4526"/>
    <w:rsid w:val="00BE1953"/>
    <w:rsid w:val="00BF31E1"/>
    <w:rsid w:val="00BF4DF3"/>
    <w:rsid w:val="00C12A49"/>
    <w:rsid w:val="00C30CAB"/>
    <w:rsid w:val="00C85743"/>
    <w:rsid w:val="00CA3266"/>
    <w:rsid w:val="00CB0557"/>
    <w:rsid w:val="00D34833"/>
    <w:rsid w:val="00D65685"/>
    <w:rsid w:val="00D703A8"/>
    <w:rsid w:val="00D76E44"/>
    <w:rsid w:val="00D85084"/>
    <w:rsid w:val="00DA3788"/>
    <w:rsid w:val="00DD04FE"/>
    <w:rsid w:val="00DD757F"/>
    <w:rsid w:val="00E05411"/>
    <w:rsid w:val="00E46BD9"/>
    <w:rsid w:val="00E67211"/>
    <w:rsid w:val="00E803C3"/>
    <w:rsid w:val="00E83439"/>
    <w:rsid w:val="00E87242"/>
    <w:rsid w:val="00EA73A1"/>
    <w:rsid w:val="00EB68BC"/>
    <w:rsid w:val="00ED5BB1"/>
    <w:rsid w:val="00ED7D3E"/>
    <w:rsid w:val="00F11EFF"/>
    <w:rsid w:val="00F178F4"/>
    <w:rsid w:val="00F17EC7"/>
    <w:rsid w:val="00F52065"/>
    <w:rsid w:val="00F6496A"/>
    <w:rsid w:val="00F66306"/>
    <w:rsid w:val="00F66C98"/>
    <w:rsid w:val="00FB16E6"/>
    <w:rsid w:val="00FB7BE6"/>
    <w:rsid w:val="00FE035D"/>
    <w:rsid w:val="00FF045D"/>
    <w:rsid w:val="00FF248E"/>
    <w:rsid w:val="00FF5A17"/>
    <w:rsid w:val="189BCE0D"/>
    <w:rsid w:val="239E4739"/>
    <w:rsid w:val="53BA61C9"/>
    <w:rsid w:val="6573C674"/>
    <w:rsid w:val="7E963BCB"/>
    <w:rsid w:val="7F9A1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4977">
      <w:bodyDiv w:val="1"/>
      <w:marLeft w:val="0"/>
      <w:marRight w:val="0"/>
      <w:marTop w:val="0"/>
      <w:marBottom w:val="0"/>
      <w:divBdr>
        <w:top w:val="none" w:sz="0" w:space="0" w:color="auto"/>
        <w:left w:val="none" w:sz="0" w:space="0" w:color="auto"/>
        <w:bottom w:val="none" w:sz="0" w:space="0" w:color="auto"/>
        <w:right w:val="none" w:sz="0" w:space="0" w:color="auto"/>
      </w:divBdr>
    </w:div>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229317937">
      <w:bodyDiv w:val="1"/>
      <w:marLeft w:val="0"/>
      <w:marRight w:val="0"/>
      <w:marTop w:val="0"/>
      <w:marBottom w:val="0"/>
      <w:divBdr>
        <w:top w:val="none" w:sz="0" w:space="0" w:color="auto"/>
        <w:left w:val="none" w:sz="0" w:space="0" w:color="auto"/>
        <w:bottom w:val="none" w:sz="0" w:space="0" w:color="auto"/>
        <w:right w:val="none" w:sz="0" w:space="0" w:color="auto"/>
      </w:divBdr>
    </w:div>
    <w:div w:id="352540698">
      <w:bodyDiv w:val="1"/>
      <w:marLeft w:val="0"/>
      <w:marRight w:val="0"/>
      <w:marTop w:val="0"/>
      <w:marBottom w:val="0"/>
      <w:divBdr>
        <w:top w:val="none" w:sz="0" w:space="0" w:color="auto"/>
        <w:left w:val="none" w:sz="0" w:space="0" w:color="auto"/>
        <w:bottom w:val="none" w:sz="0" w:space="0" w:color="auto"/>
        <w:right w:val="none" w:sz="0" w:space="0" w:color="auto"/>
      </w:divBdr>
    </w:div>
    <w:div w:id="392122168">
      <w:bodyDiv w:val="1"/>
      <w:marLeft w:val="0"/>
      <w:marRight w:val="0"/>
      <w:marTop w:val="0"/>
      <w:marBottom w:val="0"/>
      <w:divBdr>
        <w:top w:val="none" w:sz="0" w:space="0" w:color="auto"/>
        <w:left w:val="none" w:sz="0" w:space="0" w:color="auto"/>
        <w:bottom w:val="none" w:sz="0" w:space="0" w:color="auto"/>
        <w:right w:val="none" w:sz="0" w:space="0" w:color="auto"/>
      </w:divBdr>
    </w:div>
    <w:div w:id="60314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&#65279;<?xml version="1.0" encoding="utf-8"?><Relationships xmlns="http://schemas.openxmlformats.org/package/2006/relationships"><Relationship Type="http://schemas.openxmlformats.org/officeDocument/2006/relationships/image" Target="/media/image.png" Id="R54fbe0f01d50470c"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FB6C79"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FB6C79"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6C4BCF"/>
    <w:rsid w:val="00A91FD0"/>
    <w:rsid w:val="00AC15CB"/>
    <w:rsid w:val="00FB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59D228A7-0CEA-4F07-8A27-ABDFF9803CE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31</cp:revision>
  <cp:lastPrinted>2014-02-04T19:23:00Z</cp:lastPrinted>
  <dcterms:created xsi:type="dcterms:W3CDTF">2025-07-16T13:28:00Z</dcterms:created>
  <dcterms:modified xsi:type="dcterms:W3CDTF">2025-07-16T17:55:56Z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