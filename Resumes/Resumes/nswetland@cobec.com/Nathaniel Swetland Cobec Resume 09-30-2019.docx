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4070" w:rsidP="00EE3086" w:rsidRDefault="00B14070" w14:paraId="056AF8D6" w14:textId="06340A9E">
      <w:pPr>
        <w:pStyle w:val="Heading1"/>
        <w:spacing w:after="240"/>
        <w:ind w:left="720" w:hanging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Nathaniel Swetlan</w:t>
      </w:r>
      <w:r w:rsidR="00777E50">
        <w:rPr>
          <w:rFonts w:ascii="Times New Roman" w:hAnsi="Times New Roman" w:cs="Times New Roman"/>
          <w:sz w:val="26"/>
          <w:szCs w:val="26"/>
        </w:rPr>
        <w:t>d</w:t>
      </w:r>
    </w:p>
    <w:p w:rsidR="00EE3086" w:rsidP="00EE3086" w:rsidRDefault="00000000" w14:paraId="6241DF1A" w14:textId="1D07A41D">
      <w:hyperlink w:history="1" r:id="rId8">
        <w:r w:rsidRPr="003402AC" w:rsidR="00EE3086">
          <w:rPr>
            <w:rStyle w:val="Hyperlink"/>
          </w:rPr>
          <w:t>nswetland@cobec.com</w:t>
        </w:r>
      </w:hyperlink>
    </w:p>
    <w:p w:rsidRPr="00EE3086" w:rsidR="00EE3086" w:rsidP="00EE3086" w:rsidRDefault="00EE3086" w14:paraId="305F0AF8" w14:textId="77777777"/>
    <w:p w:rsidRPr="0076600D" w:rsidR="00B14070" w:rsidP="00B14070" w:rsidRDefault="00B14070" w14:paraId="73D8DE57" w14:textId="77777777">
      <w:pPr>
        <w:rPr>
          <w:rFonts w:ascii="Times New Roman" w:hAnsi="Times New Roman"/>
          <w:u w:val="single"/>
        </w:rPr>
      </w:pPr>
      <w:r w:rsidRPr="0076600D">
        <w:rPr>
          <w:rFonts w:ascii="Times New Roman" w:hAnsi="Times New Roman"/>
          <w:b/>
          <w:u w:val="single"/>
        </w:rPr>
        <w:t>PROFESSIONAL SUMMARY</w:t>
      </w:r>
      <w:r w:rsidRPr="0076600D">
        <w:rPr>
          <w:rFonts w:ascii="Times New Roman" w:hAnsi="Times New Roman"/>
          <w:u w:val="single"/>
        </w:rPr>
        <w:t>:</w:t>
      </w:r>
    </w:p>
    <w:p w:rsidRPr="00C37C4E" w:rsidR="00B14070" w:rsidP="00984531" w:rsidRDefault="00C37C4E" w14:paraId="61D69D13" w14:textId="2ADD24C0">
      <w:pPr>
        <w:rPr>
          <w:rFonts w:ascii="Times New Roman" w:hAnsi="Times New Roman"/>
        </w:rPr>
      </w:pPr>
      <w:r w:rsidRPr="00C37C4E">
        <w:rPr>
          <w:rFonts w:ascii="Times New Roman" w:hAnsi="Times New Roman"/>
        </w:rPr>
        <w:t>Mr. Swetland is a s</w:t>
      </w:r>
      <w:r w:rsidRPr="00C37C4E" w:rsidR="00E867D0">
        <w:rPr>
          <w:rFonts w:ascii="Times New Roman" w:hAnsi="Times New Roman"/>
        </w:rPr>
        <w:t xml:space="preserve">killed </w:t>
      </w:r>
      <w:r w:rsidR="00EE3086">
        <w:rPr>
          <w:rFonts w:ascii="Times New Roman" w:hAnsi="Times New Roman"/>
        </w:rPr>
        <w:t>information technology (</w:t>
      </w:r>
      <w:r w:rsidRPr="00C37C4E" w:rsidR="00E867D0">
        <w:rPr>
          <w:rFonts w:ascii="Times New Roman" w:hAnsi="Times New Roman"/>
        </w:rPr>
        <w:t>IT</w:t>
      </w:r>
      <w:r w:rsidR="00EE3086">
        <w:rPr>
          <w:rFonts w:ascii="Times New Roman" w:hAnsi="Times New Roman"/>
        </w:rPr>
        <w:t>)</w:t>
      </w:r>
      <w:r w:rsidRPr="00C37C4E" w:rsidR="00E867D0">
        <w:rPr>
          <w:rFonts w:ascii="Times New Roman" w:hAnsi="Times New Roman"/>
        </w:rPr>
        <w:t xml:space="preserve"> professional </w:t>
      </w:r>
      <w:r w:rsidR="00BC6938">
        <w:rPr>
          <w:rFonts w:ascii="Times New Roman" w:hAnsi="Times New Roman"/>
        </w:rPr>
        <w:t>with over 13</w:t>
      </w:r>
      <w:r w:rsidRPr="00C37C4E">
        <w:rPr>
          <w:rFonts w:ascii="Times New Roman" w:hAnsi="Times New Roman"/>
        </w:rPr>
        <w:t xml:space="preserve"> years of experience in the IT field and has developed an expertise</w:t>
      </w:r>
      <w:r w:rsidRPr="00C37C4E" w:rsidR="00E867D0">
        <w:rPr>
          <w:rFonts w:ascii="Times New Roman" w:hAnsi="Times New Roman"/>
        </w:rPr>
        <w:t xml:space="preserve"> in Workstati</w:t>
      </w:r>
      <w:r w:rsidRPr="00C37C4E">
        <w:rPr>
          <w:rFonts w:ascii="Times New Roman" w:hAnsi="Times New Roman"/>
        </w:rPr>
        <w:t xml:space="preserve">ons, Servers, and Networking. </w:t>
      </w:r>
      <w:r>
        <w:rPr>
          <w:rFonts w:ascii="Times New Roman" w:hAnsi="Times New Roman"/>
        </w:rPr>
        <w:t xml:space="preserve">He has experience and training as a </w:t>
      </w:r>
      <w:r w:rsidR="00972A1C">
        <w:rPr>
          <w:rFonts w:ascii="Times New Roman" w:hAnsi="Times New Roman"/>
        </w:rPr>
        <w:t>SharePoint</w:t>
      </w:r>
      <w:r>
        <w:rPr>
          <w:rFonts w:ascii="Times New Roman" w:hAnsi="Times New Roman"/>
        </w:rPr>
        <w:t xml:space="preserve"> </w:t>
      </w:r>
      <w:r w:rsidR="00BC6938">
        <w:rPr>
          <w:rFonts w:ascii="Times New Roman" w:hAnsi="Times New Roman"/>
        </w:rPr>
        <w:t>Site Admin, and is proficient in many other areas of Information Technology.</w:t>
      </w:r>
      <w:r w:rsidR="0076059E">
        <w:rPr>
          <w:rFonts w:ascii="Times New Roman" w:hAnsi="Times New Roman"/>
        </w:rPr>
        <w:t xml:space="preserve"> His clients include(d) AJW244 (Terminal Facilities Execution)</w:t>
      </w:r>
      <w:r w:rsidR="00F06579">
        <w:rPr>
          <w:rFonts w:ascii="Times New Roman" w:hAnsi="Times New Roman"/>
        </w:rPr>
        <w:t xml:space="preserve">, AJW243 (Terminal Facilities Planning) and Investment Planning and Analysis (IP&amp;A). </w:t>
      </w:r>
    </w:p>
    <w:p w:rsidR="00B14070" w:rsidP="00B14070" w:rsidRDefault="00B14070" w14:paraId="0154CA48" w14:textId="77777777">
      <w:pPr>
        <w:jc w:val="both"/>
        <w:rPr>
          <w:rFonts w:ascii="Times New Roman" w:hAnsi="Times New Roman"/>
          <w:highlight w:val="yellow"/>
        </w:rPr>
      </w:pPr>
    </w:p>
    <w:p w:rsidRPr="0076600D" w:rsidR="00B14070" w:rsidP="00B14070" w:rsidRDefault="00B14070" w14:paraId="2CE0E09C" w14:textId="77777777">
      <w:pPr>
        <w:jc w:val="both"/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 xml:space="preserve">EDUCATION:  </w:t>
      </w:r>
    </w:p>
    <w:p w:rsidR="00B14070" w:rsidP="00B14070" w:rsidRDefault="00B14070" w14:paraId="4A1579D8" w14:textId="77777777">
      <w:pPr>
        <w:numPr>
          <w:ilvl w:val="0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Associate of Arts in Business Administration, American InterContinental University, Hoffman Estates, IL, 2009</w:t>
      </w:r>
    </w:p>
    <w:p w:rsidR="0068574C" w:rsidP="00B14070" w:rsidRDefault="0068574C" w14:paraId="34F02926" w14:textId="77777777">
      <w:pPr>
        <w:numPr>
          <w:ilvl w:val="0"/>
          <w:numId w:val="1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 w:rsidR="001C009D">
        <w:rPr>
          <w:rFonts w:ascii="Times New Roman" w:hAnsi="Times New Roman"/>
        </w:rPr>
        <w:t>achelor of Science in</w:t>
      </w:r>
      <w:r>
        <w:rPr>
          <w:rFonts w:ascii="Times New Roman" w:hAnsi="Times New Roman"/>
        </w:rPr>
        <w:t xml:space="preserve"> Information Systems Management </w:t>
      </w:r>
      <w:r w:rsidR="001C009D">
        <w:rPr>
          <w:rFonts w:ascii="Times New Roman" w:hAnsi="Times New Roman"/>
        </w:rPr>
        <w:t>– Wilmington University, DE, 2016</w:t>
      </w:r>
    </w:p>
    <w:p w:rsidR="00B14070" w:rsidP="00B14070" w:rsidRDefault="00B14070" w14:paraId="7C677882" w14:textId="77777777">
      <w:pPr>
        <w:jc w:val="both"/>
        <w:rPr>
          <w:rFonts w:ascii="Times New Roman" w:hAnsi="Times New Roman"/>
          <w:b/>
          <w:u w:val="single"/>
        </w:rPr>
      </w:pPr>
    </w:p>
    <w:p w:rsidRPr="0076600D" w:rsidR="00B14070" w:rsidP="00B14070" w:rsidRDefault="001C009D" w14:paraId="28870E09" w14:textId="77777777">
      <w:pPr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HARDWARE and </w:t>
      </w:r>
      <w:r w:rsidRPr="0076600D" w:rsidR="00B14070">
        <w:rPr>
          <w:rFonts w:ascii="Times New Roman" w:hAnsi="Times New Roman"/>
          <w:b/>
          <w:u w:val="single"/>
        </w:rPr>
        <w:t>SOFTWARE PACKAGES/SKILLS:</w:t>
      </w:r>
    </w:p>
    <w:p w:rsidRPr="00B14070" w:rsidR="00B14070" w:rsidP="00B14070" w:rsidRDefault="00B14070" w14:paraId="60323E04" w14:textId="00D79A44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Extensive knowledge of Microsoft Windows O</w:t>
      </w:r>
      <w:r w:rsidR="00F06579">
        <w:rPr>
          <w:rFonts w:ascii="Times New Roman" w:hAnsi="Times New Roman"/>
        </w:rPr>
        <w:t>perating System</w:t>
      </w:r>
      <w:r w:rsidR="00EE3086">
        <w:rPr>
          <w:rFonts w:ascii="Times New Roman" w:hAnsi="Times New Roman"/>
        </w:rPr>
        <w:t xml:space="preserve"> </w:t>
      </w:r>
      <w:r w:rsidR="00F06579">
        <w:rPr>
          <w:rFonts w:ascii="Times New Roman" w:hAnsi="Times New Roman"/>
        </w:rPr>
        <w:t>(OS)</w:t>
      </w:r>
      <w:r w:rsidRPr="00B14070">
        <w:rPr>
          <w:rFonts w:ascii="Times New Roman" w:hAnsi="Times New Roman"/>
        </w:rPr>
        <w:t xml:space="preserve"> both Workstation and Server software. Some Mac OS, and Linux OS</w:t>
      </w:r>
      <w:r w:rsidR="00F035DA">
        <w:rPr>
          <w:rFonts w:ascii="Times New Roman" w:hAnsi="Times New Roman"/>
        </w:rPr>
        <w:t xml:space="preserve">. </w:t>
      </w:r>
      <w:r w:rsidRPr="00B14070">
        <w:rPr>
          <w:rFonts w:ascii="Times New Roman" w:hAnsi="Times New Roman"/>
        </w:rPr>
        <w:t xml:space="preserve"> Familiar with Microsoft’s Active Directory</w:t>
      </w:r>
      <w:r w:rsidR="00F035DA">
        <w:rPr>
          <w:rFonts w:ascii="Times New Roman" w:hAnsi="Times New Roman"/>
        </w:rPr>
        <w:t xml:space="preserve"> and </w:t>
      </w:r>
      <w:r w:rsidR="00EB2388">
        <w:rPr>
          <w:rFonts w:ascii="Times New Roman" w:hAnsi="Times New Roman"/>
        </w:rPr>
        <w:t>SharePoint</w:t>
      </w:r>
    </w:p>
    <w:p w:rsidR="001C009D" w:rsidP="00B14070" w:rsidRDefault="00B14070" w14:paraId="02821BFD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1C009D">
        <w:rPr>
          <w:rFonts w:ascii="Times New Roman" w:hAnsi="Times New Roman"/>
        </w:rPr>
        <w:t xml:space="preserve">Good knowledge of many </w:t>
      </w:r>
      <w:r w:rsidRPr="001C009D" w:rsidR="001C009D">
        <w:rPr>
          <w:rFonts w:ascii="Times New Roman" w:hAnsi="Times New Roman"/>
        </w:rPr>
        <w:t>software titles/suites such as MS Office, Adobe Software, etc.</w:t>
      </w:r>
      <w:r w:rsidRPr="001C009D">
        <w:rPr>
          <w:rFonts w:ascii="Times New Roman" w:hAnsi="Times New Roman"/>
        </w:rPr>
        <w:t xml:space="preserve"> </w:t>
      </w:r>
      <w:r w:rsidRPr="001C009D" w:rsidR="001C009D">
        <w:rPr>
          <w:rFonts w:ascii="Times New Roman" w:hAnsi="Times New Roman"/>
        </w:rPr>
        <w:t xml:space="preserve">including a variety of other software such as </w:t>
      </w:r>
      <w:r w:rsidRPr="001C009D">
        <w:rPr>
          <w:rFonts w:ascii="Times New Roman" w:hAnsi="Times New Roman"/>
        </w:rPr>
        <w:t>file</w:t>
      </w:r>
      <w:r w:rsidR="001C009D">
        <w:rPr>
          <w:rFonts w:ascii="Times New Roman" w:hAnsi="Times New Roman"/>
        </w:rPr>
        <w:t xml:space="preserve"> serving/sharing, HTML editors, </w:t>
      </w:r>
      <w:r w:rsidR="00EB2388">
        <w:rPr>
          <w:rFonts w:ascii="Times New Roman" w:hAnsi="Times New Roman"/>
        </w:rPr>
        <w:t>video/imaging editing, and more</w:t>
      </w:r>
    </w:p>
    <w:p w:rsidRPr="001C009D" w:rsidR="00B14070" w:rsidP="00B14070" w:rsidRDefault="00B14070" w14:paraId="5478680A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1C009D">
        <w:rPr>
          <w:rFonts w:ascii="Times New Roman" w:hAnsi="Times New Roman"/>
        </w:rPr>
        <w:t>Good knowledge of internet/networking software (web programming) and hardware</w:t>
      </w:r>
      <w:r w:rsidR="001C009D">
        <w:rPr>
          <w:rFonts w:ascii="Times New Roman" w:hAnsi="Times New Roman"/>
        </w:rPr>
        <w:t>.</w:t>
      </w:r>
    </w:p>
    <w:p w:rsidRPr="00B14070" w:rsidR="00B14070" w:rsidP="00B14070" w:rsidRDefault="00B14070" w14:paraId="2A3C2B24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Knowledge of TCP/IP networking and windows/samba file sharing</w:t>
      </w:r>
    </w:p>
    <w:p w:rsidR="00B14070" w:rsidP="00B14070" w:rsidRDefault="00B14070" w14:paraId="614FD6F2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Familiar with firewalls and networking</w:t>
      </w:r>
      <w:r w:rsidR="00F035DA">
        <w:rPr>
          <w:rFonts w:ascii="Times New Roman" w:hAnsi="Times New Roman"/>
        </w:rPr>
        <w:t>/VOIP</w:t>
      </w:r>
      <w:r w:rsidRPr="00B14070">
        <w:rPr>
          <w:rFonts w:ascii="Times New Roman" w:hAnsi="Times New Roman"/>
        </w:rPr>
        <w:t xml:space="preserve"> equipment</w:t>
      </w:r>
      <w:r w:rsidR="001C009D">
        <w:rPr>
          <w:rFonts w:ascii="Times New Roman" w:hAnsi="Times New Roman"/>
        </w:rPr>
        <w:t xml:space="preserve"> (Cisco, Dell, Fortinet)</w:t>
      </w:r>
    </w:p>
    <w:p w:rsidRPr="00B14070" w:rsidR="001C009D" w:rsidP="00B14070" w:rsidRDefault="001C009D" w14:paraId="4EF5FE12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>
        <w:rPr>
          <w:rFonts w:ascii="Times New Roman" w:hAnsi="Times New Roman"/>
        </w:rPr>
        <w:t>Familiar with Microsoft Server technologies such as Active Directory, WSUS, Hyp</w:t>
      </w:r>
      <w:r w:rsidR="00EB2388">
        <w:rPr>
          <w:rFonts w:ascii="Times New Roman" w:hAnsi="Times New Roman"/>
        </w:rPr>
        <w:t>er-V, and more</w:t>
      </w:r>
    </w:p>
    <w:p w:rsidRPr="00B14070" w:rsidR="00B14070" w:rsidP="00B14070" w:rsidRDefault="00B14070" w14:paraId="4E20D18E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Superb troubleshooting skills</w:t>
      </w:r>
    </w:p>
    <w:p w:rsidRPr="00B14070" w:rsidR="00B14070" w:rsidP="00B14070" w:rsidRDefault="00B14070" w14:paraId="5C140655" w14:textId="77777777">
      <w:pPr>
        <w:pStyle w:val="ListParagraph"/>
        <w:numPr>
          <w:ilvl w:val="0"/>
          <w:numId w:val="1"/>
        </w:numPr>
        <w:spacing w:after="20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Excellent know-how of</w:t>
      </w:r>
      <w:r>
        <w:rPr>
          <w:rFonts w:ascii="Times New Roman" w:hAnsi="Times New Roman"/>
        </w:rPr>
        <w:t xml:space="preserve"> directing</w:t>
      </w:r>
      <w:r w:rsidR="001C009D">
        <w:rPr>
          <w:rFonts w:ascii="Times New Roman" w:hAnsi="Times New Roman"/>
        </w:rPr>
        <w:t xml:space="preserve"> and training</w:t>
      </w:r>
      <w:r>
        <w:rPr>
          <w:rFonts w:ascii="Times New Roman" w:hAnsi="Times New Roman"/>
        </w:rPr>
        <w:t xml:space="preserve"> </w:t>
      </w:r>
      <w:r w:rsidR="001C009D">
        <w:rPr>
          <w:rFonts w:ascii="Times New Roman" w:hAnsi="Times New Roman"/>
        </w:rPr>
        <w:t>non-tech</w:t>
      </w:r>
      <w:r>
        <w:rPr>
          <w:rFonts w:ascii="Times New Roman" w:hAnsi="Times New Roman"/>
        </w:rPr>
        <w:t>-savvy people</w:t>
      </w:r>
    </w:p>
    <w:p w:rsidR="00B14070" w:rsidP="00B14070" w:rsidRDefault="00B14070" w14:paraId="0743CB3E" w14:textId="77777777">
      <w:pPr>
        <w:jc w:val="both"/>
        <w:rPr>
          <w:rFonts w:ascii="Times New Roman" w:hAnsi="Times New Roman"/>
          <w:b/>
          <w:u w:val="single"/>
        </w:rPr>
      </w:pPr>
    </w:p>
    <w:p w:rsidRPr="0076600D" w:rsidR="00B14070" w:rsidP="00B14070" w:rsidRDefault="00B14070" w14:paraId="4ED8AD43" w14:textId="77777777">
      <w:pPr>
        <w:jc w:val="both"/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RELEVANT EXPERIENCE/WORK HISTORY:</w:t>
      </w:r>
    </w:p>
    <w:p w:rsidRPr="0076600D" w:rsidR="00B14070" w:rsidP="4CCF6E48" w:rsidRDefault="00B14070" w14:paraId="697BD5D4" w14:textId="58DE4F0E">
      <w:pPr>
        <w:jc w:val="both"/>
        <w:rPr>
          <w:rFonts w:ascii="Times New Roman" w:hAnsi="Times New Roman"/>
          <w:b w:val="1"/>
          <w:bCs w:val="1"/>
        </w:rPr>
      </w:pPr>
      <w:r w:rsidRPr="4CCF6E48" w:rsidR="00B14070">
        <w:rPr>
          <w:rFonts w:ascii="Times New Roman" w:hAnsi="Times New Roman"/>
          <w:b w:val="1"/>
          <w:bCs w:val="1"/>
        </w:rPr>
        <w:t xml:space="preserve">Cobec </w:t>
      </w:r>
      <w:r w:rsidRPr="4CCF6E48" w:rsidR="70DB2521">
        <w:rPr>
          <w:rFonts w:ascii="Times New Roman" w:hAnsi="Times New Roman"/>
          <w:b w:val="1"/>
          <w:bCs w:val="1"/>
        </w:rPr>
        <w:t>Inc</w:t>
      </w:r>
      <w:r w:rsidRPr="4CCF6E48" w:rsidR="00B14070">
        <w:rPr>
          <w:rFonts w:ascii="Times New Roman" w:hAnsi="Times New Roman"/>
          <w:b w:val="1"/>
          <w:bCs w:val="1"/>
        </w:rPr>
        <w:t xml:space="preserve">, Washington DC, </w:t>
      </w:r>
      <w:r w:rsidRPr="4CCF6E48" w:rsidR="00BC6938">
        <w:rPr>
          <w:rFonts w:ascii="Times New Roman" w:hAnsi="Times New Roman"/>
          <w:b w:val="1"/>
          <w:bCs w:val="1"/>
        </w:rPr>
        <w:t xml:space="preserve">IT </w:t>
      </w:r>
      <w:r w:rsidRPr="4CCF6E48" w:rsidR="00851E71">
        <w:rPr>
          <w:rFonts w:ascii="Times New Roman" w:hAnsi="Times New Roman"/>
          <w:b w:val="1"/>
          <w:bCs w:val="1"/>
        </w:rPr>
        <w:t>Director</w:t>
      </w:r>
      <w:r>
        <w:tab/>
      </w:r>
      <w:r w:rsidRPr="4CCF6E48" w:rsidR="00B14070">
        <w:rPr>
          <w:rFonts w:ascii="Times New Roman" w:hAnsi="Times New Roman"/>
          <w:b w:val="1"/>
          <w:bCs w:val="1"/>
        </w:rPr>
        <w:t xml:space="preserve">       11/2012 – Present</w:t>
      </w:r>
    </w:p>
    <w:p w:rsidRPr="0076600D" w:rsidR="00B14070" w:rsidP="00B14070" w:rsidRDefault="00B14070" w14:paraId="4EC714D6" w14:textId="77777777">
      <w:pPr>
        <w:jc w:val="both"/>
        <w:rPr>
          <w:rFonts w:ascii="Times New Roman" w:hAnsi="Times New Roman"/>
          <w:i/>
        </w:rPr>
      </w:pPr>
      <w:r w:rsidRPr="0076600D">
        <w:rPr>
          <w:rFonts w:ascii="Times New Roman" w:hAnsi="Times New Roman"/>
          <w:i/>
        </w:rPr>
        <w:t>Federal</w:t>
      </w:r>
      <w:r>
        <w:rPr>
          <w:rFonts w:ascii="Times New Roman" w:hAnsi="Times New Roman"/>
          <w:i/>
        </w:rPr>
        <w:t xml:space="preserve"> Aviation Administration (FAA)</w:t>
      </w:r>
      <w:r w:rsidR="00BB2B39">
        <w:rPr>
          <w:rFonts w:ascii="Times New Roman" w:hAnsi="Times New Roman"/>
          <w:i/>
        </w:rPr>
        <w:t xml:space="preserve"> </w:t>
      </w:r>
      <w:r w:rsidR="00BC6938">
        <w:rPr>
          <w:rFonts w:ascii="Times New Roman" w:hAnsi="Times New Roman"/>
          <w:i/>
        </w:rPr>
        <w:t>–</w:t>
      </w:r>
      <w:r w:rsidR="00BB2B39">
        <w:rPr>
          <w:rFonts w:ascii="Times New Roman" w:hAnsi="Times New Roman"/>
          <w:i/>
        </w:rPr>
        <w:t xml:space="preserve"> </w:t>
      </w:r>
      <w:r w:rsidR="00BC6938">
        <w:rPr>
          <w:rFonts w:ascii="Times New Roman" w:hAnsi="Times New Roman"/>
          <w:i/>
        </w:rPr>
        <w:t xml:space="preserve">Current </w:t>
      </w:r>
      <w:r w:rsidR="00BB2B39">
        <w:rPr>
          <w:rFonts w:ascii="Times New Roman" w:hAnsi="Times New Roman"/>
          <w:i/>
        </w:rPr>
        <w:t>Customer</w:t>
      </w:r>
      <w:r w:rsidR="0076059E">
        <w:rPr>
          <w:rFonts w:ascii="Times New Roman" w:hAnsi="Times New Roman"/>
          <w:i/>
        </w:rPr>
        <w:t xml:space="preserve"> – AJW244</w:t>
      </w:r>
    </w:p>
    <w:p w:rsidRPr="00C37C4E" w:rsidR="00B14070" w:rsidP="00777E50" w:rsidRDefault="00F035DA" w14:paraId="46772205" w14:textId="7FB7A68D">
      <w:pPr>
        <w:numPr>
          <w:ilvl w:val="0"/>
          <w:numId w:val="2"/>
        </w:numPr>
      </w:pPr>
      <w:r w:rsidRPr="00C37C4E">
        <w:rPr>
          <w:rFonts w:ascii="Times New Roman" w:hAnsi="Times New Roman"/>
        </w:rPr>
        <w:t>Serve as a SharePoint</w:t>
      </w:r>
      <w:r w:rsidRPr="00C37C4E" w:rsidR="00E867D0">
        <w:rPr>
          <w:rFonts w:ascii="Times New Roman" w:hAnsi="Times New Roman"/>
        </w:rPr>
        <w:t xml:space="preserve"> (KSN)</w:t>
      </w:r>
      <w:r w:rsidRPr="00C37C4E">
        <w:rPr>
          <w:rFonts w:ascii="Times New Roman" w:hAnsi="Times New Roman"/>
        </w:rPr>
        <w:t xml:space="preserve"> </w:t>
      </w:r>
      <w:r w:rsidR="00BB2B39">
        <w:rPr>
          <w:rFonts w:ascii="Times New Roman" w:hAnsi="Times New Roman"/>
        </w:rPr>
        <w:t>2013</w:t>
      </w:r>
      <w:r w:rsidRPr="00C37C4E">
        <w:rPr>
          <w:rFonts w:ascii="Times New Roman" w:hAnsi="Times New Roman"/>
        </w:rPr>
        <w:t xml:space="preserve"> Administrator</w:t>
      </w:r>
      <w:r w:rsidRPr="00C37C4E" w:rsidR="00E867D0">
        <w:rPr>
          <w:rFonts w:ascii="Times New Roman" w:hAnsi="Times New Roman"/>
        </w:rPr>
        <w:t xml:space="preserve"> (Facilitator)</w:t>
      </w:r>
      <w:r w:rsidRPr="00C37C4E">
        <w:rPr>
          <w:rFonts w:ascii="Times New Roman" w:hAnsi="Times New Roman"/>
        </w:rPr>
        <w:t xml:space="preserve"> and primary POC for Terminal Facilities, maintaining 50+ sites and sub-sites, 500</w:t>
      </w:r>
      <w:r w:rsidR="00BB2B39">
        <w:rPr>
          <w:rFonts w:ascii="Times New Roman" w:hAnsi="Times New Roman"/>
        </w:rPr>
        <w:t>+</w:t>
      </w:r>
      <w:r w:rsidRPr="00C37C4E">
        <w:rPr>
          <w:rFonts w:ascii="Times New Roman" w:hAnsi="Times New Roman"/>
        </w:rPr>
        <w:t xml:space="preserve"> internal and external users, managing data, access, structure, content, and usage</w:t>
      </w:r>
    </w:p>
    <w:p w:rsidRPr="00BB2B39" w:rsidR="00F035DA" w:rsidP="00777E50" w:rsidRDefault="00F035DA" w14:paraId="6360F035" w14:textId="77777777">
      <w:pPr>
        <w:numPr>
          <w:ilvl w:val="0"/>
          <w:numId w:val="2"/>
        </w:numPr>
      </w:pPr>
      <w:r w:rsidRPr="00C37C4E">
        <w:rPr>
          <w:rFonts w:ascii="Times New Roman" w:hAnsi="Times New Roman"/>
        </w:rPr>
        <w:t>Helped prepar</w:t>
      </w:r>
      <w:r w:rsidR="001C009D">
        <w:rPr>
          <w:rFonts w:ascii="Times New Roman" w:hAnsi="Times New Roman"/>
        </w:rPr>
        <w:t>e sites, content, and users for</w:t>
      </w:r>
      <w:r w:rsidRPr="00C37C4E">
        <w:rPr>
          <w:rFonts w:ascii="Times New Roman" w:hAnsi="Times New Roman"/>
        </w:rPr>
        <w:t xml:space="preserve"> a SharePoint 2007 to ShareP</w:t>
      </w:r>
      <w:r w:rsidRPr="00C37C4E" w:rsidR="001B0AE7">
        <w:rPr>
          <w:rFonts w:ascii="Times New Roman" w:hAnsi="Times New Roman"/>
        </w:rPr>
        <w:t>oint 2010 upgrade performed in December, 2012</w:t>
      </w:r>
    </w:p>
    <w:p w:rsidRPr="00C37C4E" w:rsidR="00BB2B39" w:rsidP="00777E50" w:rsidRDefault="00BB2B39" w14:paraId="18EC0BA8" w14:textId="77777777">
      <w:pPr>
        <w:numPr>
          <w:ilvl w:val="0"/>
          <w:numId w:val="2"/>
        </w:numPr>
      </w:pPr>
      <w:r>
        <w:rPr>
          <w:rFonts w:ascii="Times New Roman" w:hAnsi="Times New Roman"/>
        </w:rPr>
        <w:t>Helped again prepare sites, content and users for SharePoint 2010 to SharePoint 2013 upgrade in Spring, 2015</w:t>
      </w:r>
    </w:p>
    <w:p w:rsidRPr="00BB2B39" w:rsidR="00F035DA" w:rsidP="00777E50" w:rsidRDefault="00F035DA" w14:paraId="3287DCD0" w14:textId="77777777">
      <w:pPr>
        <w:numPr>
          <w:ilvl w:val="0"/>
          <w:numId w:val="2"/>
        </w:numPr>
      </w:pPr>
      <w:r w:rsidRPr="00C37C4E">
        <w:rPr>
          <w:rFonts w:ascii="Times New Roman" w:hAnsi="Times New Roman"/>
        </w:rPr>
        <w:t>Provide training and demonstration to users on SharePoint features, navi</w:t>
      </w:r>
      <w:r w:rsidR="00BB2B39">
        <w:rPr>
          <w:rFonts w:ascii="Times New Roman" w:hAnsi="Times New Roman"/>
        </w:rPr>
        <w:t>gation, structure, usage, etc.</w:t>
      </w:r>
    </w:p>
    <w:p w:rsidRPr="00D55412" w:rsidR="00BB2B39" w:rsidP="00777E50" w:rsidRDefault="00BB2B39" w14:paraId="212ED48E" w14:textId="77777777">
      <w:pPr>
        <w:numPr>
          <w:ilvl w:val="0"/>
          <w:numId w:val="2"/>
        </w:numPr>
      </w:pPr>
      <w:r>
        <w:rPr>
          <w:rFonts w:ascii="Times New Roman" w:hAnsi="Times New Roman"/>
        </w:rPr>
        <w:t>Provide end-user support for minor troubleshooting related to SharePoint systems</w:t>
      </w:r>
    </w:p>
    <w:p w:rsidRPr="00851E71" w:rsidR="00D55412" w:rsidP="00777E50" w:rsidRDefault="00D55412" w14:paraId="1C9D1FE2" w14:textId="437D7D23">
      <w:pPr>
        <w:numPr>
          <w:ilvl w:val="0"/>
          <w:numId w:val="2"/>
        </w:numPr>
      </w:pPr>
      <w:proofErr w:type="gramStart"/>
      <w:r>
        <w:rPr>
          <w:rFonts w:ascii="Times New Roman" w:hAnsi="Times New Roman"/>
        </w:rPr>
        <w:t>Provide assistance</w:t>
      </w:r>
      <w:proofErr w:type="gramEnd"/>
      <w:r>
        <w:rPr>
          <w:rFonts w:ascii="Times New Roman" w:hAnsi="Times New Roman"/>
        </w:rPr>
        <w:t xml:space="preserve"> </w:t>
      </w:r>
      <w:r w:rsidR="00EB2388">
        <w:rPr>
          <w:rFonts w:ascii="Times New Roman" w:hAnsi="Times New Roman"/>
        </w:rPr>
        <w:t>with</w:t>
      </w:r>
      <w:r>
        <w:rPr>
          <w:rFonts w:ascii="Times New Roman" w:hAnsi="Times New Roman"/>
        </w:rPr>
        <w:t xml:space="preserve"> cleanup and archive efforts on both SharePoint and FAA shared drive for my team</w:t>
      </w:r>
    </w:p>
    <w:p w:rsidRPr="00802F37" w:rsidR="00851E71" w:rsidP="00777E50" w:rsidRDefault="00851E71" w14:paraId="403682C1" w14:textId="7B794C62">
      <w:pPr>
        <w:numPr>
          <w:ilvl w:val="0"/>
          <w:numId w:val="2"/>
        </w:numPr>
      </w:pPr>
      <w:r>
        <w:rPr>
          <w:rFonts w:ascii="Times New Roman" w:hAnsi="Times New Roman"/>
        </w:rPr>
        <w:t>Supporting the team’s current efforts to incorporate Tableau dashboards within their portfolio (assisting with data collection and building dashboards)</w:t>
      </w:r>
    </w:p>
    <w:p w:rsidRPr="00BC6938" w:rsidR="00802F37" w:rsidP="00802F37" w:rsidRDefault="00802F37" w14:paraId="52DCE1D7" w14:textId="77777777">
      <w:pPr>
        <w:ind w:left="720"/>
      </w:pPr>
    </w:p>
    <w:p w:rsidR="00BC6938" w:rsidP="340F99CC" w:rsidRDefault="00BC6938" w14:paraId="7ED0CC8B" w14:textId="7846DC11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/>
          <w:i w:val="1"/>
          <w:iCs w:val="1"/>
        </w:rPr>
      </w:pPr>
      <w:r w:rsidRPr="340F99CC" w:rsidR="00BC6938">
        <w:rPr>
          <w:rFonts w:ascii="Times New Roman" w:hAnsi="Times New Roman"/>
          <w:i w:val="1"/>
          <w:iCs w:val="1"/>
        </w:rPr>
        <w:t xml:space="preserve">Cobec </w:t>
      </w:r>
      <w:r w:rsidRPr="340F99CC" w:rsidR="1CD30882">
        <w:rPr>
          <w:rFonts w:ascii="Times New Roman" w:hAnsi="Times New Roman"/>
          <w:i w:val="1"/>
          <w:iCs w:val="1"/>
        </w:rPr>
        <w:t>Inc</w:t>
      </w:r>
      <w:r w:rsidRPr="340F99CC" w:rsidR="26D1BA67">
        <w:rPr>
          <w:rFonts w:ascii="Times New Roman" w:hAnsi="Times New Roman"/>
          <w:i w:val="1"/>
          <w:iCs w:val="1"/>
        </w:rPr>
        <w:t xml:space="preserve"> </w:t>
      </w:r>
      <w:r w:rsidRPr="340F99CC" w:rsidR="00BC6938">
        <w:rPr>
          <w:rFonts w:ascii="Times New Roman" w:hAnsi="Times New Roman"/>
          <w:i w:val="1"/>
          <w:iCs w:val="1"/>
        </w:rPr>
        <w:t>- Customer Nov 2015-Oct 2016</w:t>
      </w:r>
      <w:r w:rsidRPr="340F99CC" w:rsidR="0076059E">
        <w:rPr>
          <w:rFonts w:ascii="Times New Roman" w:hAnsi="Times New Roman"/>
          <w:i w:val="1"/>
          <w:iCs w:val="1"/>
        </w:rPr>
        <w:t xml:space="preserve"> – ATO300</w:t>
      </w:r>
      <w:r w:rsidRPr="340F99CC" w:rsidR="00F06579">
        <w:rPr>
          <w:rFonts w:ascii="Times New Roman" w:hAnsi="Times New Roman"/>
          <w:i w:val="1"/>
          <w:iCs w:val="1"/>
        </w:rPr>
        <w:t xml:space="preserve"> IP&amp;A</w:t>
      </w:r>
    </w:p>
    <w:p w:rsidRPr="00BB2B39" w:rsidR="00BC6938" w:rsidP="00BC6938" w:rsidRDefault="00BC6938" w14:paraId="2B43EFBA" w14:textId="77777777">
      <w:pPr>
        <w:numPr>
          <w:ilvl w:val="0"/>
          <w:numId w:val="2"/>
        </w:numPr>
      </w:pPr>
      <w:r>
        <w:rPr>
          <w:rFonts w:ascii="Times New Roman" w:hAnsi="Times New Roman"/>
        </w:rPr>
        <w:t xml:space="preserve">Provide IT support for two separate IT lab </w:t>
      </w:r>
      <w:r w:rsidR="001C009D">
        <w:rPr>
          <w:rFonts w:ascii="Times New Roman" w:hAnsi="Times New Roman"/>
        </w:rPr>
        <w:t>environments</w:t>
      </w:r>
      <w:r>
        <w:rPr>
          <w:rFonts w:ascii="Times New Roman" w:hAnsi="Times New Roman"/>
        </w:rPr>
        <w:t xml:space="preserve"> including Linux a</w:t>
      </w:r>
      <w:r w:rsidR="00EB2388">
        <w:rPr>
          <w:rFonts w:ascii="Times New Roman" w:hAnsi="Times New Roman"/>
        </w:rPr>
        <w:t>nd Windows systems and machines</w:t>
      </w:r>
    </w:p>
    <w:p w:rsidR="00BC6938" w:rsidP="00777E50" w:rsidRDefault="00BC6938" w14:paraId="68507687" w14:textId="77777777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Assisted in purchasing decisions</w:t>
      </w:r>
      <w:r w:rsidR="001C009D">
        <w:rPr>
          <w:rFonts w:ascii="Times New Roman" w:hAnsi="Times New Roman"/>
        </w:rPr>
        <w:t>/recommendations</w:t>
      </w:r>
      <w:r>
        <w:rPr>
          <w:rFonts w:ascii="Times New Roman" w:hAnsi="Times New Roman"/>
        </w:rPr>
        <w:t xml:space="preserve"> for lab equipment and software renewals,</w:t>
      </w:r>
      <w:r w:rsidR="00EB2388">
        <w:rPr>
          <w:rFonts w:ascii="Times New Roman" w:hAnsi="Times New Roman"/>
        </w:rPr>
        <w:t xml:space="preserve"> replacements, and acquisitions</w:t>
      </w:r>
    </w:p>
    <w:p w:rsidR="001C009D" w:rsidP="00777E50" w:rsidRDefault="001C009D" w14:paraId="71E00F94" w14:textId="77777777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Provided end-user support for lab equipment and software and served as primary IT POC.</w:t>
      </w:r>
    </w:p>
    <w:p w:rsidR="001C009D" w:rsidP="00777E50" w:rsidRDefault="001C009D" w14:paraId="3BC2883E" w14:textId="77777777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Mentored my replacement during transition from myself to another Cobec employee taking over as primary customer IT</w:t>
      </w:r>
      <w:r w:rsidR="00EB2388">
        <w:rPr>
          <w:rFonts w:ascii="Times New Roman" w:hAnsi="Times New Roman"/>
        </w:rPr>
        <w:t xml:space="preserve"> POC</w:t>
      </w:r>
    </w:p>
    <w:p w:rsidRPr="00BC6938" w:rsidR="00802F37" w:rsidP="00802F37" w:rsidRDefault="00802F37" w14:paraId="30F18685" w14:textId="77777777">
      <w:pPr>
        <w:ind w:left="720"/>
        <w:rPr>
          <w:rFonts w:ascii="Times New Roman" w:hAnsi="Times New Roman"/>
        </w:rPr>
      </w:pPr>
    </w:p>
    <w:p w:rsidR="00BB2B39" w:rsidP="340F99CC" w:rsidRDefault="00BB2B39" w14:paraId="3CC2678C" w14:textId="70EE14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/>
          <w:i w:val="1"/>
          <w:iCs w:val="1"/>
        </w:rPr>
      </w:pPr>
      <w:r w:rsidRPr="340F99CC" w:rsidR="00BB2B39">
        <w:rPr>
          <w:rFonts w:ascii="Times New Roman" w:hAnsi="Times New Roman"/>
          <w:i w:val="1"/>
          <w:iCs w:val="1"/>
        </w:rPr>
        <w:t xml:space="preserve">Cobec </w:t>
      </w:r>
      <w:r w:rsidRPr="340F99CC" w:rsidR="3759B7C2">
        <w:rPr>
          <w:rFonts w:ascii="Times New Roman" w:hAnsi="Times New Roman"/>
          <w:i w:val="1"/>
          <w:iCs w:val="1"/>
        </w:rPr>
        <w:t xml:space="preserve">Inc </w:t>
      </w:r>
      <w:r w:rsidRPr="340F99CC" w:rsidR="00BC6938">
        <w:rPr>
          <w:rFonts w:ascii="Times New Roman" w:hAnsi="Times New Roman"/>
          <w:i w:val="1"/>
          <w:iCs w:val="1"/>
        </w:rPr>
        <w:t>-</w:t>
      </w:r>
      <w:r w:rsidRPr="340F99CC" w:rsidR="00BB2B39">
        <w:rPr>
          <w:rFonts w:ascii="Times New Roman" w:hAnsi="Times New Roman"/>
          <w:i w:val="1"/>
          <w:iCs w:val="1"/>
        </w:rPr>
        <w:t xml:space="preserve"> Internal</w:t>
      </w:r>
      <w:r w:rsidRPr="340F99CC" w:rsidR="00BC6938">
        <w:rPr>
          <w:rFonts w:ascii="Times New Roman" w:hAnsi="Times New Roman"/>
          <w:i w:val="1"/>
          <w:iCs w:val="1"/>
        </w:rPr>
        <w:t xml:space="preserve"> IT Responsibilities</w:t>
      </w:r>
    </w:p>
    <w:p w:rsidRPr="00BB2B39" w:rsidR="00BB2B39" w:rsidP="00BB2B39" w:rsidRDefault="00BB2B39" w14:paraId="090B276D" w14:textId="74868D3A"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Provide in-house and remote IT support for </w:t>
      </w:r>
      <w:r w:rsidR="00506294">
        <w:rPr>
          <w:rFonts w:ascii="Times New Roman" w:hAnsi="Times New Roman"/>
        </w:rPr>
        <w:t>~100</w:t>
      </w:r>
      <w:r>
        <w:rPr>
          <w:rFonts w:ascii="Times New Roman" w:hAnsi="Times New Roman"/>
        </w:rPr>
        <w:t xml:space="preserve"> employees</w:t>
      </w:r>
    </w:p>
    <w:p w:rsidRPr="001C009D" w:rsidR="00BB2B39" w:rsidP="00BB2B39" w:rsidRDefault="00BB2B39" w14:paraId="0BF4319B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Maintain </w:t>
      </w:r>
      <w:r w:rsidR="00BC6938">
        <w:rPr>
          <w:rFonts w:ascii="Times New Roman" w:hAnsi="Times New Roman"/>
        </w:rPr>
        <w:t>and periodically upgrade n</w:t>
      </w:r>
      <w:r>
        <w:rPr>
          <w:rFonts w:ascii="Times New Roman" w:hAnsi="Times New Roman"/>
        </w:rPr>
        <w:t>etwork infrastructure includi</w:t>
      </w:r>
      <w:r w:rsidR="00D55412">
        <w:rPr>
          <w:rFonts w:ascii="Times New Roman" w:hAnsi="Times New Roman"/>
        </w:rPr>
        <w:t xml:space="preserve">ng Internal, Tenant, and Guest </w:t>
      </w:r>
      <w:proofErr w:type="spellStart"/>
      <w:r w:rsidR="00D55412"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 w:rsidR="00D55412">
        <w:rPr>
          <w:rFonts w:ascii="Times New Roman" w:hAnsi="Times New Roman"/>
        </w:rPr>
        <w:t>F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and wired networks; as well as network appliances</w:t>
      </w:r>
      <w:r w:rsidR="00BC6938">
        <w:rPr>
          <w:rFonts w:ascii="Times New Roman" w:hAnsi="Times New Roman"/>
        </w:rPr>
        <w:t xml:space="preserve"> (switches, firewall, UPS, etc.)</w:t>
      </w:r>
      <w:r w:rsidR="00D55412">
        <w:rPr>
          <w:rFonts w:ascii="Times New Roman" w:hAnsi="Times New Roman"/>
        </w:rPr>
        <w:t>, printers,</w:t>
      </w:r>
      <w:r>
        <w:rPr>
          <w:rFonts w:ascii="Times New Roman" w:hAnsi="Times New Roman"/>
        </w:rPr>
        <w:t xml:space="preserve"> and servers</w:t>
      </w:r>
    </w:p>
    <w:p w:rsidRPr="00BB2B39" w:rsidR="001C009D" w:rsidP="00BB2B39" w:rsidRDefault="001C009D" w14:paraId="321FB2D8" w14:textId="014D53F2">
      <w:pPr>
        <w:numPr>
          <w:ilvl w:val="0"/>
          <w:numId w:val="22"/>
        </w:numPr>
      </w:pPr>
      <w:r>
        <w:rPr>
          <w:rFonts w:ascii="Times New Roman" w:hAnsi="Times New Roman"/>
        </w:rPr>
        <w:t>Helped facilitate a complete office relocation</w:t>
      </w:r>
      <w:r w:rsidR="00506294">
        <w:rPr>
          <w:rFonts w:ascii="Times New Roman" w:hAnsi="Times New Roman"/>
        </w:rPr>
        <w:t xml:space="preserve"> and additional renovation</w:t>
      </w:r>
      <w:r>
        <w:rPr>
          <w:rFonts w:ascii="Times New Roman" w:hAnsi="Times New Roman"/>
        </w:rPr>
        <w:t xml:space="preserve"> including build-out of new office suite IT requirements</w:t>
      </w:r>
    </w:p>
    <w:p w:rsidRPr="00BB2B39" w:rsidR="00BB2B39" w:rsidP="00BB2B39" w:rsidRDefault="00BC6938" w14:paraId="051CD067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Provide</w:t>
      </w:r>
      <w:r w:rsidR="00BB2B39">
        <w:rPr>
          <w:rFonts w:ascii="Times New Roman" w:hAnsi="Times New Roman"/>
        </w:rPr>
        <w:t xml:space="preserve"> break-fix support to various laptops, pri</w:t>
      </w:r>
      <w:r w:rsidR="00D55412">
        <w:rPr>
          <w:rFonts w:ascii="Times New Roman" w:hAnsi="Times New Roman"/>
        </w:rPr>
        <w:t>nters, and other equipment</w:t>
      </w:r>
    </w:p>
    <w:p w:rsidRPr="00EB2388" w:rsidR="00BB2B39" w:rsidP="00BB2B39" w:rsidRDefault="00BC6938" w14:paraId="3D73C148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Created and i</w:t>
      </w:r>
      <w:r w:rsidR="00BB2B39">
        <w:rPr>
          <w:rFonts w:ascii="Times New Roman" w:hAnsi="Times New Roman"/>
        </w:rPr>
        <w:t xml:space="preserve">mplemented new security </w:t>
      </w:r>
      <w:r>
        <w:rPr>
          <w:rFonts w:ascii="Times New Roman" w:hAnsi="Times New Roman"/>
        </w:rPr>
        <w:t>policies, helpdesk system, IT usage policies, and more</w:t>
      </w:r>
    </w:p>
    <w:p w:rsidRPr="00BC6938" w:rsidR="00EB2388" w:rsidP="00BB2B39" w:rsidRDefault="00EB2388" w14:paraId="1CCAB409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Orchestrated an Office 365 migration from one cloud service to another with no data loss and minimal disruption</w:t>
      </w:r>
    </w:p>
    <w:p w:rsidRPr="00D55412" w:rsidR="00BB2B39" w:rsidP="00BB2B39" w:rsidRDefault="00BB2B39" w14:paraId="27697EAF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Created</w:t>
      </w:r>
      <w:r w:rsidR="00BC6938">
        <w:rPr>
          <w:rFonts w:ascii="Times New Roman" w:hAnsi="Times New Roman"/>
        </w:rPr>
        <w:t xml:space="preserve"> and maintained Microsoft</w:t>
      </w:r>
      <w:r>
        <w:rPr>
          <w:rFonts w:ascii="Times New Roman" w:hAnsi="Times New Roman"/>
        </w:rPr>
        <w:t xml:space="preserve"> Active Directory</w:t>
      </w:r>
      <w:r w:rsidR="001C009D">
        <w:rPr>
          <w:rFonts w:ascii="Times New Roman" w:hAnsi="Times New Roman"/>
        </w:rPr>
        <w:t xml:space="preserve"> and Hyper-V</w:t>
      </w:r>
      <w:r>
        <w:rPr>
          <w:rFonts w:ascii="Times New Roman" w:hAnsi="Times New Roman"/>
        </w:rPr>
        <w:t xml:space="preserve"> infrastructure</w:t>
      </w:r>
      <w:r w:rsidR="00BC6938">
        <w:rPr>
          <w:rFonts w:ascii="Times New Roman" w:hAnsi="Times New Roman"/>
        </w:rPr>
        <w:t>.</w:t>
      </w:r>
    </w:p>
    <w:p w:rsidRPr="00D55412" w:rsidR="00D55412" w:rsidP="00BB2B39" w:rsidRDefault="00D55412" w14:paraId="152DC902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Assisted in developing in-house applications</w:t>
      </w:r>
      <w:r w:rsidR="00BC6938">
        <w:rPr>
          <w:rFonts w:ascii="Times New Roman" w:hAnsi="Times New Roman"/>
        </w:rPr>
        <w:t xml:space="preserve"> and services</w:t>
      </w:r>
      <w:r>
        <w:rPr>
          <w:rFonts w:ascii="Times New Roman" w:hAnsi="Times New Roman"/>
        </w:rPr>
        <w:t xml:space="preserve"> based on MySQL/PHP</w:t>
      </w:r>
      <w:r w:rsidR="00BC6938">
        <w:rPr>
          <w:rFonts w:ascii="Times New Roman" w:hAnsi="Times New Roman"/>
        </w:rPr>
        <w:t>/PostgreSQL/etc</w:t>
      </w:r>
      <w:r w:rsidR="00EB2388">
        <w:rPr>
          <w:rFonts w:ascii="Times New Roman" w:hAnsi="Times New Roman"/>
        </w:rPr>
        <w:t>.</w:t>
      </w:r>
    </w:p>
    <w:p w:rsidRPr="00D55412" w:rsidR="00D55412" w:rsidP="00BB2B39" w:rsidRDefault="00D55412" w14:paraId="18850581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>Purcha</w:t>
      </w:r>
      <w:r w:rsidR="00BC6938">
        <w:rPr>
          <w:rFonts w:ascii="Times New Roman" w:hAnsi="Times New Roman"/>
        </w:rPr>
        <w:t>se and Decision level responsibilities for company IT assets and services.</w:t>
      </w:r>
    </w:p>
    <w:p w:rsidRPr="00BC6938" w:rsidR="00D55412" w:rsidP="00BB2B39" w:rsidRDefault="00D55412" w14:paraId="4230ED0C" w14:textId="77777777"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Manage system and users on multiple external hosted services such as cloud-hosted </w:t>
      </w:r>
      <w:r w:rsidR="001C009D">
        <w:rPr>
          <w:rFonts w:ascii="Times New Roman" w:hAnsi="Times New Roman"/>
        </w:rPr>
        <w:t>Office 365</w:t>
      </w:r>
      <w:r>
        <w:rPr>
          <w:rFonts w:ascii="Times New Roman" w:hAnsi="Times New Roman"/>
        </w:rPr>
        <w:t xml:space="preserve">, </w:t>
      </w:r>
      <w:r w:rsidR="000B29C4">
        <w:rPr>
          <w:rFonts w:ascii="Times New Roman" w:hAnsi="Times New Roman"/>
        </w:rPr>
        <w:t>VOIP</w:t>
      </w:r>
      <w:r w:rsidR="00BC6938">
        <w:rPr>
          <w:rFonts w:ascii="Times New Roman" w:hAnsi="Times New Roman"/>
        </w:rPr>
        <w:t xml:space="preserve"> systems, </w:t>
      </w:r>
      <w:proofErr w:type="spellStart"/>
      <w:r w:rsidR="00BC6938">
        <w:rPr>
          <w:rFonts w:ascii="Times New Roman" w:hAnsi="Times New Roman"/>
        </w:rPr>
        <w:t>DropBox</w:t>
      </w:r>
      <w:proofErr w:type="spellEnd"/>
      <w:r w:rsidR="00BC6938">
        <w:rPr>
          <w:rFonts w:ascii="Times New Roman" w:hAnsi="Times New Roman"/>
        </w:rPr>
        <w:t>, and more</w:t>
      </w:r>
    </w:p>
    <w:p w:rsidRPr="00C37C4E" w:rsidR="00BC6938" w:rsidP="00BB2B39" w:rsidRDefault="00506294" w14:paraId="6A02AE43" w14:textId="7532D07E">
      <w:pPr>
        <w:numPr>
          <w:ilvl w:val="0"/>
          <w:numId w:val="22"/>
        </w:numPr>
      </w:pPr>
      <w:r>
        <w:rPr>
          <w:rFonts w:ascii="Times New Roman" w:hAnsi="Times New Roman"/>
        </w:rPr>
        <w:t>Supervisory role for multiple Cobec employees</w:t>
      </w:r>
    </w:p>
    <w:p w:rsidR="00777E50" w:rsidP="00BB2B39" w:rsidRDefault="00777E50" w14:paraId="03E4366E" w14:textId="77777777">
      <w:pPr>
        <w:ind w:left="360"/>
      </w:pPr>
    </w:p>
    <w:p w:rsidR="00777E50" w:rsidP="00B14070" w:rsidRDefault="00B14070" w14:paraId="6508D7A0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The Columbia Group, Inc., Network Administrator</w:t>
      </w:r>
      <w:r w:rsidR="00777E50">
        <w:rPr>
          <w:rFonts w:ascii="Times New Roman" w:hAnsi="Times New Roman"/>
          <w:b/>
        </w:rPr>
        <w:t>,</w:t>
      </w:r>
    </w:p>
    <w:p w:rsidRPr="0076600D" w:rsidR="00B14070" w:rsidP="00B14070" w:rsidRDefault="00777E50" w14:paraId="1F4501C6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Washington, DC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10/2009</w:t>
      </w:r>
      <w:r w:rsidR="00B14070">
        <w:rPr>
          <w:rFonts w:ascii="Times New Roman" w:hAnsi="Times New Roman"/>
          <w:b/>
        </w:rPr>
        <w:t xml:space="preserve"> – </w:t>
      </w:r>
      <w:r>
        <w:rPr>
          <w:rFonts w:ascii="Times New Roman" w:hAnsi="Times New Roman"/>
          <w:b/>
        </w:rPr>
        <w:t>11/2012</w:t>
      </w:r>
    </w:p>
    <w:p w:rsidRPr="00B14070" w:rsidR="00B14070" w:rsidP="00B14070" w:rsidRDefault="00B14070" w14:paraId="3561CAF1" w14:textId="77777777">
      <w:pPr>
        <w:pStyle w:val="ListParagraph"/>
        <w:numPr>
          <w:ilvl w:val="0"/>
          <w:numId w:val="17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Develop new policies and procedures for purchasing, managing, tracking, and deploying company assets, saving time and money</w:t>
      </w:r>
    </w:p>
    <w:p w:rsidRPr="00B14070" w:rsidR="00B14070" w:rsidP="00B14070" w:rsidRDefault="00B14070" w14:paraId="03B35A5E" w14:textId="77777777">
      <w:pPr>
        <w:pStyle w:val="ListParagraph"/>
        <w:numPr>
          <w:ilvl w:val="0"/>
          <w:numId w:val="17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Leading the company’s helpdesk software and has helped to reduce time and effort to help the employees by both technicians and users</w:t>
      </w:r>
    </w:p>
    <w:p w:rsidRPr="00B14070" w:rsidR="00B14070" w:rsidP="00B14070" w:rsidRDefault="009332EB" w14:paraId="129E8152" w14:textId="77777777">
      <w:pPr>
        <w:pStyle w:val="ListParagraph"/>
        <w:numPr>
          <w:ilvl w:val="0"/>
          <w:numId w:val="17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Took</w:t>
      </w:r>
      <w:r w:rsidRPr="00B14070" w:rsidR="00B14070">
        <w:rPr>
          <w:rFonts w:ascii="Times New Roman" w:hAnsi="Times New Roman"/>
        </w:rPr>
        <w:t xml:space="preserve"> over the role of primary SharePoint administrator including user, site, and data management</w:t>
      </w:r>
    </w:p>
    <w:p w:rsidR="00B14070" w:rsidP="00B14070" w:rsidRDefault="00B14070" w14:paraId="65D3F0F7" w14:textId="77777777">
      <w:pPr>
        <w:pStyle w:val="ListParagraph"/>
        <w:numPr>
          <w:ilvl w:val="0"/>
          <w:numId w:val="17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 xml:space="preserve">Created numerous </w:t>
      </w:r>
      <w:r w:rsidR="00BB2B39">
        <w:rPr>
          <w:rFonts w:ascii="Times New Roman" w:hAnsi="Times New Roman"/>
        </w:rPr>
        <w:t xml:space="preserve">SharePoint </w:t>
      </w:r>
      <w:r w:rsidRPr="00B14070">
        <w:rPr>
          <w:rFonts w:ascii="Times New Roman" w:hAnsi="Times New Roman"/>
        </w:rPr>
        <w:t>sites to allow both internal and external employees to collaborate with other employees, customers, and partners allowing for a much easier and faster way to share vital information</w:t>
      </w:r>
    </w:p>
    <w:p w:rsidRPr="00C37C4E" w:rsidR="009332EB" w:rsidP="00B14070" w:rsidRDefault="00BB2B39" w14:paraId="0ED02D31" w14:textId="77777777">
      <w:pPr>
        <w:pStyle w:val="ListParagraph"/>
        <w:numPr>
          <w:ilvl w:val="0"/>
          <w:numId w:val="17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Employee Training both virtual and in-person</w:t>
      </w:r>
    </w:p>
    <w:p w:rsidRPr="00B14070" w:rsidR="00B14070" w:rsidP="00B14070" w:rsidRDefault="00B14070" w14:paraId="63627522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Maintain, Monitor, and Improve Network</w:t>
      </w:r>
    </w:p>
    <w:p w:rsidRPr="00B14070" w:rsidR="00B14070" w:rsidP="00B14070" w:rsidRDefault="00B14070" w14:paraId="53348C5E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Maintain Workstations and Servers for 150+ local employees, 1200+ remote</w:t>
      </w:r>
    </w:p>
    <w:p w:rsidRPr="00B14070" w:rsidR="00B14070" w:rsidP="00B14070" w:rsidRDefault="00B14070" w14:paraId="21F9C505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Administrator of Mana</w:t>
      </w:r>
      <w:r w:rsidR="00E867D0">
        <w:rPr>
          <w:rFonts w:ascii="Times New Roman" w:hAnsi="Times New Roman"/>
        </w:rPr>
        <w:t>geEngine ServiceD</w:t>
      </w:r>
      <w:r w:rsidRPr="00B14070">
        <w:rPr>
          <w:rFonts w:ascii="Times New Roman" w:hAnsi="Times New Roman"/>
        </w:rPr>
        <w:t>esk software for 5 offices and 7+ technicians</w:t>
      </w:r>
      <w:r w:rsidR="001C009D">
        <w:rPr>
          <w:rFonts w:ascii="Times New Roman" w:hAnsi="Times New Roman"/>
        </w:rPr>
        <w:t>.</w:t>
      </w:r>
    </w:p>
    <w:p w:rsidRPr="00B14070" w:rsidR="00B14070" w:rsidP="00B14070" w:rsidRDefault="00B14070" w14:paraId="0608269D" w14:textId="40299D3C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340F99CC" w:rsidR="00B14070">
        <w:rPr>
          <w:rFonts w:ascii="Times New Roman" w:hAnsi="Times New Roman"/>
        </w:rPr>
        <w:t>Involved in several major office relocations</w:t>
      </w:r>
    </w:p>
    <w:p w:rsidRPr="00B14070" w:rsidR="00B14070" w:rsidP="00B14070" w:rsidRDefault="00B14070" w14:paraId="01BE07B1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Troubleshoot Software and Hardware</w:t>
      </w:r>
    </w:p>
    <w:p w:rsidRPr="00B14070" w:rsidR="00B14070" w:rsidP="00B14070" w:rsidRDefault="00B14070" w14:paraId="7239BCAE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Heavily Involved in IT Purchasing and Deployment</w:t>
      </w:r>
    </w:p>
    <w:p w:rsidRPr="00B14070" w:rsidR="00B14070" w:rsidP="00B14070" w:rsidRDefault="00B14070" w14:paraId="2C0865F0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Maintain Inventory of both Software and Hardware</w:t>
      </w:r>
    </w:p>
    <w:p w:rsidRPr="00B14070" w:rsidR="00B14070" w:rsidP="00B14070" w:rsidRDefault="00B14070" w14:paraId="593B6301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Active Directory Maintenance</w:t>
      </w:r>
    </w:p>
    <w:p w:rsidRPr="00B14070" w:rsidR="00B14070" w:rsidP="00B14070" w:rsidRDefault="00B14070" w14:paraId="56520DC1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Acted as a Verisign Trusted Agent to enroll and assist employees with PKI certificates</w:t>
      </w:r>
    </w:p>
    <w:p w:rsidRPr="00B14070" w:rsidR="00B14070" w:rsidP="00B14070" w:rsidRDefault="00B14070" w14:paraId="24E690A3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Symantec Endpoint Protection Administration and Maintenance</w:t>
      </w:r>
    </w:p>
    <w:p w:rsidRPr="00B14070" w:rsidR="00B14070" w:rsidP="00B14070" w:rsidRDefault="00B14070" w14:paraId="3C4789CB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Windows Update (WSUS) Administration and Maintenance</w:t>
      </w:r>
    </w:p>
    <w:p w:rsidRPr="00B14070" w:rsidR="00B14070" w:rsidP="00B14070" w:rsidRDefault="00B14070" w14:paraId="1F7DFCA7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Backup Exec Administration and Maintenance</w:t>
      </w:r>
    </w:p>
    <w:p w:rsidRPr="00B14070" w:rsidR="00B14070" w:rsidP="00B14070" w:rsidRDefault="00B14070" w14:paraId="3F524638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Worked directly with HR for New Hires and Orientation</w:t>
      </w:r>
    </w:p>
    <w:p w:rsidRPr="00B14070" w:rsidR="00B14070" w:rsidP="00B14070" w:rsidRDefault="00B14070" w14:paraId="525CAAFC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Client and server systems include Windows XP, 7, 2003, and 2008</w:t>
      </w:r>
    </w:p>
    <w:p w:rsidRPr="00B14070" w:rsidR="00B14070" w:rsidP="00B14070" w:rsidRDefault="00B14070" w14:paraId="48185AD1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Created and Maintained Documentation</w:t>
      </w:r>
    </w:p>
    <w:p w:rsidRPr="00B14070" w:rsidR="00B14070" w:rsidP="00B14070" w:rsidRDefault="00B14070" w14:paraId="6960D286" w14:textId="77777777">
      <w:pPr>
        <w:pStyle w:val="ListParagraph"/>
        <w:numPr>
          <w:ilvl w:val="0"/>
          <w:numId w:val="16"/>
        </w:numPr>
        <w:tabs>
          <w:tab w:val="right" w:pos="9360"/>
        </w:tabs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Received Employee of the Month October, 2012</w:t>
      </w:r>
    </w:p>
    <w:p w:rsidR="00B14070" w:rsidP="00B14070" w:rsidRDefault="00B14070" w14:paraId="42794D46" w14:textId="77777777">
      <w:pPr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Qualxserv</w:t>
      </w:r>
      <w:proofErr w:type="spellEnd"/>
      <w:r>
        <w:rPr>
          <w:rFonts w:ascii="Times New Roman" w:hAnsi="Times New Roman"/>
          <w:b/>
        </w:rPr>
        <w:t xml:space="preserve">, Inc., Dell Service Technician, </w:t>
      </w:r>
    </w:p>
    <w:p w:rsidRPr="00B14070" w:rsidR="00B14070" w:rsidP="00B14070" w:rsidRDefault="00B14070" w14:paraId="4296542A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Wilks-Barre, PA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09/2008 – 10/2009</w:t>
      </w:r>
    </w:p>
    <w:p w:rsidRPr="00B14070" w:rsidR="00B14070" w:rsidP="00B14070" w:rsidRDefault="00B14070" w14:paraId="1C27B204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Support customers with high level of customer service</w:t>
      </w:r>
    </w:p>
    <w:p w:rsidRPr="00B14070" w:rsidR="00B14070" w:rsidP="00B14070" w:rsidRDefault="00B14070" w14:paraId="39E5065D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Troubleshoot and replace hardware</w:t>
      </w:r>
    </w:p>
    <w:p w:rsidRPr="00B14070" w:rsidR="00B14070" w:rsidP="00B14070" w:rsidRDefault="00B14070" w14:paraId="2231FF7E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Provided basic software support</w:t>
      </w:r>
    </w:p>
    <w:p w:rsidRPr="00B14070" w:rsidR="00B14070" w:rsidP="00B14070" w:rsidRDefault="00B14070" w14:paraId="73235937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Maintain personal inventory of parts and shipping info</w:t>
      </w:r>
    </w:p>
    <w:p w:rsidRPr="00B14070" w:rsidR="00B14070" w:rsidP="00B14070" w:rsidRDefault="00B14070" w14:paraId="2E228805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Organize calls by location, customer and severity</w:t>
      </w:r>
    </w:p>
    <w:p w:rsidRPr="00B14070" w:rsidR="00B14070" w:rsidP="00B14070" w:rsidRDefault="00B14070" w14:paraId="7DC8F729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Work with call ticketing services</w:t>
      </w:r>
    </w:p>
    <w:p w:rsidRPr="00B14070" w:rsidR="00B14070" w:rsidP="00B14070" w:rsidRDefault="00B14070" w14:paraId="21BEEDD0" w14:textId="77777777">
      <w:pPr>
        <w:rPr>
          <w:rFonts w:ascii="Times New Roman" w:hAnsi="Times New Roman"/>
          <w:b/>
          <w:smallCaps/>
          <w:color w:val="2C6495"/>
        </w:rPr>
      </w:pPr>
      <w:r w:rsidRPr="00B14070">
        <w:rPr>
          <w:rFonts w:ascii="Times New Roman" w:hAnsi="Times New Roman"/>
        </w:rPr>
        <w:tab/>
      </w:r>
      <w:r w:rsidRPr="00B14070">
        <w:rPr>
          <w:rFonts w:ascii="Times New Roman" w:hAnsi="Times New Roman"/>
          <w:b/>
          <w:smallCaps/>
          <w:color w:val="2C6495"/>
        </w:rPr>
        <w:tab/>
      </w:r>
    </w:p>
    <w:p w:rsidR="00B14070" w:rsidP="00B14070" w:rsidRDefault="005F39D3" w14:paraId="34B5F93D" w14:textId="77777777">
      <w:pPr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Cromaglass</w:t>
      </w:r>
      <w:proofErr w:type="spellEnd"/>
      <w:r>
        <w:rPr>
          <w:rFonts w:ascii="Times New Roman" w:hAnsi="Times New Roman"/>
          <w:b/>
        </w:rPr>
        <w:t>, Inc.</w:t>
      </w:r>
      <w:r w:rsidR="00B14070"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Automations System Specialist</w:t>
      </w:r>
      <w:r w:rsidR="00B14070">
        <w:rPr>
          <w:rFonts w:ascii="Times New Roman" w:hAnsi="Times New Roman"/>
          <w:b/>
        </w:rPr>
        <w:t xml:space="preserve">, </w:t>
      </w:r>
    </w:p>
    <w:p w:rsidRPr="005F39D3" w:rsidR="00B14070" w:rsidP="005F39D3" w:rsidRDefault="00B14070" w14:paraId="4427673C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Williamsport, PA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10/2007 – 12/2007</w:t>
      </w:r>
    </w:p>
    <w:p w:rsidRPr="00B14070" w:rsidR="00B14070" w:rsidP="00B14070" w:rsidRDefault="00B14070" w14:paraId="36B04CFA" w14:textId="77777777">
      <w:pPr>
        <w:pStyle w:val="ListParagraph"/>
        <w:numPr>
          <w:ilvl w:val="0"/>
          <w:numId w:val="19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Programmed Siemens S7-200 PLC Hardware</w:t>
      </w:r>
    </w:p>
    <w:p w:rsidRPr="00B14070" w:rsidR="00B14070" w:rsidP="00B14070" w:rsidRDefault="00B14070" w14:paraId="2485E70B" w14:textId="77777777">
      <w:pPr>
        <w:pStyle w:val="ListParagraph"/>
        <w:numPr>
          <w:ilvl w:val="0"/>
          <w:numId w:val="19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Created new programs and updated old programs in ladder logic.</w:t>
      </w:r>
    </w:p>
    <w:p w:rsidRPr="00B14070" w:rsidR="00B14070" w:rsidP="00B14070" w:rsidRDefault="00B14070" w14:paraId="3FFD4AC4" w14:textId="77777777">
      <w:pPr>
        <w:pStyle w:val="ListParagraph"/>
        <w:numPr>
          <w:ilvl w:val="0"/>
          <w:numId w:val="19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Developed touch screen (HMI) interfaces and the logic involved with them.</w:t>
      </w:r>
    </w:p>
    <w:p w:rsidRPr="00B14070" w:rsidR="00B14070" w:rsidP="00B14070" w:rsidRDefault="00B14070" w14:paraId="732A1CC3" w14:textId="77777777">
      <w:pPr>
        <w:pStyle w:val="ListParagraph"/>
        <w:numPr>
          <w:ilvl w:val="0"/>
          <w:numId w:val="19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Identified and repaired problems with the office computer system.</w:t>
      </w:r>
    </w:p>
    <w:p w:rsidR="005F39D3" w:rsidP="005F39D3" w:rsidRDefault="005F39D3" w14:paraId="319E63B2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Muncy School District, Technical Support Aide, </w:t>
      </w:r>
    </w:p>
    <w:p w:rsidRPr="005F39D3" w:rsidR="005F39D3" w:rsidP="005F39D3" w:rsidRDefault="005F39D3" w14:paraId="24636B13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Muncy, PA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777E50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08/2006 – 10/2007</w:t>
      </w:r>
    </w:p>
    <w:p w:rsidRPr="00B14070" w:rsidR="00B14070" w:rsidP="00B14070" w:rsidRDefault="0080401C" w14:paraId="150F6F5A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Provided training to</w:t>
      </w:r>
      <w:r w:rsidRPr="00B14070" w:rsidR="00B14070">
        <w:rPr>
          <w:rFonts w:ascii="Times New Roman" w:hAnsi="Times New Roman"/>
        </w:rPr>
        <w:t xml:space="preserve"> staff on various hardware and software functionalities dealing with the school system</w:t>
      </w:r>
    </w:p>
    <w:p w:rsidRPr="00B14070" w:rsidR="00B14070" w:rsidP="00B14070" w:rsidRDefault="00B14070" w14:paraId="0C2F930F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Maintained and updated user accounts, profiles, and policies within Microsoft’s Active Directory</w:t>
      </w:r>
    </w:p>
    <w:p w:rsidRPr="00B14070" w:rsidR="00B14070" w:rsidP="00B14070" w:rsidRDefault="00B14070" w14:paraId="1829653E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Installed, upgraded, and maintained various types of PC hardware and software</w:t>
      </w:r>
    </w:p>
    <w:p w:rsidRPr="00B14070" w:rsidR="00B14070" w:rsidP="00B14070" w:rsidRDefault="00B14070" w14:paraId="071DB73F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Set up and maintained various networking solutions such as wireless (Wi-Fi)</w:t>
      </w:r>
    </w:p>
    <w:p w:rsidRPr="00B14070" w:rsidR="00B14070" w:rsidP="00B14070" w:rsidRDefault="00B14070" w14:paraId="1A0B9673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Ghosted/Imaged labs, workstations, and individual user machines on a group level, as well as specifically catered images for specific situations</w:t>
      </w:r>
    </w:p>
    <w:p w:rsidRPr="00B14070" w:rsidR="00B14070" w:rsidP="00B14070" w:rsidRDefault="00B14070" w14:paraId="499773D9" w14:textId="77777777">
      <w:pPr>
        <w:pStyle w:val="ListParagraph"/>
        <w:numPr>
          <w:ilvl w:val="0"/>
          <w:numId w:val="20"/>
        </w:numPr>
        <w:spacing w:after="200"/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Identified and resolved daily conflicts dealing with both hardware and users</w:t>
      </w:r>
    </w:p>
    <w:p w:rsidRPr="00B14070" w:rsidR="00B14070" w:rsidP="00B14070" w:rsidRDefault="00B14070" w14:paraId="52441CE7" w14:textId="77777777">
      <w:pPr>
        <w:pStyle w:val="ListParagraph"/>
        <w:ind w:left="360"/>
        <w:rPr>
          <w:rFonts w:ascii="Times New Roman" w:hAnsi="Times New Roman"/>
        </w:rPr>
      </w:pPr>
    </w:p>
    <w:p w:rsidR="00777E50" w:rsidP="00777E50" w:rsidRDefault="00777E50" w14:paraId="1A15B84A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Wal-Mart Stores, Inc., Inventory Control Specialist, </w:t>
      </w:r>
    </w:p>
    <w:p w:rsidRPr="00777E50" w:rsidR="00777E50" w:rsidP="00777E50" w:rsidRDefault="00777E50" w14:paraId="4E4BB7B6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Mill Hill, PA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12/2003 – 10/2006</w:t>
      </w:r>
    </w:p>
    <w:p w:rsidRPr="00B14070" w:rsidR="00B14070" w:rsidP="00B14070" w:rsidRDefault="00B14070" w14:paraId="49D3B03C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Unloaded daily deliveries of trucks</w:t>
      </w:r>
    </w:p>
    <w:p w:rsidRPr="00B14070" w:rsidR="00B14070" w:rsidP="00B14070" w:rsidRDefault="00B14070" w14:paraId="591CD5F2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Tracked and maintained store inventory</w:t>
      </w:r>
      <w:r w:rsidR="00496DF9">
        <w:rPr>
          <w:rFonts w:ascii="Times New Roman" w:hAnsi="Times New Roman"/>
        </w:rPr>
        <w:t>, including firearms sales and inventory</w:t>
      </w:r>
    </w:p>
    <w:p w:rsidRPr="00B14070" w:rsidR="00B14070" w:rsidP="00B14070" w:rsidRDefault="00B14070" w14:paraId="42489130" w14:textId="38C94C5A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Promoted to sales counter in Sporting Goods</w:t>
      </w:r>
      <w:r w:rsidR="00506294">
        <w:rPr>
          <w:rFonts w:ascii="Times New Roman" w:hAnsi="Times New Roman"/>
        </w:rPr>
        <w:t xml:space="preserve"> (strict inventory and sales requirements for firearm and ammunition sales)</w:t>
      </w:r>
    </w:p>
    <w:p w:rsidRPr="00B14070" w:rsidR="00B14070" w:rsidP="00B14070" w:rsidRDefault="00B14070" w14:paraId="74F6A3F8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Assisted with regular “re-modeling” of departments</w:t>
      </w:r>
    </w:p>
    <w:p w:rsidRPr="00B14070" w:rsidR="00B14070" w:rsidP="00B14070" w:rsidRDefault="00B14070" w14:paraId="34FD5083" w14:textId="77777777">
      <w:pPr>
        <w:rPr>
          <w:rFonts w:ascii="Times New Roman" w:hAnsi="Times New Roman"/>
          <w:b/>
          <w:smallCaps/>
          <w:color w:val="2C6495"/>
        </w:rPr>
      </w:pPr>
    </w:p>
    <w:p w:rsidR="00777E50" w:rsidP="00777E50" w:rsidRDefault="00777E50" w14:paraId="75068F52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Northern Tier Counseling, Computer Technician, </w:t>
      </w:r>
    </w:p>
    <w:p w:rsidRPr="00777E50" w:rsidR="00777E50" w:rsidP="00777E50" w:rsidRDefault="00777E50" w14:paraId="17B545E9" w14:textId="77777777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South Waverly, PA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11/2002 – 09/2003</w:t>
      </w:r>
    </w:p>
    <w:p w:rsidRPr="00B14070" w:rsidR="00B14070" w:rsidP="00B14070" w:rsidRDefault="00B14070" w14:paraId="2047BEB5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Resolved daily computer related issues employees encountered</w:t>
      </w:r>
    </w:p>
    <w:p w:rsidRPr="00B14070" w:rsidR="00B14070" w:rsidP="00B14070" w:rsidRDefault="00B14070" w14:paraId="7B6BEF08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Set up computer network and internet connections</w:t>
      </w:r>
    </w:p>
    <w:p w:rsidRPr="00B14070" w:rsidR="00B14070" w:rsidP="00B14070" w:rsidRDefault="00B14070" w14:paraId="76BDF878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Solved inter-office connectivity problems</w:t>
      </w:r>
    </w:p>
    <w:p w:rsidRPr="00B14070" w:rsidR="00B14070" w:rsidP="00B14070" w:rsidRDefault="00B14070" w14:paraId="70F20974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Worked on email server solutions</w:t>
      </w:r>
    </w:p>
    <w:p w:rsidRPr="00B14070" w:rsidR="00B14070" w:rsidP="00B14070" w:rsidRDefault="00B14070" w14:paraId="10619CB5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Installed and setup various software and hardware</w:t>
      </w:r>
    </w:p>
    <w:p w:rsidRPr="00B14070" w:rsidR="00B14070" w:rsidP="00B14070" w:rsidRDefault="00B14070" w14:paraId="0BC57F15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Involved with company web page</w:t>
      </w:r>
    </w:p>
    <w:p w:rsidRPr="00B14070" w:rsidR="00B14070" w:rsidP="00B14070" w:rsidRDefault="00B14070" w14:paraId="32A90C5D" w14:textId="77777777">
      <w:pPr>
        <w:pStyle w:val="ListParagraph"/>
        <w:numPr>
          <w:ilvl w:val="0"/>
          <w:numId w:val="18"/>
        </w:numPr>
        <w:ind w:left="360"/>
        <w:rPr>
          <w:rFonts w:ascii="Times New Roman" w:hAnsi="Times New Roman"/>
        </w:rPr>
      </w:pPr>
      <w:r w:rsidRPr="00B14070">
        <w:rPr>
          <w:rFonts w:ascii="Times New Roman" w:hAnsi="Times New Roman"/>
        </w:rPr>
        <w:t>Instructed employees on how to use the programs and equipment</w:t>
      </w:r>
    </w:p>
    <w:p w:rsidR="00B14070" w:rsidP="00B14070" w:rsidRDefault="00B14070" w14:paraId="1A4C2D6B" w14:textId="77777777"/>
    <w:p w:rsidRPr="001C2D17" w:rsidR="00B14070" w:rsidP="00B14070" w:rsidRDefault="00B14070" w14:paraId="77772F58" w14:textId="77777777"/>
    <w:p w:rsidRPr="0076600D" w:rsidR="00B14070" w:rsidP="00B14070" w:rsidRDefault="00B14070" w14:paraId="32603C21" w14:textId="77777777">
      <w:pPr>
        <w:jc w:val="both"/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PROFESSIONAL ORGANIZATIONS/CERTIFICATIONS/TRAINING:</w:t>
      </w:r>
    </w:p>
    <w:p w:rsidRPr="00C37C4E" w:rsidR="00CB437B" w:rsidP="00CB437B" w:rsidRDefault="00CB437B" w14:paraId="30EF8CE4" w14:textId="77777777">
      <w:pPr>
        <w:numPr>
          <w:ilvl w:val="0"/>
          <w:numId w:val="2"/>
        </w:numPr>
      </w:pPr>
      <w:r w:rsidRPr="00C37C4E">
        <w:rPr>
          <w:rFonts w:ascii="Times New Roman" w:hAnsi="Times New Roman"/>
        </w:rPr>
        <w:t>Completed FAA KSN Facilitator Training for SharePoint 2010 in Jan, 2013</w:t>
      </w:r>
    </w:p>
    <w:p w:rsidR="00B14070" w:rsidP="00B14070" w:rsidRDefault="00B14070" w14:paraId="70FCC491" w14:textId="77777777"/>
    <w:p w:rsidR="002D1A1E" w:rsidRDefault="002D1A1E" w14:paraId="2C0DE24B" w14:textId="77777777"/>
    <w:sectPr w:rsidR="002D1A1E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33B7" w:rsidP="00FB7BE6" w:rsidRDefault="00BB33B7" w14:paraId="14D61408" w14:textId="77777777">
      <w:r>
        <w:separator/>
      </w:r>
    </w:p>
  </w:endnote>
  <w:endnote w:type="continuationSeparator" w:id="0">
    <w:p w:rsidR="00BB33B7" w:rsidP="00FB7BE6" w:rsidRDefault="00BB33B7" w14:paraId="582AD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34DF0F64" w14:textId="12A76DB1">
    <w:pPr>
      <w:pStyle w:val="Footer"/>
      <w:jc w:val="center"/>
      <w:rPr>
        <w:color w:val="06121C"/>
      </w:rPr>
    </w:pPr>
    <w:r w:rsidRPr="340F99CC" w:rsidR="340F99CC">
      <w:rPr>
        <w:rFonts w:ascii="Helvetica" w:hAnsi="Helvetica"/>
        <w:noProof/>
        <w:color w:val="06121C"/>
        <w:sz w:val="17"/>
        <w:szCs w:val="17"/>
      </w:rPr>
      <w:t>500 L’Enfant Plz SW Suite 1100</w:t>
    </w:r>
    <w:r w:rsidRPr="340F99CC" w:rsidR="340F99CC">
      <w:rPr>
        <w:rFonts w:ascii="Helvetica" w:hAnsi="Helvetica"/>
        <w:noProof/>
        <w:color w:val="06121C"/>
        <w:sz w:val="17"/>
        <w:szCs w:val="17"/>
      </w:rPr>
      <w:t xml:space="preserve">     •     Washington, DC 20024</w:t>
    </w:r>
    <w:r w:rsidRPr="340F99CC" w:rsidR="340F99CC">
      <w:rPr>
        <w:rFonts w:ascii="Helvetica" w:hAnsi="Helvetica"/>
        <w:noProof/>
        <w:color w:val="06121C"/>
        <w:sz w:val="17"/>
        <w:szCs w:val="17"/>
      </w:rPr>
      <w:t xml:space="preserve">     •</w:t>
    </w:r>
    <w:r w:rsidRPr="340F99CC" w:rsidR="340F99CC">
      <w:rPr>
        <w:rFonts w:ascii="Helvetica" w:hAnsi="Helvetica"/>
        <w:noProof/>
        <w:color w:val="06121C"/>
        <w:sz w:val="17"/>
        <w:szCs w:val="17"/>
      </w:rPr>
      <w:t xml:space="preserve">     (P) 866.319.2331</w:t>
    </w:r>
    <w:r w:rsidRPr="340F99CC" w:rsidR="340F99CC">
      <w:rPr>
        <w:rFonts w:ascii="Helvetica" w:hAnsi="Helvetica"/>
        <w:noProof/>
        <w:color w:val="06121C"/>
        <w:sz w:val="17"/>
        <w:szCs w:val="17"/>
      </w:rPr>
      <w:t xml:space="preserve">     </w:t>
    </w:r>
    <w:r w:rsidRPr="340F99CC" w:rsidR="340F99CC">
      <w:rPr>
        <w:rFonts w:ascii="Helvetica" w:hAnsi="Helvetica"/>
        <w:noProof/>
        <w:color w:val="06121C"/>
        <w:sz w:val="17"/>
        <w:szCs w:val="17"/>
      </w:rPr>
      <w:t xml:space="preserve">•     </w:t>
    </w:r>
    <w:r w:rsidRPr="340F99CC" w:rsidR="340F99CC">
      <w:rPr>
        <w:rFonts w:ascii="Helvetica" w:hAnsi="Helvetica"/>
        <w:b w:val="1"/>
        <w:bCs w:val="1"/>
        <w:noProof/>
        <w:color w:val="06121C"/>
        <w:sz w:val="17"/>
        <w:szCs w:val="17"/>
      </w:rPr>
      <w:t>www.cobec.com</w:t>
    </w:r>
  </w:p>
  <w:p w:rsidR="00FB7BE6" w:rsidRDefault="00FB7BE6" w14:paraId="6C5E398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33B7" w:rsidP="00FB7BE6" w:rsidRDefault="00BB33B7" w14:paraId="24D55DB0" w14:textId="77777777">
      <w:r>
        <w:separator/>
      </w:r>
    </w:p>
  </w:footnote>
  <w:footnote w:type="continuationSeparator" w:id="0">
    <w:p w:rsidR="00BB33B7" w:rsidP="00FB7BE6" w:rsidRDefault="00BB33B7" w14:paraId="1AC54F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B7BE6" w:rsidRDefault="00FB7BE6" w14:paraId="54B18973" w14:textId="361195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4544E"/>
    <w:multiLevelType w:val="hybridMultilevel"/>
    <w:tmpl w:val="F870AC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627CB2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3A775E"/>
    <w:multiLevelType w:val="hybridMultilevel"/>
    <w:tmpl w:val="58C4D5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B60E28"/>
    <w:multiLevelType w:val="hybridMultilevel"/>
    <w:tmpl w:val="6D18A18E"/>
    <w:lvl w:ilvl="0" w:tplc="04090001">
      <w:start w:val="1"/>
      <w:numFmt w:val="bullet"/>
      <w:lvlText w:val=""/>
      <w:lvlJc w:val="left"/>
      <w:pPr>
        <w:ind w:left="16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10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F62A90"/>
    <w:multiLevelType w:val="hybridMultilevel"/>
    <w:tmpl w:val="5E52F1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4718396F"/>
    <w:multiLevelType w:val="hybridMultilevel"/>
    <w:tmpl w:val="2EC8F4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DD778F3"/>
    <w:multiLevelType w:val="hybridMultilevel"/>
    <w:tmpl w:val="9AEE38E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0C34C4"/>
    <w:multiLevelType w:val="hybridMultilevel"/>
    <w:tmpl w:val="08D638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CD56782"/>
    <w:multiLevelType w:val="hybridMultilevel"/>
    <w:tmpl w:val="6BA06D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E85750"/>
    <w:multiLevelType w:val="hybridMultilevel"/>
    <w:tmpl w:val="AE50A3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6433599">
    <w:abstractNumId w:val="12"/>
  </w:num>
  <w:num w:numId="2" w16cid:durableId="1240552619">
    <w:abstractNumId w:val="4"/>
  </w:num>
  <w:num w:numId="3" w16cid:durableId="1480489654">
    <w:abstractNumId w:val="3"/>
  </w:num>
  <w:num w:numId="4" w16cid:durableId="1532500387">
    <w:abstractNumId w:val="18"/>
  </w:num>
  <w:num w:numId="5" w16cid:durableId="7828130">
    <w:abstractNumId w:val="0"/>
  </w:num>
  <w:num w:numId="6" w16cid:durableId="923300015">
    <w:abstractNumId w:val="11"/>
  </w:num>
  <w:num w:numId="7" w16cid:durableId="965503117">
    <w:abstractNumId w:val="10"/>
  </w:num>
  <w:num w:numId="8" w16cid:durableId="59063380">
    <w:abstractNumId w:val="17"/>
  </w:num>
  <w:num w:numId="9" w16cid:durableId="1169710110">
    <w:abstractNumId w:val="2"/>
  </w:num>
  <w:num w:numId="10" w16cid:durableId="155152786">
    <w:abstractNumId w:val="15"/>
  </w:num>
  <w:num w:numId="11" w16cid:durableId="259223904">
    <w:abstractNumId w:val="13"/>
  </w:num>
  <w:num w:numId="12" w16cid:durableId="1137575867">
    <w:abstractNumId w:val="8"/>
  </w:num>
  <w:num w:numId="13" w16cid:durableId="41252204">
    <w:abstractNumId w:val="5"/>
  </w:num>
  <w:num w:numId="14" w16cid:durableId="1460152525">
    <w:abstractNumId w:val="6"/>
  </w:num>
  <w:num w:numId="15" w16cid:durableId="1537234020">
    <w:abstractNumId w:val="14"/>
  </w:num>
  <w:num w:numId="16" w16cid:durableId="762452964">
    <w:abstractNumId w:val="20"/>
  </w:num>
  <w:num w:numId="17" w16cid:durableId="880630913">
    <w:abstractNumId w:val="21"/>
  </w:num>
  <w:num w:numId="18" w16cid:durableId="2020082814">
    <w:abstractNumId w:val="9"/>
  </w:num>
  <w:num w:numId="19" w16cid:durableId="545336627">
    <w:abstractNumId w:val="19"/>
  </w:num>
  <w:num w:numId="20" w16cid:durableId="1991127878">
    <w:abstractNumId w:val="1"/>
  </w:num>
  <w:num w:numId="21" w16cid:durableId="626472259">
    <w:abstractNumId w:val="16"/>
  </w:num>
  <w:num w:numId="22" w16cid:durableId="1668508885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070"/>
    <w:rsid w:val="00027537"/>
    <w:rsid w:val="000B29C4"/>
    <w:rsid w:val="000F1085"/>
    <w:rsid w:val="00161090"/>
    <w:rsid w:val="00166BB3"/>
    <w:rsid w:val="001B0AE7"/>
    <w:rsid w:val="001C009D"/>
    <w:rsid w:val="00226F5A"/>
    <w:rsid w:val="002D1A1E"/>
    <w:rsid w:val="002E3E72"/>
    <w:rsid w:val="003C4DA7"/>
    <w:rsid w:val="00496DF9"/>
    <w:rsid w:val="004C3726"/>
    <w:rsid w:val="004D2E6F"/>
    <w:rsid w:val="00506294"/>
    <w:rsid w:val="00577BEA"/>
    <w:rsid w:val="005A7600"/>
    <w:rsid w:val="005F39D3"/>
    <w:rsid w:val="00610BDC"/>
    <w:rsid w:val="00610F5A"/>
    <w:rsid w:val="0063165D"/>
    <w:rsid w:val="0068574C"/>
    <w:rsid w:val="007375BD"/>
    <w:rsid w:val="0076059E"/>
    <w:rsid w:val="00777E50"/>
    <w:rsid w:val="00802F37"/>
    <w:rsid w:val="0080401C"/>
    <w:rsid w:val="00807750"/>
    <w:rsid w:val="00851E71"/>
    <w:rsid w:val="008A4120"/>
    <w:rsid w:val="009332EB"/>
    <w:rsid w:val="00972A1C"/>
    <w:rsid w:val="00984531"/>
    <w:rsid w:val="009F5BB0"/>
    <w:rsid w:val="00A21B77"/>
    <w:rsid w:val="00AE5F9A"/>
    <w:rsid w:val="00B13F31"/>
    <w:rsid w:val="00B14070"/>
    <w:rsid w:val="00BB2B39"/>
    <w:rsid w:val="00BB33B7"/>
    <w:rsid w:val="00BC6938"/>
    <w:rsid w:val="00BE72C0"/>
    <w:rsid w:val="00C37C4E"/>
    <w:rsid w:val="00CA6B31"/>
    <w:rsid w:val="00CB437B"/>
    <w:rsid w:val="00D41A90"/>
    <w:rsid w:val="00D55412"/>
    <w:rsid w:val="00E507DD"/>
    <w:rsid w:val="00E867D0"/>
    <w:rsid w:val="00E87242"/>
    <w:rsid w:val="00EB2388"/>
    <w:rsid w:val="00ED7D3E"/>
    <w:rsid w:val="00EE3086"/>
    <w:rsid w:val="00F035DA"/>
    <w:rsid w:val="00F06579"/>
    <w:rsid w:val="00FB7BE6"/>
    <w:rsid w:val="1B952920"/>
    <w:rsid w:val="1CD30882"/>
    <w:rsid w:val="26D1BA67"/>
    <w:rsid w:val="340F99CC"/>
    <w:rsid w:val="369534C3"/>
    <w:rsid w:val="3759B7C2"/>
    <w:rsid w:val="4CCF6E48"/>
    <w:rsid w:val="70DB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4CEA1"/>
  <w15:docId w15:val="{38717E72-2F7F-4955-826B-48290A7566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4070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14070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rsid w:val="00B14070"/>
    <w:rPr>
      <w:rFonts w:ascii="Arial" w:hAnsi="Arial" w:eastAsia="Times New Roman" w:cs="Arial"/>
      <w:b/>
      <w:bCs/>
      <w:kern w:val="32"/>
      <w:sz w:val="28"/>
      <w:szCs w:val="32"/>
    </w:rPr>
  </w:style>
  <w:style w:type="paragraph" w:styleId="ListParagraph">
    <w:name w:val="List Paragraph"/>
    <w:aliases w:val="Indent"/>
    <w:basedOn w:val="Normal"/>
    <w:link w:val="ListParagraphChar"/>
    <w:uiPriority w:val="34"/>
    <w:qFormat/>
    <w:rsid w:val="00B14070"/>
    <w:pPr>
      <w:ind w:left="720"/>
      <w:contextualSpacing/>
    </w:pPr>
  </w:style>
  <w:style w:type="character" w:styleId="ListParagraphChar" w:customStyle="1">
    <w:name w:val="List Paragraph Char"/>
    <w:aliases w:val="Indent Char"/>
    <w:link w:val="ListParagraph"/>
    <w:uiPriority w:val="34"/>
    <w:rsid w:val="00B14070"/>
    <w:rPr>
      <w:rFonts w:ascii="Trebuchet MS" w:hAnsi="Trebuchet MS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30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nswetland@cobec.com" TargetMode="Externa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a20c18b1d0d00889fa6dab395a227fd2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526839318d6fca032e6ee113c0b7af8c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F893B7-F5C4-4DAF-B966-B1B7C04BC2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2B1ED8-2DC0-41CA-89F6-111BD90F6539}"/>
</file>

<file path=customXml/itemProps3.xml><?xml version="1.0" encoding="utf-8"?>
<ds:datastoreItem xmlns:ds="http://schemas.openxmlformats.org/officeDocument/2006/customXml" ds:itemID="{CE5EF502-C972-4BFD-8517-3049586E034F}"/>
</file>

<file path=customXml/itemProps4.xml><?xml version="1.0" encoding="utf-8"?>
<ds:datastoreItem xmlns:ds="http://schemas.openxmlformats.org/officeDocument/2006/customXml" ds:itemID="{F20EF5F3-4282-48C6-A32A-E21ADC24B9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rthompson</dc:creator>
  <lastModifiedBy>Nate Swetland</lastModifiedBy>
  <revision>15</revision>
  <dcterms:created xsi:type="dcterms:W3CDTF">2016-11-01T19:39:00.0000000Z</dcterms:created>
  <dcterms:modified xsi:type="dcterms:W3CDTF">2025-12-10T20:29:59.2135444Z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97800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  <property fmtid="{D5CDD505-2E9C-101B-9397-08002B2CF9AE}" pid="14" name="docLang">
    <vt:lpwstr>en</vt:lpwstr>
  </property>
</Properties>
</file>