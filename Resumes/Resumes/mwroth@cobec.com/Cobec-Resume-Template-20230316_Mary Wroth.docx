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708B4B" w14:textId="77777777" w:rsidR="00FF045D" w:rsidRPr="00933E9A" w:rsidRDefault="00FF045D" w:rsidP="00263DB3">
      <w:pPr>
        <w:rPr>
          <w:rFonts w:asciiTheme="minorHAnsi" w:hAnsiTheme="minorHAnsi" w:cstheme="minorHAnsi"/>
          <w:b/>
        </w:rPr>
      </w:pPr>
    </w:p>
    <w:p w14:paraId="6468C913" w14:textId="3670450F" w:rsidR="00263DB3" w:rsidRPr="00933E9A" w:rsidRDefault="00263DB3" w:rsidP="00263DB3">
      <w:pPr>
        <w:rPr>
          <w:rFonts w:asciiTheme="minorHAnsi" w:hAnsiTheme="minorHAnsi" w:cstheme="minorHAnsi"/>
          <w:b/>
        </w:rPr>
      </w:pPr>
      <w:r w:rsidRPr="00933E9A">
        <w:rPr>
          <w:rFonts w:asciiTheme="minorHAnsi" w:hAnsiTheme="minorHAnsi" w:cstheme="minorHAnsi"/>
          <w:b/>
        </w:rPr>
        <w:t xml:space="preserve">First </w:t>
      </w:r>
      <w:r w:rsidR="00EA73A1" w:rsidRPr="00933E9A">
        <w:rPr>
          <w:rFonts w:asciiTheme="minorHAnsi" w:hAnsiTheme="minorHAnsi" w:cstheme="minorHAnsi"/>
          <w:b/>
        </w:rPr>
        <w:t>Name</w:t>
      </w:r>
      <w:r w:rsidRPr="00933E9A">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EndPr/>
        <w:sdtContent>
          <w:r w:rsidR="008138E3" w:rsidRPr="00933E9A">
            <w:rPr>
              <w:rFonts w:asciiTheme="minorHAnsi" w:hAnsiTheme="minorHAnsi" w:cstheme="minorHAnsi"/>
              <w:b/>
            </w:rPr>
            <w:t xml:space="preserve">Mary </w:t>
          </w:r>
        </w:sdtContent>
      </w:sdt>
    </w:p>
    <w:p w14:paraId="76217A83" w14:textId="568C6D0A" w:rsidR="00263DB3" w:rsidRPr="00933E9A" w:rsidRDefault="00263DB3" w:rsidP="00CB0557">
      <w:pPr>
        <w:rPr>
          <w:rFonts w:asciiTheme="minorHAnsi" w:hAnsiTheme="minorHAnsi" w:cstheme="minorHAnsi"/>
          <w:b/>
        </w:rPr>
      </w:pPr>
      <w:r w:rsidRPr="00933E9A">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8138E3" w:rsidRPr="00933E9A">
            <w:rPr>
              <w:rFonts w:asciiTheme="minorHAnsi" w:hAnsiTheme="minorHAnsi" w:cstheme="minorHAnsi"/>
              <w:b/>
            </w:rPr>
            <w:t>Katherine</w:t>
          </w:r>
        </w:sdtContent>
      </w:sdt>
    </w:p>
    <w:p w14:paraId="00FD71A6" w14:textId="4E2DEC5C" w:rsidR="000B484C" w:rsidRPr="00933E9A" w:rsidRDefault="00263DB3" w:rsidP="00CB0557">
      <w:pPr>
        <w:rPr>
          <w:rFonts w:asciiTheme="minorHAnsi" w:hAnsiTheme="minorHAnsi" w:cstheme="minorHAnsi"/>
          <w:b/>
        </w:rPr>
      </w:pPr>
      <w:r w:rsidRPr="00933E9A">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8138E3" w:rsidRPr="00933E9A">
            <w:rPr>
              <w:rFonts w:asciiTheme="minorHAnsi" w:hAnsiTheme="minorHAnsi" w:cstheme="minorHAnsi"/>
              <w:b/>
            </w:rPr>
            <w:t>Wroth</w:t>
          </w:r>
        </w:sdtContent>
      </w:sdt>
    </w:p>
    <w:p w14:paraId="3C4D7E81" w14:textId="1D2E167B" w:rsidR="00A945C0" w:rsidRPr="00933E9A" w:rsidRDefault="00263DB3" w:rsidP="00CB0557">
      <w:pPr>
        <w:widowControl w:val="0"/>
        <w:rPr>
          <w:rFonts w:asciiTheme="minorHAnsi" w:hAnsiTheme="minorHAnsi" w:cstheme="minorHAnsi"/>
        </w:rPr>
      </w:pPr>
      <w:r w:rsidRPr="00933E9A">
        <w:rPr>
          <w:rFonts w:asciiTheme="minorHAnsi" w:hAnsiTheme="minorHAnsi" w:cstheme="minorHAnsi"/>
          <w:b/>
        </w:rPr>
        <w:t>Email:</w:t>
      </w:r>
      <w:r w:rsidRPr="00933E9A">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8138E3" w:rsidRPr="00933E9A">
            <w:rPr>
              <w:rFonts w:asciiTheme="minorHAnsi" w:hAnsiTheme="minorHAnsi" w:cstheme="minorHAnsi"/>
            </w:rPr>
            <w:t>mwroth@cobec.com</w:t>
          </w:r>
        </w:sdtContent>
      </w:sdt>
    </w:p>
    <w:p w14:paraId="618E33B5" w14:textId="0A210452" w:rsidR="001E79DA" w:rsidRPr="00933E9A" w:rsidRDefault="003C3FBF" w:rsidP="00CB0557">
      <w:pPr>
        <w:rPr>
          <w:rFonts w:asciiTheme="minorHAnsi" w:hAnsiTheme="minorHAnsi" w:cstheme="minorHAnsi"/>
        </w:rPr>
      </w:pPr>
      <w:r w:rsidRPr="00933E9A">
        <w:rPr>
          <w:rFonts w:asciiTheme="minorHAnsi" w:hAnsiTheme="minorHAnsi" w:cstheme="minorHAnsi"/>
          <w:b/>
        </w:rPr>
        <w:t>Phone</w:t>
      </w:r>
      <w:r w:rsidR="00263DB3" w:rsidRPr="00933E9A">
        <w:rPr>
          <w:rFonts w:asciiTheme="minorHAnsi" w:hAnsiTheme="minorHAnsi" w:cstheme="minorHAnsi"/>
          <w:b/>
        </w:rPr>
        <w:t>:</w:t>
      </w:r>
      <w:r w:rsidR="00263DB3" w:rsidRPr="00933E9A">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8138E3" w:rsidRPr="00933E9A">
            <w:rPr>
              <w:rFonts w:asciiTheme="minorHAnsi" w:hAnsiTheme="minorHAnsi" w:cstheme="minorHAnsi"/>
            </w:rPr>
            <w:t>202-657-8600</w:t>
          </w:r>
        </w:sdtContent>
      </w:sdt>
    </w:p>
    <w:p w14:paraId="03FAF678" w14:textId="1C686A77" w:rsidR="00A945C0" w:rsidRPr="00933E9A" w:rsidRDefault="00263DB3" w:rsidP="00CB0557">
      <w:pPr>
        <w:rPr>
          <w:rFonts w:asciiTheme="minorHAnsi" w:hAnsiTheme="minorHAnsi" w:cstheme="minorHAnsi"/>
          <w:b/>
          <w:u w:val="single"/>
        </w:rPr>
      </w:pPr>
      <w:r w:rsidRPr="00933E9A">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8138E3" w:rsidRPr="00933E9A">
            <w:rPr>
              <w:rFonts w:asciiTheme="minorHAnsi" w:hAnsiTheme="minorHAnsi" w:cstheme="minorHAnsi"/>
              <w:b/>
              <w:u w:val="single"/>
            </w:rPr>
            <w:t>14 years</w:t>
          </w:r>
        </w:sdtContent>
      </w:sdt>
    </w:p>
    <w:p w14:paraId="6F4CB553" w14:textId="77777777" w:rsidR="00263DB3" w:rsidRPr="00933E9A" w:rsidRDefault="00263DB3" w:rsidP="00CB0557">
      <w:pPr>
        <w:rPr>
          <w:rFonts w:asciiTheme="minorHAnsi" w:hAnsiTheme="minorHAnsi" w:cstheme="minorHAnsi"/>
          <w:b/>
          <w:u w:val="single"/>
        </w:rPr>
      </w:pPr>
    </w:p>
    <w:p w14:paraId="3412D0C3" w14:textId="77777777" w:rsidR="000B4D19" w:rsidRPr="00933E9A" w:rsidRDefault="000B4D19" w:rsidP="00CB0557">
      <w:pPr>
        <w:rPr>
          <w:rFonts w:asciiTheme="minorHAnsi" w:hAnsiTheme="minorHAnsi" w:cstheme="minorHAnsi"/>
        </w:rPr>
      </w:pPr>
      <w:r w:rsidRPr="00933E9A">
        <w:rPr>
          <w:rFonts w:asciiTheme="minorHAnsi" w:hAnsiTheme="minorHAnsi" w:cstheme="minorHAnsi"/>
          <w:b/>
        </w:rPr>
        <w:t>PROFESSIONAL SUMMARY</w:t>
      </w:r>
      <w:r w:rsidRPr="00933E9A">
        <w:rPr>
          <w:rFonts w:asciiTheme="minorHAnsi" w:hAnsiTheme="minorHAnsi" w:cstheme="minorHAnsi"/>
        </w:rPr>
        <w:t>:</w:t>
      </w:r>
    </w:p>
    <w:p w14:paraId="0E5E244F" w14:textId="77777777" w:rsidR="008138E3" w:rsidRPr="00933E9A" w:rsidRDefault="008138E3" w:rsidP="008138E3">
      <w:pPr>
        <w:rPr>
          <w:rFonts w:asciiTheme="minorHAnsi" w:hAnsiTheme="minorHAnsi" w:cstheme="minorHAnsi"/>
        </w:rPr>
      </w:pPr>
      <w:r w:rsidRPr="00933E9A">
        <w:rPr>
          <w:rFonts w:asciiTheme="minorHAnsi" w:hAnsiTheme="minorHAnsi" w:cstheme="minorHAnsi"/>
        </w:rPr>
        <w:t>Ms. Wroth has over 14 years of specialized experience providing program analysis, reporting, and senior management support. Her experience includes creating efficiencies in schedule and workflows and developing reports, briefings, and statistical analysis for the Federal Aviation Agency’s (FAA) Terminal Automation Modernization and Replacement (TAMR) and Configuration, Logistics, and Maintenance Resource Solutions (CLMRS) Program Management Teams.</w:t>
      </w:r>
    </w:p>
    <w:p w14:paraId="09854709" w14:textId="77777777" w:rsidR="000B4D19" w:rsidRPr="00933E9A" w:rsidRDefault="000B4D19" w:rsidP="00CB0557">
      <w:pPr>
        <w:rPr>
          <w:rFonts w:asciiTheme="minorHAnsi" w:hAnsiTheme="minorHAnsi" w:cstheme="minorHAnsi"/>
          <w:b/>
          <w:u w:val="single"/>
        </w:rPr>
      </w:pPr>
    </w:p>
    <w:p w14:paraId="5D52299A" w14:textId="77777777" w:rsidR="000B4D19" w:rsidRPr="00933E9A" w:rsidRDefault="000B4D19" w:rsidP="00CB0557">
      <w:pPr>
        <w:rPr>
          <w:rFonts w:asciiTheme="minorHAnsi" w:hAnsiTheme="minorHAnsi" w:cstheme="minorHAnsi"/>
          <w:b/>
          <w:u w:val="single"/>
        </w:rPr>
      </w:pPr>
    </w:p>
    <w:p w14:paraId="223CA0FD" w14:textId="639440E2" w:rsidR="009A133C" w:rsidRPr="00933E9A" w:rsidRDefault="0076600D" w:rsidP="00CB0557">
      <w:pPr>
        <w:rPr>
          <w:rFonts w:asciiTheme="minorHAnsi" w:hAnsiTheme="minorHAnsi" w:cstheme="minorHAnsi"/>
          <w:b/>
          <w:u w:val="single"/>
        </w:rPr>
      </w:pPr>
      <w:r w:rsidRPr="00933E9A">
        <w:rPr>
          <w:rFonts w:asciiTheme="minorHAnsi" w:hAnsiTheme="minorHAnsi" w:cstheme="minorHAnsi"/>
          <w:b/>
          <w:u w:val="single"/>
        </w:rPr>
        <w:t xml:space="preserve">EDUCATION:  </w:t>
      </w:r>
    </w:p>
    <w:p w14:paraId="3E9B77A1" w14:textId="77777777" w:rsidR="008138E3" w:rsidRPr="00933E9A" w:rsidRDefault="008138E3" w:rsidP="008138E3">
      <w:pPr>
        <w:rPr>
          <w:rFonts w:asciiTheme="minorHAnsi" w:hAnsiTheme="minorHAnsi" w:cstheme="minorHAnsi"/>
          <w:bCs/>
        </w:rPr>
      </w:pPr>
      <w:r w:rsidRPr="00933E9A">
        <w:rPr>
          <w:rFonts w:asciiTheme="minorHAnsi" w:hAnsiTheme="minorHAnsi" w:cstheme="minorHAnsi"/>
          <w:bCs/>
        </w:rPr>
        <w:t>Bachelor of Science- Ballet with Outside Field in Business, Indiana University Jacobs School of Music, Bloomington, IN 2008</w:t>
      </w:r>
    </w:p>
    <w:p w14:paraId="6756EE73" w14:textId="77777777" w:rsidR="000B4BA3" w:rsidRPr="00933E9A" w:rsidRDefault="000B4BA3" w:rsidP="00CB0557">
      <w:pPr>
        <w:rPr>
          <w:rFonts w:asciiTheme="minorHAnsi" w:hAnsiTheme="minorHAnsi" w:cstheme="minorHAnsi"/>
        </w:rPr>
      </w:pPr>
    </w:p>
    <w:p w14:paraId="46A8ACD3" w14:textId="77777777" w:rsidR="00D85084" w:rsidRPr="00933E9A" w:rsidRDefault="00D85084" w:rsidP="00CB0557">
      <w:pPr>
        <w:rPr>
          <w:rFonts w:asciiTheme="minorHAnsi" w:hAnsiTheme="minorHAnsi" w:cstheme="minorHAnsi"/>
        </w:rPr>
      </w:pPr>
    </w:p>
    <w:p w14:paraId="1113D754" w14:textId="498A1A1C" w:rsidR="00737EAE" w:rsidRPr="00933E9A" w:rsidRDefault="00D85084" w:rsidP="00CB0557">
      <w:pPr>
        <w:rPr>
          <w:rFonts w:asciiTheme="minorHAnsi" w:hAnsiTheme="minorHAnsi" w:cstheme="minorHAnsi"/>
          <w:b/>
          <w:u w:val="single"/>
        </w:rPr>
      </w:pPr>
      <w:r w:rsidRPr="00933E9A">
        <w:rPr>
          <w:rFonts w:asciiTheme="minorHAnsi" w:hAnsiTheme="minorHAnsi" w:cstheme="minorHAnsi"/>
          <w:b/>
          <w:u w:val="single"/>
        </w:rPr>
        <w:t>RELEVANT E</w:t>
      </w:r>
      <w:r w:rsidR="000B484C" w:rsidRPr="00933E9A">
        <w:rPr>
          <w:rFonts w:asciiTheme="minorHAnsi" w:hAnsiTheme="minorHAnsi" w:cstheme="minorHAnsi"/>
          <w:b/>
          <w:u w:val="single"/>
        </w:rPr>
        <w:t>XPERIENCE:</w:t>
      </w:r>
    </w:p>
    <w:p w14:paraId="39E8C9BC" w14:textId="77777777" w:rsidR="00EA73A1" w:rsidRPr="00933E9A" w:rsidRDefault="00EA73A1" w:rsidP="00CB0557">
      <w:pPr>
        <w:rPr>
          <w:rFonts w:asciiTheme="minorHAnsi" w:hAnsiTheme="minorHAnsi" w:cstheme="minorHAnsi"/>
          <w:b/>
          <w:iCs/>
        </w:rPr>
      </w:pPr>
    </w:p>
    <w:p w14:paraId="3ED114FD"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Senior Consultant</w:t>
      </w:r>
    </w:p>
    <w:p w14:paraId="761F0832" w14:textId="77777777" w:rsidR="008138E3" w:rsidRPr="00933E9A" w:rsidRDefault="008138E3" w:rsidP="008138E3">
      <w:pPr>
        <w:rPr>
          <w:rFonts w:asciiTheme="minorHAnsi" w:hAnsiTheme="minorHAnsi" w:cstheme="minorHAnsi"/>
          <w:b/>
          <w:iCs/>
        </w:rPr>
      </w:pPr>
      <w:proofErr w:type="spellStart"/>
      <w:r w:rsidRPr="00933E9A">
        <w:rPr>
          <w:rFonts w:asciiTheme="minorHAnsi" w:hAnsiTheme="minorHAnsi" w:cstheme="minorHAnsi"/>
          <w:b/>
          <w:iCs/>
        </w:rPr>
        <w:t>Cobec</w:t>
      </w:r>
      <w:proofErr w:type="spellEnd"/>
      <w:r w:rsidRPr="00933E9A">
        <w:rPr>
          <w:rFonts w:asciiTheme="minorHAnsi" w:hAnsiTheme="minorHAnsi" w:cstheme="minorHAnsi"/>
          <w:b/>
          <w:iCs/>
        </w:rPr>
        <w:t xml:space="preserve"> Consulting, Inc., </w:t>
      </w:r>
    </w:p>
    <w:p w14:paraId="1F8A61A6"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September 2014 to December 2020/present</w:t>
      </w:r>
    </w:p>
    <w:p w14:paraId="1AD0DDF8" w14:textId="77777777" w:rsidR="008138E3" w:rsidRPr="00933E9A" w:rsidRDefault="008138E3" w:rsidP="008138E3">
      <w:pPr>
        <w:rPr>
          <w:rFonts w:asciiTheme="minorHAnsi" w:hAnsiTheme="minorHAnsi" w:cstheme="minorHAnsi"/>
          <w:b/>
          <w:i/>
        </w:rPr>
      </w:pPr>
    </w:p>
    <w:p w14:paraId="59E04391"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Support for Configuration, Logistics, and Maintenance Resource Solutions (CLMRS)</w:t>
      </w:r>
    </w:p>
    <w:p w14:paraId="0B8CEEAA"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August 2018-Present</w:t>
      </w:r>
    </w:p>
    <w:p w14:paraId="38ACB332"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Provides program analysis and reporting support to the Federal Aviation Agency’s Configuration, Logistics, and Maintenance Resource Solutions (CLMRS) Program Management Teams, along with direct support for the CLMRS Program Manager. </w:t>
      </w:r>
    </w:p>
    <w:p w14:paraId="54634AEC"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Leads the development of the programs’ project status, including analysis and display of cost and schedule indicators and drivers.</w:t>
      </w:r>
    </w:p>
    <w:p w14:paraId="003E1DB3"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Developed procurement actions, quarterly newsletters.</w:t>
      </w:r>
    </w:p>
    <w:p w14:paraId="6A0606F6"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Develops and coordinates weekly/monthly presentations and meetings.  </w:t>
      </w:r>
    </w:p>
    <w:p w14:paraId="0445E849" w14:textId="77777777" w:rsidR="008138E3" w:rsidRPr="00933E9A" w:rsidRDefault="008138E3" w:rsidP="008138E3">
      <w:pPr>
        <w:pStyle w:val="ListParagraph"/>
        <w:numPr>
          <w:ilvl w:val="0"/>
          <w:numId w:val="25"/>
        </w:numPr>
        <w:rPr>
          <w:rFonts w:asciiTheme="minorHAnsi" w:hAnsiTheme="minorHAnsi" w:cstheme="minorHAnsi"/>
          <w:b/>
          <w:bCs/>
          <w:iCs/>
        </w:rPr>
      </w:pPr>
      <w:r w:rsidRPr="00933E9A">
        <w:rPr>
          <w:rFonts w:asciiTheme="minorHAnsi" w:hAnsiTheme="minorHAnsi" w:cstheme="minorHAnsi"/>
          <w:bCs/>
          <w:iCs/>
        </w:rPr>
        <w:t xml:space="preserve">Develops multiple business metrics for weekly and monthly analyses including but not limited to Hot Topics for Program Management Organization Leadership review and </w:t>
      </w:r>
      <w:r w:rsidRPr="00933E9A">
        <w:rPr>
          <w:rFonts w:asciiTheme="minorHAnsi" w:hAnsiTheme="minorHAnsi" w:cstheme="minorHAnsi"/>
          <w:iCs/>
        </w:rPr>
        <w:t>Joint Resource Council (JRC) Acquisition Quarterly Program Review (AQPR) Talking Points</w:t>
      </w:r>
      <w:r w:rsidRPr="00933E9A">
        <w:rPr>
          <w:rFonts w:asciiTheme="minorHAnsi" w:hAnsiTheme="minorHAnsi" w:cstheme="minorHAnsi"/>
          <w:b/>
          <w:bCs/>
          <w:iCs/>
        </w:rPr>
        <w:t xml:space="preserve"> </w:t>
      </w:r>
      <w:r w:rsidRPr="00933E9A">
        <w:rPr>
          <w:rFonts w:asciiTheme="minorHAnsi" w:hAnsiTheme="minorHAnsi" w:cstheme="minorHAnsi"/>
          <w:iCs/>
        </w:rPr>
        <w:t>and detailed report.</w:t>
      </w:r>
    </w:p>
    <w:p w14:paraId="08ECDD03"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Writes reports that identify trends and risks.  </w:t>
      </w:r>
    </w:p>
    <w:p w14:paraId="01E7812E" w14:textId="051DE28A"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lastRenderedPageBreak/>
        <w:t>Updated SPIRE with CLMRS updates.</w:t>
      </w:r>
    </w:p>
    <w:p w14:paraId="66887B9B" w14:textId="00561A10"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CLMRS Records Management POC, creating Records Management Plan each year.</w:t>
      </w:r>
    </w:p>
    <w:p w14:paraId="295360F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Planned and reconciled Activity 5 spend plans and travel expenses.</w:t>
      </w:r>
    </w:p>
    <w:p w14:paraId="7EBB6707"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Acted as Scrum Master for the CLMRS Outreach Team</w:t>
      </w:r>
    </w:p>
    <w:p w14:paraId="766C681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Supports CLMRS Program Manager with ad hoc requests, meeting coordination, and communication.</w:t>
      </w:r>
    </w:p>
    <w:p w14:paraId="37E1E73D"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Actively works to improve program processes and increase efficiencies by fielding concerns from the team and facilitating retrospective events which produce suggestions and actions.</w:t>
      </w:r>
    </w:p>
    <w:p w14:paraId="7070E181"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Acts as Release Train Engineer for the CLMRS Program Office Agile Release Train.  </w:t>
      </w:r>
    </w:p>
    <w:p w14:paraId="3588039B"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Provides Scaled Agile Framework coaching, framework support, facilitation of Portfolio activities, and quarterly planning coordination.</w:t>
      </w:r>
    </w:p>
    <w:p w14:paraId="3DFF20F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a communication liaison between the CLMRS Program Office and the AJW-162 and AJW-L leadership by attending daily sync ups to field concerns and information to and from the CLMRS leadership.</w:t>
      </w:r>
    </w:p>
    <w:p w14:paraId="7FA03410"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Attends management level events to provide insight on Portfolio history and team opinions.</w:t>
      </w:r>
    </w:p>
    <w:p w14:paraId="3FFA3A94"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Subject Mater Expert to provide onboarding of new employees which includes familiarization briefing of CLMRS history and program definitions and status, as well as team integration and IT setup.</w:t>
      </w:r>
    </w:p>
    <w:p w14:paraId="7DA627D6" w14:textId="77777777" w:rsidR="008138E3" w:rsidRPr="00933E9A" w:rsidRDefault="008138E3" w:rsidP="008138E3">
      <w:pPr>
        <w:pStyle w:val="ListParagraph"/>
        <w:rPr>
          <w:rFonts w:asciiTheme="minorHAnsi" w:hAnsiTheme="minorHAnsi" w:cstheme="minorHAnsi"/>
          <w:bCs/>
          <w:iCs/>
        </w:rPr>
      </w:pPr>
    </w:p>
    <w:p w14:paraId="6A534868" w14:textId="77777777" w:rsidR="008138E3" w:rsidRPr="00933E9A" w:rsidRDefault="008138E3" w:rsidP="008138E3">
      <w:pPr>
        <w:rPr>
          <w:rFonts w:asciiTheme="minorHAnsi" w:hAnsiTheme="minorHAnsi" w:cstheme="minorHAnsi"/>
          <w:bCs/>
          <w:iCs/>
        </w:rPr>
      </w:pPr>
    </w:p>
    <w:p w14:paraId="180DADCD"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Support for Terminal Automation Modernization and Replacement (TAMR)</w:t>
      </w:r>
    </w:p>
    <w:p w14:paraId="5FD15A27"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August 2014-February 2020</w:t>
      </w:r>
    </w:p>
    <w:p w14:paraId="7D7C6B59"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Provided program analysis and reporting support to the Federal Aviation Agency’s Terminal Automation Modernization and Replacement (TAMR) Program Management Team, along with direct support for the TAMR Implementation Manager. </w:t>
      </w:r>
    </w:p>
    <w:p w14:paraId="292F25BA"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Lead the development of the programs’ project status, including analysis and display of cost and schedule indicators and drivers, schedule trend projection, critical path analysis, and schedule optimization for the ongoing deployments of the Standard Terminal Automation Radar System (STARS) Generation 4 (G4) to legacy STARS G1/G2 locations, and to the Common Automation Radar Terminal System (CARTS) IIE and IIIE locations.  </w:t>
      </w:r>
    </w:p>
    <w:p w14:paraId="10C715BB"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Provided a diverse and extensive knowledge of the program and the evolution of the TAMR STARS Sustainment 1, TAMR Phase 3, and TAMR Phase 4.</w:t>
      </w:r>
    </w:p>
    <w:p w14:paraId="40997383" w14:textId="77777777" w:rsidR="008138E3" w:rsidRPr="00933E9A" w:rsidRDefault="008138E3" w:rsidP="008138E3">
      <w:pPr>
        <w:rPr>
          <w:rFonts w:asciiTheme="minorHAnsi" w:hAnsiTheme="minorHAnsi" w:cstheme="minorHAnsi"/>
          <w:bCs/>
          <w:iCs/>
        </w:rPr>
      </w:pPr>
    </w:p>
    <w:p w14:paraId="59F1347E"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School Manager</w:t>
      </w:r>
    </w:p>
    <w:p w14:paraId="15779FB1"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The Washington Ballet @THEARC,</w:t>
      </w:r>
    </w:p>
    <w:p w14:paraId="2935FB94"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August 2009 to September 2014</w:t>
      </w:r>
    </w:p>
    <w:p w14:paraId="17013209" w14:textId="77777777" w:rsidR="008138E3" w:rsidRPr="00933E9A" w:rsidRDefault="008138E3" w:rsidP="008138E3">
      <w:pPr>
        <w:rPr>
          <w:rFonts w:asciiTheme="minorHAnsi" w:hAnsiTheme="minorHAnsi" w:cstheme="minorHAnsi"/>
          <w:b/>
          <w:i/>
        </w:rPr>
      </w:pPr>
    </w:p>
    <w:p w14:paraId="23E951DF"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lastRenderedPageBreak/>
        <w:t xml:space="preserve">Served as the registrar and bursar for The Washington Ballet’s Southeast Campus at Town Hall Education, Arts, </w:t>
      </w:r>
      <w:proofErr w:type="gramStart"/>
      <w:r w:rsidRPr="00933E9A">
        <w:rPr>
          <w:rFonts w:asciiTheme="minorHAnsi" w:hAnsiTheme="minorHAnsi" w:cstheme="minorHAnsi"/>
          <w:bCs/>
          <w:iCs/>
        </w:rPr>
        <w:t>Recreation</w:t>
      </w:r>
      <w:proofErr w:type="gramEnd"/>
      <w:r w:rsidRPr="00933E9A">
        <w:rPr>
          <w:rFonts w:asciiTheme="minorHAnsi" w:hAnsiTheme="minorHAnsi" w:cstheme="minorHAnsi"/>
          <w:bCs/>
          <w:iCs/>
        </w:rPr>
        <w:t xml:space="preserve"> Center (THEARC). </w:t>
      </w:r>
    </w:p>
    <w:p w14:paraId="48F6A03E"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Built, maintained, and analyzed financial records and customer account information, while also identifying potential trends and risks.  </w:t>
      </w:r>
    </w:p>
    <w:p w14:paraId="386E4842"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Performed monthly financial settlements and developed the fiscal year budgeting process.  </w:t>
      </w:r>
    </w:p>
    <w:p w14:paraId="79D6EEBB"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Created financial analysis, statistical presentations, and marketing materials for the school.  </w:t>
      </w:r>
    </w:p>
    <w:p w14:paraId="4591653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Implemented new processes and procedures that improved the efficiency, functionality, and income of the school.  </w:t>
      </w:r>
    </w:p>
    <w:p w14:paraId="75E48408"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Managed studio rental contracts and assisted with the development of the Ballet’s new website.</w:t>
      </w:r>
    </w:p>
    <w:p w14:paraId="5AAA28AE" w14:textId="77777777" w:rsidR="008138E3" w:rsidRPr="00933E9A" w:rsidRDefault="008138E3" w:rsidP="008138E3">
      <w:pPr>
        <w:rPr>
          <w:rFonts w:asciiTheme="minorHAnsi" w:hAnsiTheme="minorHAnsi" w:cstheme="minorHAnsi"/>
          <w:b/>
          <w:bCs/>
          <w:iCs/>
        </w:rPr>
      </w:pPr>
    </w:p>
    <w:p w14:paraId="4CE78C21"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 xml:space="preserve">Studio Administrator/ </w:t>
      </w:r>
      <w:proofErr w:type="spellStart"/>
      <w:r w:rsidRPr="00933E9A">
        <w:rPr>
          <w:rFonts w:asciiTheme="minorHAnsi" w:hAnsiTheme="minorHAnsi" w:cstheme="minorHAnsi"/>
          <w:b/>
          <w:bCs/>
          <w:iCs/>
        </w:rPr>
        <w:t>CityDance</w:t>
      </w:r>
      <w:proofErr w:type="spellEnd"/>
      <w:r w:rsidRPr="00933E9A">
        <w:rPr>
          <w:rFonts w:asciiTheme="minorHAnsi" w:hAnsiTheme="minorHAnsi" w:cstheme="minorHAnsi"/>
          <w:b/>
          <w:bCs/>
          <w:iCs/>
        </w:rPr>
        <w:t xml:space="preserve"> Team Member (Part Time)</w:t>
      </w:r>
    </w:p>
    <w:p w14:paraId="69F79D8F"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Boston Ballet,</w:t>
      </w:r>
    </w:p>
    <w:p w14:paraId="5B647367"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August 2008 to June 2009</w:t>
      </w:r>
    </w:p>
    <w:p w14:paraId="37AC2B4F" w14:textId="77777777" w:rsidR="008138E3" w:rsidRPr="00933E9A" w:rsidRDefault="008138E3" w:rsidP="008138E3">
      <w:pPr>
        <w:rPr>
          <w:rFonts w:asciiTheme="minorHAnsi" w:hAnsiTheme="minorHAnsi" w:cstheme="minorHAnsi"/>
          <w:b/>
          <w:bCs/>
          <w:i/>
          <w:iCs/>
        </w:rPr>
      </w:pPr>
    </w:p>
    <w:p w14:paraId="630636F6"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Coordinated student communications and school information for over 2000 students.  </w:t>
      </w:r>
    </w:p>
    <w:p w14:paraId="00775D3A"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Fielded communications with customers and other staff members and processed student registrations.</w:t>
      </w:r>
    </w:p>
    <w:p w14:paraId="7E403616"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Coordinated, tracked, and analyzed sales, tuition, and attendance. </w:t>
      </w:r>
    </w:p>
    <w:p w14:paraId="0067D6CB"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As a </w:t>
      </w:r>
      <w:proofErr w:type="spellStart"/>
      <w:r w:rsidRPr="00933E9A">
        <w:rPr>
          <w:rFonts w:asciiTheme="minorHAnsi" w:hAnsiTheme="minorHAnsi" w:cstheme="minorHAnsi"/>
          <w:bCs/>
          <w:iCs/>
        </w:rPr>
        <w:t>CityDance</w:t>
      </w:r>
      <w:proofErr w:type="spellEnd"/>
      <w:r w:rsidRPr="00933E9A">
        <w:rPr>
          <w:rFonts w:asciiTheme="minorHAnsi" w:hAnsiTheme="minorHAnsi" w:cstheme="minorHAnsi"/>
          <w:bCs/>
          <w:iCs/>
        </w:rPr>
        <w:t xml:space="preserve"> Team Member, adjudicated the selection of approximately 500 third-grade students, giving them the opportunity to attend Boston Ballet’s </w:t>
      </w:r>
      <w:proofErr w:type="spellStart"/>
      <w:r w:rsidRPr="00933E9A">
        <w:rPr>
          <w:rFonts w:asciiTheme="minorHAnsi" w:hAnsiTheme="minorHAnsi" w:cstheme="minorHAnsi"/>
          <w:bCs/>
          <w:iCs/>
        </w:rPr>
        <w:t>CityDance</w:t>
      </w:r>
      <w:proofErr w:type="spellEnd"/>
      <w:r w:rsidRPr="00933E9A">
        <w:rPr>
          <w:rFonts w:asciiTheme="minorHAnsi" w:hAnsiTheme="minorHAnsi" w:cstheme="minorHAnsi"/>
          <w:bCs/>
          <w:iCs/>
        </w:rPr>
        <w:t xml:space="preserve"> outreach program.  Also lectured in the history and meaning of dance while motivating children to enjoy and appreciate the art.</w:t>
      </w:r>
    </w:p>
    <w:p w14:paraId="2AA7DEDF" w14:textId="77777777" w:rsidR="008138E3" w:rsidRPr="00933E9A" w:rsidRDefault="008138E3" w:rsidP="008138E3">
      <w:pPr>
        <w:rPr>
          <w:rFonts w:asciiTheme="minorHAnsi" w:hAnsiTheme="minorHAnsi" w:cstheme="minorHAnsi"/>
          <w:b/>
          <w:u w:val="single"/>
        </w:rPr>
      </w:pPr>
    </w:p>
    <w:p w14:paraId="4266E8BB" w14:textId="6F719463" w:rsidR="00CB0557" w:rsidRPr="00933E9A" w:rsidRDefault="00263DB3" w:rsidP="53BA61C9">
      <w:pPr>
        <w:rPr>
          <w:rFonts w:asciiTheme="minorHAnsi" w:hAnsiTheme="minorHAnsi" w:cstheme="minorHAnsi"/>
          <w:bCs/>
          <w:u w:val="single"/>
        </w:rPr>
      </w:pPr>
      <w:r w:rsidRPr="00933E9A">
        <w:rPr>
          <w:rFonts w:asciiTheme="minorHAnsi" w:hAnsiTheme="minorHAnsi" w:cstheme="minorHAnsi"/>
          <w:b/>
          <w:bCs/>
          <w:u w:val="single"/>
        </w:rPr>
        <w:t>Skills</w:t>
      </w:r>
      <w:r w:rsidR="7E963BCB" w:rsidRPr="00933E9A">
        <w:rPr>
          <w:rFonts w:asciiTheme="minorHAnsi" w:hAnsiTheme="minorHAnsi" w:cstheme="minorHAnsi"/>
          <w:b/>
          <w:bCs/>
          <w:u w:val="single"/>
        </w:rPr>
        <w:t>:</w:t>
      </w:r>
      <w:r w:rsidRPr="00933E9A">
        <w:rPr>
          <w:rFonts w:asciiTheme="minorHAnsi" w:hAnsiTheme="minorHAnsi" w:cstheme="minorHAnsi"/>
          <w:b/>
          <w:bCs/>
          <w:u w:val="single"/>
        </w:rPr>
        <w:t xml:space="preserve"> </w:t>
      </w:r>
      <w:r w:rsidR="008138E3" w:rsidRPr="00933E9A">
        <w:rPr>
          <w:rFonts w:asciiTheme="minorHAnsi" w:hAnsiTheme="minorHAnsi" w:cstheme="minorHAnsi"/>
          <w:bCs/>
          <w:u w:val="single"/>
        </w:rPr>
        <w:t>SPIRE Reporting, Scaled Agile Framework, Jira, Confluence, Excel, PowerPoint, Word, Publisher, Miro, SharePoint, Adobe, Knowledge Sharing Network (KSN)</w:t>
      </w:r>
    </w:p>
    <w:p w14:paraId="3DD21BBB" w14:textId="01CA03EC" w:rsidR="00CB0557" w:rsidRPr="00933E9A" w:rsidRDefault="00CB0557" w:rsidP="53BA61C9">
      <w:pPr>
        <w:rPr>
          <w:rFonts w:asciiTheme="minorHAnsi" w:hAnsiTheme="minorHAnsi" w:cstheme="minorHAnsi"/>
          <w:b/>
          <w:bCs/>
          <w:u w:val="single"/>
        </w:rPr>
      </w:pPr>
    </w:p>
    <w:p w14:paraId="7D2E63A8" w14:textId="42CC9738" w:rsidR="0076600D" w:rsidRPr="00933E9A" w:rsidRDefault="0076600D" w:rsidP="00CB0557">
      <w:pPr>
        <w:rPr>
          <w:rFonts w:asciiTheme="minorHAnsi" w:hAnsiTheme="minorHAnsi" w:cstheme="minorHAnsi"/>
          <w:b/>
          <w:u w:val="single"/>
        </w:rPr>
      </w:pPr>
      <w:r w:rsidRPr="00933E9A">
        <w:rPr>
          <w:rFonts w:asciiTheme="minorHAnsi" w:hAnsiTheme="minorHAnsi" w:cstheme="minorHAnsi"/>
          <w:b/>
          <w:u w:val="single"/>
        </w:rPr>
        <w:t>CERTIFICATIONS/TRAINING:</w:t>
      </w:r>
    </w:p>
    <w:p w14:paraId="5F8BFFDE" w14:textId="0877D907" w:rsidR="00933E9A" w:rsidRPr="00933E9A" w:rsidRDefault="00933E9A" w:rsidP="00933E9A">
      <w:pPr>
        <w:numPr>
          <w:ilvl w:val="0"/>
          <w:numId w:val="1"/>
        </w:numPr>
        <w:rPr>
          <w:rFonts w:asciiTheme="minorHAnsi" w:hAnsiTheme="minorHAnsi" w:cstheme="minorHAnsi"/>
        </w:rPr>
      </w:pPr>
      <w:r w:rsidRPr="00933E9A">
        <w:rPr>
          <w:rFonts w:asciiTheme="minorHAnsi" w:hAnsiTheme="minorHAnsi" w:cstheme="minorHAnsi"/>
        </w:rPr>
        <w:t>Certified Scaled Agile Framework (</w:t>
      </w:r>
      <w:proofErr w:type="spellStart"/>
      <w:r w:rsidRPr="00933E9A">
        <w:rPr>
          <w:rFonts w:asciiTheme="minorHAnsi" w:hAnsiTheme="minorHAnsi" w:cstheme="minorHAnsi"/>
        </w:rPr>
        <w:t>SAFe</w:t>
      </w:r>
      <w:proofErr w:type="spellEnd"/>
      <w:r w:rsidRPr="00933E9A">
        <w:rPr>
          <w:rFonts w:asciiTheme="minorHAnsi" w:hAnsiTheme="minorHAnsi" w:cstheme="minorHAnsi"/>
        </w:rPr>
        <w:t>) Release Train Engineer, 2021</w:t>
      </w:r>
    </w:p>
    <w:p w14:paraId="68A24DBD" w14:textId="0319DA8F" w:rsidR="00933E9A" w:rsidRPr="00933E9A" w:rsidRDefault="00285D79" w:rsidP="00933E9A">
      <w:pPr>
        <w:numPr>
          <w:ilvl w:val="0"/>
          <w:numId w:val="1"/>
        </w:numPr>
        <w:rPr>
          <w:rFonts w:asciiTheme="minorHAnsi" w:hAnsiTheme="minorHAnsi" w:cstheme="minorHAnsi"/>
        </w:rPr>
      </w:pPr>
      <w:r>
        <w:rPr>
          <w:rFonts w:asciiTheme="minorHAnsi" w:hAnsiTheme="minorHAnsi" w:cstheme="minorHAnsi"/>
        </w:rPr>
        <w:t xml:space="preserve">Certified </w:t>
      </w:r>
      <w:bookmarkStart w:id="0" w:name="_GoBack"/>
      <w:bookmarkEnd w:id="0"/>
      <w:r>
        <w:rPr>
          <w:rFonts w:asciiTheme="minorHAnsi" w:hAnsiTheme="minorHAnsi" w:cstheme="minorHAnsi"/>
        </w:rPr>
        <w:t>SAFe</w:t>
      </w:r>
      <w:r w:rsidR="00933E9A" w:rsidRPr="00933E9A">
        <w:rPr>
          <w:rFonts w:asciiTheme="minorHAnsi" w:hAnsiTheme="minorHAnsi" w:cstheme="minorHAnsi"/>
        </w:rPr>
        <w:t xml:space="preserve"> Scrum Master, 2020</w:t>
      </w:r>
    </w:p>
    <w:p w14:paraId="358D4A5D" w14:textId="77777777" w:rsidR="00933E9A" w:rsidRPr="00933E9A" w:rsidRDefault="00933E9A" w:rsidP="00933E9A">
      <w:pPr>
        <w:numPr>
          <w:ilvl w:val="0"/>
          <w:numId w:val="1"/>
        </w:numPr>
        <w:rPr>
          <w:rFonts w:asciiTheme="minorHAnsi" w:hAnsiTheme="minorHAnsi" w:cstheme="minorHAnsi"/>
        </w:rPr>
      </w:pPr>
      <w:r w:rsidRPr="00933E9A">
        <w:rPr>
          <w:rFonts w:asciiTheme="minorHAnsi" w:hAnsiTheme="minorHAnsi" w:cstheme="minorHAnsi"/>
        </w:rPr>
        <w:t xml:space="preserve">Certified </w:t>
      </w:r>
      <w:proofErr w:type="spellStart"/>
      <w:r w:rsidRPr="00933E9A">
        <w:rPr>
          <w:rFonts w:asciiTheme="minorHAnsi" w:hAnsiTheme="minorHAnsi" w:cstheme="minorHAnsi"/>
        </w:rPr>
        <w:t>SAFe</w:t>
      </w:r>
      <w:proofErr w:type="spellEnd"/>
      <w:r w:rsidRPr="00933E9A">
        <w:rPr>
          <w:rFonts w:asciiTheme="minorHAnsi" w:hAnsiTheme="minorHAnsi" w:cstheme="minorHAnsi"/>
        </w:rPr>
        <w:t xml:space="preserve"> for Government Practitioner, 2020</w:t>
      </w:r>
    </w:p>
    <w:p w14:paraId="086AB18C" w14:textId="77777777" w:rsidR="00933E9A" w:rsidRPr="00933E9A" w:rsidRDefault="00933E9A" w:rsidP="00933E9A">
      <w:pPr>
        <w:numPr>
          <w:ilvl w:val="0"/>
          <w:numId w:val="1"/>
        </w:numPr>
        <w:rPr>
          <w:rFonts w:asciiTheme="minorHAnsi" w:hAnsiTheme="minorHAnsi" w:cstheme="minorHAnsi"/>
        </w:rPr>
      </w:pPr>
      <w:r w:rsidRPr="00933E9A">
        <w:rPr>
          <w:rFonts w:asciiTheme="minorHAnsi" w:hAnsiTheme="minorHAnsi" w:cstheme="minorHAnsi"/>
        </w:rPr>
        <w:t>Primavera Fundamentals Scheduler Training, 2019</w:t>
      </w:r>
    </w:p>
    <w:p w14:paraId="05A6C042" w14:textId="77777777" w:rsidR="0093770A" w:rsidRPr="00933E9A" w:rsidRDefault="0093770A" w:rsidP="00CB0557">
      <w:pPr>
        <w:rPr>
          <w:rFonts w:asciiTheme="minorHAnsi" w:hAnsiTheme="minorHAnsi" w:cstheme="minorHAnsi"/>
        </w:rPr>
      </w:pPr>
    </w:p>
    <w:p w14:paraId="692A5833" w14:textId="502FAB59" w:rsidR="0093770A" w:rsidRPr="00933E9A" w:rsidRDefault="00EA73A1" w:rsidP="00CB0557">
      <w:pPr>
        <w:rPr>
          <w:rFonts w:asciiTheme="minorHAnsi" w:hAnsiTheme="minorHAnsi" w:cstheme="minorHAnsi"/>
        </w:rPr>
      </w:pPr>
      <w:r w:rsidRPr="00933E9A">
        <w:rPr>
          <w:rFonts w:asciiTheme="minorHAnsi" w:hAnsiTheme="minorHAnsi" w:cstheme="minorHAnsi"/>
          <w:b/>
          <w:u w:val="single"/>
        </w:rPr>
        <w:t>PROFESSIONAL</w:t>
      </w:r>
      <w:r w:rsidR="00CB0557" w:rsidRPr="00933E9A">
        <w:rPr>
          <w:rFonts w:asciiTheme="minorHAnsi" w:hAnsiTheme="minorHAnsi" w:cstheme="minorHAnsi"/>
          <w:b/>
          <w:u w:val="single"/>
        </w:rPr>
        <w:t xml:space="preserve"> MEMBERSHIPS</w:t>
      </w:r>
      <w:r w:rsidR="003C3FBF" w:rsidRPr="00933E9A">
        <w:rPr>
          <w:rFonts w:asciiTheme="minorHAnsi" w:hAnsiTheme="minorHAnsi" w:cstheme="minorHAnsi"/>
          <w:b/>
          <w:u w:val="single"/>
        </w:rPr>
        <w:t>:</w:t>
      </w:r>
    </w:p>
    <w:p w14:paraId="1DEAB2E5" w14:textId="01E14417" w:rsidR="002D1A1E" w:rsidRPr="00933E9A" w:rsidRDefault="00933E9A" w:rsidP="00CB0557">
      <w:pPr>
        <w:pStyle w:val="ListParagraph"/>
        <w:numPr>
          <w:ilvl w:val="0"/>
          <w:numId w:val="1"/>
        </w:numPr>
        <w:rPr>
          <w:rFonts w:asciiTheme="minorHAnsi" w:hAnsiTheme="minorHAnsi" w:cstheme="minorHAnsi"/>
        </w:rPr>
      </w:pPr>
      <w:r w:rsidRPr="00933E9A">
        <w:rPr>
          <w:rFonts w:asciiTheme="minorHAnsi" w:hAnsiTheme="minorHAnsi" w:cstheme="minorHAnsi"/>
        </w:rPr>
        <w:t>Scaled Agile Framework Community</w:t>
      </w:r>
    </w:p>
    <w:p w14:paraId="3FAE4D5B" w14:textId="6B1FA7D1" w:rsidR="00CB0557" w:rsidRPr="00933E9A" w:rsidRDefault="00CB0557" w:rsidP="00CB0557">
      <w:pPr>
        <w:rPr>
          <w:rFonts w:asciiTheme="minorHAnsi" w:hAnsiTheme="minorHAnsi" w:cstheme="minorHAnsi"/>
        </w:rPr>
      </w:pPr>
    </w:p>
    <w:p w14:paraId="1E1B73BD" w14:textId="4FCD4CD9" w:rsidR="00CB0557" w:rsidRPr="00933E9A" w:rsidRDefault="00CB0557" w:rsidP="00CB0557">
      <w:pPr>
        <w:rPr>
          <w:rFonts w:asciiTheme="minorHAnsi" w:hAnsiTheme="minorHAnsi" w:cstheme="minorHAnsi"/>
        </w:rPr>
      </w:pPr>
      <w:r w:rsidRPr="00933E9A">
        <w:rPr>
          <w:rFonts w:asciiTheme="minorHAnsi" w:hAnsiTheme="minorHAnsi" w:cstheme="minorHAnsi"/>
          <w:b/>
          <w:u w:val="single"/>
        </w:rPr>
        <w:t>SECURITY CLEARANCE</w:t>
      </w:r>
      <w:r w:rsidR="003C3FBF" w:rsidRPr="00933E9A">
        <w:rPr>
          <w:rFonts w:asciiTheme="minorHAnsi" w:hAnsiTheme="minorHAnsi" w:cstheme="minorHAnsi"/>
          <w:b/>
          <w:u w:val="single"/>
        </w:rPr>
        <w:t>:</w:t>
      </w:r>
      <w:r w:rsidRPr="00933E9A">
        <w:rPr>
          <w:rFonts w:asciiTheme="minorHAnsi" w:hAnsiTheme="minorHAnsi" w:cstheme="minorHAnsi"/>
          <w:b/>
          <w:u w:val="single"/>
        </w:rPr>
        <w:t xml:space="preserve"> </w:t>
      </w:r>
    </w:p>
    <w:p w14:paraId="1E33E770" w14:textId="6392CE09" w:rsidR="00CB0557" w:rsidRPr="00933E9A" w:rsidRDefault="00CB0557" w:rsidP="00CB0557">
      <w:pPr>
        <w:pStyle w:val="ListParagraph"/>
        <w:numPr>
          <w:ilvl w:val="0"/>
          <w:numId w:val="1"/>
        </w:numPr>
        <w:rPr>
          <w:rFonts w:asciiTheme="minorHAnsi" w:hAnsiTheme="minorHAnsi" w:cstheme="minorHAnsi"/>
        </w:rPr>
      </w:pPr>
      <w:r w:rsidRPr="00933E9A">
        <w:rPr>
          <w:rFonts w:asciiTheme="minorHAnsi" w:hAnsiTheme="minorHAnsi" w:cstheme="minorHAnsi"/>
        </w:rPr>
        <w:t xml:space="preserve">US Public Trust </w:t>
      </w:r>
    </w:p>
    <w:p w14:paraId="3875E693" w14:textId="77777777" w:rsidR="00CB0557" w:rsidRPr="00933E9A" w:rsidRDefault="00CB0557" w:rsidP="00CB0557">
      <w:pPr>
        <w:rPr>
          <w:rFonts w:asciiTheme="minorHAnsi" w:hAnsiTheme="minorHAnsi" w:cstheme="minorHAnsi"/>
        </w:rPr>
      </w:pPr>
    </w:p>
    <w:sectPr w:rsidR="00CB0557" w:rsidRPr="00933E9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ED300" w14:textId="77777777" w:rsidR="0079693C" w:rsidRDefault="0079693C" w:rsidP="00FB7BE6">
      <w:r>
        <w:separator/>
      </w:r>
    </w:p>
  </w:endnote>
  <w:endnote w:type="continuationSeparator" w:id="0">
    <w:p w14:paraId="19E20D58" w14:textId="77777777" w:rsidR="0079693C" w:rsidRDefault="0079693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53899" w14:textId="77777777" w:rsidR="0079693C" w:rsidRDefault="0079693C" w:rsidP="00FB7BE6">
      <w:r>
        <w:separator/>
      </w:r>
    </w:p>
  </w:footnote>
  <w:footnote w:type="continuationSeparator" w:id="0">
    <w:p w14:paraId="424655B3" w14:textId="77777777" w:rsidR="0079693C" w:rsidRDefault="0079693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85D79"/>
    <w:rsid w:val="002A46EC"/>
    <w:rsid w:val="002D1A1E"/>
    <w:rsid w:val="00325333"/>
    <w:rsid w:val="0036311B"/>
    <w:rsid w:val="0036345A"/>
    <w:rsid w:val="003C3FBF"/>
    <w:rsid w:val="00412785"/>
    <w:rsid w:val="004711F3"/>
    <w:rsid w:val="004740AC"/>
    <w:rsid w:val="004C1297"/>
    <w:rsid w:val="004C3B3B"/>
    <w:rsid w:val="004D0F3F"/>
    <w:rsid w:val="00577BEA"/>
    <w:rsid w:val="005B3F20"/>
    <w:rsid w:val="00610F5A"/>
    <w:rsid w:val="006560DB"/>
    <w:rsid w:val="00656F65"/>
    <w:rsid w:val="00664954"/>
    <w:rsid w:val="0067782B"/>
    <w:rsid w:val="00716DDC"/>
    <w:rsid w:val="00737EAE"/>
    <w:rsid w:val="0076600D"/>
    <w:rsid w:val="0079693C"/>
    <w:rsid w:val="007C2301"/>
    <w:rsid w:val="00807750"/>
    <w:rsid w:val="008138E3"/>
    <w:rsid w:val="008858AE"/>
    <w:rsid w:val="00933E9A"/>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E759CA"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E759CA"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041"/>
    <w:rsid w:val="00263757"/>
    <w:rsid w:val="004E2041"/>
    <w:rsid w:val="00AC15CB"/>
    <w:rsid w:val="00E7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CE96DCF5-523D-4550-8507-F787B1E81E2E}"/>
</file>

<file path=customXml/itemProps4.xml><?xml version="1.0" encoding="utf-8"?>
<ds:datastoreItem xmlns:ds="http://schemas.openxmlformats.org/officeDocument/2006/customXml" ds:itemID="{21E53E32-3911-4728-A42A-9D2361F78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12</TotalTime>
  <Pages>3</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Wroth, Mary CTR (FAA)</cp:lastModifiedBy>
  <cp:revision>5</cp:revision>
  <cp:lastPrinted>2014-02-04T19:23:00Z</cp:lastPrinted>
  <dcterms:created xsi:type="dcterms:W3CDTF">2023-03-16T12:59:00Z</dcterms:created>
  <dcterms:modified xsi:type="dcterms:W3CDTF">2023-03-16T13:12:00Z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