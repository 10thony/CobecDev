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FD71A6" w14:textId="092B129A" w:rsidR="000B484C" w:rsidRPr="00EA73A1" w:rsidRDefault="00EA73A1" w:rsidP="00CB0557">
      <w:pPr>
        <w:rPr>
          <w:rFonts w:ascii="Times New Roman" w:hAnsi="Times New Roman"/>
          <w:b/>
        </w:rPr>
      </w:pPr>
      <w:r w:rsidRPr="00EA73A1">
        <w:rPr>
          <w:rFonts w:ascii="Times New Roman" w:hAnsi="Times New Roman"/>
          <w:b/>
        </w:rPr>
        <w:t>Name</w:t>
      </w:r>
    </w:p>
    <w:p w14:paraId="3C4D7E81" w14:textId="4CAB7876" w:rsidR="00A945C0" w:rsidRDefault="00EA73A1" w:rsidP="00CB0557">
      <w:pPr>
        <w:widowControl w:val="0"/>
        <w:rPr>
          <w:rFonts w:ascii="Times New Roman" w:hAnsi="Times New Roman"/>
        </w:rPr>
      </w:pPr>
      <w:r w:rsidRPr="00EA73A1">
        <w:rPr>
          <w:rFonts w:ascii="Times New Roman" w:hAnsi="Times New Roman"/>
        </w:rPr>
        <w:t xml:space="preserve">Email </w:t>
      </w:r>
    </w:p>
    <w:p w14:paraId="618E33B5" w14:textId="6939243A" w:rsidR="001E79DA" w:rsidRPr="00EA73A1" w:rsidRDefault="003C3FBF" w:rsidP="00CB0557">
      <w:pPr>
        <w:rPr>
          <w:rFonts w:ascii="Times New Roman" w:hAnsi="Times New Roman"/>
        </w:rPr>
      </w:pPr>
      <w:r>
        <w:rPr>
          <w:rFonts w:ascii="Times New Roman" w:hAnsi="Times New Roman"/>
        </w:rPr>
        <w:t>Phone</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7D0A139B" w14:textId="4D0E99FB" w:rsidR="004643CA" w:rsidRDefault="00CB0557" w:rsidP="004643CA">
      <w:pPr>
        <w:pStyle w:val="NormalWeb"/>
        <w:rPr>
          <w:color w:val="000000"/>
        </w:rPr>
      </w:pPr>
      <w:r>
        <w:t>Ms.</w:t>
      </w:r>
      <w:r w:rsidR="004643CA">
        <w:t xml:space="preserve"> Thornton </w:t>
      </w:r>
      <w:r w:rsidR="004643CA">
        <w:rPr>
          <w:color w:val="000000"/>
        </w:rPr>
        <w:t>is</w:t>
      </w:r>
      <w:r w:rsidR="004643CA">
        <w:rPr>
          <w:color w:val="000000"/>
        </w:rPr>
        <w:t xml:space="preserve"> a highly </w:t>
      </w:r>
      <w:r w:rsidR="004643CA">
        <w:rPr>
          <w:color w:val="000000"/>
        </w:rPr>
        <w:t>successful</w:t>
      </w:r>
      <w:r w:rsidR="004643CA">
        <w:rPr>
          <w:color w:val="000000"/>
        </w:rPr>
        <w:t xml:space="preserve"> top-performing adaptive leader who is a strong communicator with exceptional listening skills. As a leader, I project self-confidence, authority and enthusiasm. I demonstrate a natural leadership ability and I excel in training, leading and motivating people. I face problems with confidence and assurance. I am a self-starter, who excels in self-supervision and self-improvement while continuously challenging the status quo. I lead by example and inspire new employees to become leaders. </w:t>
      </w:r>
    </w:p>
    <w:p w14:paraId="069F2B1B" w14:textId="77777777" w:rsidR="004643CA" w:rsidRDefault="004643CA" w:rsidP="004643CA">
      <w:pPr>
        <w:pStyle w:val="NormalWeb"/>
        <w:rPr>
          <w:color w:val="000000"/>
        </w:rPr>
      </w:pPr>
      <w:r>
        <w:rPr>
          <w:color w:val="000000"/>
        </w:rPr>
        <w:t xml:space="preserve">I am a strong communicator that excels in intercommunications and interactions. My communication skills improve the effectiveness of communications and interactions with other. </w:t>
      </w:r>
    </w:p>
    <w:p w14:paraId="23455FC9" w14:textId="06BA41A8" w:rsidR="004643CA" w:rsidRDefault="004643CA" w:rsidP="004643CA">
      <w:pPr>
        <w:pStyle w:val="NormalWeb"/>
        <w:rPr>
          <w:color w:val="000000"/>
        </w:rPr>
      </w:pPr>
      <w:r>
        <w:rPr>
          <w:color w:val="000000"/>
        </w:rPr>
        <w:t xml:space="preserve">I am an innovator who is an effective solutions implementer and I have recognized problem-solving abilities with a track record for thinking outside the box. I consider innovative </w:t>
      </w:r>
      <w:r>
        <w:rPr>
          <w:color w:val="000000"/>
        </w:rPr>
        <w:t>possibilities</w:t>
      </w:r>
      <w:r>
        <w:rPr>
          <w:color w:val="000000"/>
        </w:rPr>
        <w:t xml:space="preserve">, encourage innovation in others and I am inventive when confronted with </w:t>
      </w:r>
      <w:proofErr w:type="spellStart"/>
      <w:r>
        <w:rPr>
          <w:color w:val="000000"/>
        </w:rPr>
        <w:t>limted</w:t>
      </w:r>
      <w:proofErr w:type="spellEnd"/>
      <w:r>
        <w:rPr>
          <w:color w:val="000000"/>
        </w:rPr>
        <w:t xml:space="preserve"> resources. </w:t>
      </w:r>
    </w:p>
    <w:p w14:paraId="3778659B" w14:textId="3B917A11" w:rsidR="004643CA" w:rsidRDefault="004643CA" w:rsidP="004643CA">
      <w:pPr>
        <w:pStyle w:val="NormalWeb"/>
        <w:rPr>
          <w:color w:val="000000"/>
        </w:rPr>
      </w:pPr>
      <w:r>
        <w:rPr>
          <w:color w:val="000000"/>
        </w:rPr>
        <w:t>Considered a top dog, I am a significant driving fo</w:t>
      </w:r>
      <w:r>
        <w:rPr>
          <w:color w:val="000000"/>
        </w:rPr>
        <w:t>r</w:t>
      </w:r>
      <w:r>
        <w:rPr>
          <w:color w:val="000000"/>
        </w:rPr>
        <w:t xml:space="preserve">ce that effectively overcomes personal and organizational blocks to achieve results. I display maximum drive </w:t>
      </w:r>
      <w:r>
        <w:rPr>
          <w:color w:val="000000"/>
        </w:rPr>
        <w:t>fulfilling</w:t>
      </w:r>
      <w:r>
        <w:rPr>
          <w:color w:val="000000"/>
        </w:rPr>
        <w:t xml:space="preserve"> job </w:t>
      </w:r>
      <w:r>
        <w:rPr>
          <w:color w:val="000000"/>
        </w:rPr>
        <w:t>responsibilities</w:t>
      </w:r>
      <w:r>
        <w:rPr>
          <w:color w:val="000000"/>
        </w:rPr>
        <w:t xml:space="preserve">. I excel at developing and streamlining processes and system efficiencies to achieve corporate and customer goals and objectives. I am a highly organized expert who makes the most of my organizational energy and potential through methodical planning and performing. I make substantial contributions to the growth of Cobec and for my customer. I exert a </w:t>
      </w:r>
      <w:r>
        <w:rPr>
          <w:color w:val="000000"/>
        </w:rPr>
        <w:t>positive</w:t>
      </w:r>
      <w:r>
        <w:rPr>
          <w:color w:val="000000"/>
        </w:rPr>
        <w:t xml:space="preserve"> influence on the organizational climate. I excel in turning chaos into order. </w:t>
      </w:r>
    </w:p>
    <w:p w14:paraId="20DEBF01" w14:textId="77777777" w:rsidR="004643CA" w:rsidRDefault="004643CA" w:rsidP="004643CA">
      <w:pPr>
        <w:pStyle w:val="NormalWeb"/>
        <w:rPr>
          <w:color w:val="000000"/>
        </w:rPr>
      </w:pPr>
      <w:r>
        <w:rPr>
          <w:color w:val="000000"/>
        </w:rPr>
        <w:t xml:space="preserve">I possess the ability to effectively influence key decision makers using creativity to challenge conventional practices by exploring new paths, procedures and approaches. I use my voice and body to effectively convince and persuade. I show initiative by remaining alert to new opportunities, techniques and approaches. I gather and provide data in advance of needs and I have the ability of knowing what has to be done. </w:t>
      </w:r>
    </w:p>
    <w:p w14:paraId="1C525F15" w14:textId="0749611D" w:rsidR="004643CA" w:rsidRDefault="004643CA" w:rsidP="004643CA">
      <w:pPr>
        <w:pStyle w:val="NormalWeb"/>
        <w:rPr>
          <w:color w:val="000000"/>
        </w:rPr>
      </w:pPr>
      <w:r>
        <w:rPr>
          <w:color w:val="000000"/>
        </w:rPr>
        <w:t xml:space="preserve">I demonstrate and promote quality values throughout Cobec. I recognize the importance of quality in </w:t>
      </w:r>
      <w:r>
        <w:rPr>
          <w:color w:val="000000"/>
        </w:rPr>
        <w:t>providing</w:t>
      </w:r>
      <w:r>
        <w:rPr>
          <w:color w:val="000000"/>
        </w:rPr>
        <w:t xml:space="preserve"> a </w:t>
      </w:r>
      <w:r>
        <w:rPr>
          <w:color w:val="000000"/>
        </w:rPr>
        <w:t>competitive</w:t>
      </w:r>
      <w:r>
        <w:rPr>
          <w:color w:val="000000"/>
        </w:rPr>
        <w:t xml:space="preserve"> edge and </w:t>
      </w:r>
      <w:r>
        <w:rPr>
          <w:color w:val="000000"/>
        </w:rPr>
        <w:t>continuously</w:t>
      </w:r>
      <w:r>
        <w:rPr>
          <w:color w:val="000000"/>
        </w:rPr>
        <w:t xml:space="preserve"> achieving the highest standard of excellence. As a team player, I excel in developing self-managed teams and in task-oriented team development. I am proficient at time management. I achieve maximum time </w:t>
      </w:r>
      <w:r>
        <w:rPr>
          <w:color w:val="000000"/>
        </w:rPr>
        <w:t>effectiveness</w:t>
      </w:r>
      <w:r>
        <w:rPr>
          <w:color w:val="000000"/>
        </w:rPr>
        <w:t xml:space="preserve"> using systematic methods to accomplish more in less time and I work smarter, not harder. </w:t>
      </w:r>
    </w:p>
    <w:p w14:paraId="1F167AAD" w14:textId="77777777" w:rsidR="004643CA" w:rsidRDefault="004643CA" w:rsidP="004643CA">
      <w:pPr>
        <w:pStyle w:val="NormalWeb"/>
        <w:rPr>
          <w:color w:val="000000"/>
        </w:rPr>
      </w:pPr>
      <w:r>
        <w:rPr>
          <w:color w:val="000000"/>
        </w:rPr>
        <w:t>I have been a mentor for over 25 years, developing future leaders. I thrive in selecting and developing individuals with high potential talent. As a mentor, I inspire others to achieve their fullest potential.</w:t>
      </w:r>
    </w:p>
    <w:p w14:paraId="50DF9E2F" w14:textId="58E955A9" w:rsidR="004643CA" w:rsidRDefault="004643CA" w:rsidP="004643CA"/>
    <w:p w14:paraId="6DE3B6EC" w14:textId="0851D33D" w:rsidR="004643CA" w:rsidRDefault="004643CA" w:rsidP="004643CA">
      <w:pPr>
        <w:pStyle w:val="BodyText2"/>
        <w:rPr>
          <w:rFonts w:eastAsia="Arial Unicode MS"/>
          <w:snapToGrid/>
        </w:rPr>
      </w:pPr>
      <w:r>
        <w:t>Functioning as Lead Support, I provide</w:t>
      </w:r>
      <w:r>
        <w:t>d</w:t>
      </w:r>
      <w:r>
        <w:t xml:space="preserve"> direct support to the Air Traffic Enhancement and Modernization (ATEAM) Leads.  Responsibilities include</w:t>
      </w:r>
      <w:r w:rsidR="001179F7">
        <w:t>d</w:t>
      </w:r>
      <w:r>
        <w:t xml:space="preserve"> facilitating User Team meetings, providing meeting planning, capturing meeting minutes, tracking action items, and the production of responses/reports from the ATEAM on CHI/Human Factors issues. Provide guidance to other support personnel throughout design, planning, and deployment activities for all product improvements and Computer Human Interface (CHI) upgrades to terminal systems.  Proven capability to create, write and prepare letters, articles and briefings. Work with internal and external customers to define requirements and to prioritize projects to ensure that all deadlines are met. As a Task Leader in the area of graphics and web design, I provide technical oversight and direction to junior support personnel. Responsibilities include production of electronic presentations, logos, collateral material and the design and production of web site. Coordinate cross training functions, i.e., graphics, web design, editing, and documentation support, within the unit to ensure departmental proficiency within all functional areas. Provide guidance to and assist less experienced analyst in the coordination/formatting/production of quality briefings within a short turnaround timeframe. I possess a strong knowledge of Internet technologies and web page layout. </w:t>
      </w:r>
      <w:r>
        <w:rPr>
          <w:rFonts w:ascii="Times" w:hAnsi="Times"/>
          <w:spacing w:val="-2"/>
        </w:rPr>
        <w:t xml:space="preserve">Over 20 </w:t>
      </w:r>
      <w:proofErr w:type="spellStart"/>
      <w:r>
        <w:rPr>
          <w:rFonts w:ascii="Times" w:hAnsi="Times"/>
          <w:spacing w:val="-2"/>
        </w:rPr>
        <w:t>years experience</w:t>
      </w:r>
      <w:proofErr w:type="spellEnd"/>
      <w:r>
        <w:rPr>
          <w:rFonts w:ascii="Times" w:hAnsi="Times"/>
          <w:spacing w:val="-2"/>
        </w:rPr>
        <w:t xml:space="preserve"> with engineering detailing and drafting for consulting, corporate, and government offices. Proficient in the use of AutoCAD Release 10, 11, 12 and other PC based hardware and related peripheral equipment to produce architectural drawings, building floor plans, facility space plans, update and maintaining existing floor plans, electrical wiring diagrams, mechanical drawing systems and documenting facility telecommunications and computer system changes. </w:t>
      </w:r>
      <w:r>
        <w:t xml:space="preserve">Extensive experience in establishing office standards. I display excellent communication and writing skills for active participation with client coordination.  Excellent organizational skills, ability to work in a dynamic environment with changing priorities and work independently, on teams and under tight deadlines and under pressure (stress) with short suspense deliverables. I illustrate deep-seated customer interface skills and strong communication (oral and written) skills that satisfy job requirements.  I am highly experienced in computer skills with strong working knowledge of MS Office products (i.e., Word, PowerPoint and Excel). Over 30 </w:t>
      </w:r>
      <w:proofErr w:type="spellStart"/>
      <w:r>
        <w:t>years experience</w:t>
      </w:r>
      <w:proofErr w:type="spellEnd"/>
      <w:r>
        <w:t xml:space="preserve"> with consulting, corporate, and government offices.</w:t>
      </w:r>
    </w:p>
    <w:p w14:paraId="5D52299A" w14:textId="77777777"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24B9F2C6" w14:textId="77777777" w:rsidR="008565C3" w:rsidRPr="008565C3" w:rsidRDefault="008565C3" w:rsidP="008565C3">
      <w:pPr>
        <w:suppressAutoHyphens/>
        <w:jc w:val="both"/>
        <w:rPr>
          <w:rFonts w:ascii="Times New Roman" w:hAnsi="Times New Roman"/>
          <w:bCs/>
          <w:iCs/>
        </w:rPr>
      </w:pPr>
      <w:r w:rsidRPr="008565C3">
        <w:rPr>
          <w:rFonts w:ascii="Times New Roman" w:hAnsi="Times New Roman"/>
          <w:bCs/>
          <w:iCs/>
        </w:rPr>
        <w:t>Montgomery College, Rockville, MD, 1999</w:t>
      </w:r>
    </w:p>
    <w:p w14:paraId="0CA355EC" w14:textId="77777777" w:rsidR="008565C3" w:rsidRPr="00FC079B" w:rsidRDefault="008565C3" w:rsidP="008565C3">
      <w:pPr>
        <w:suppressAutoHyphens/>
        <w:jc w:val="both"/>
        <w:rPr>
          <w:sz w:val="20"/>
          <w:szCs w:val="20"/>
        </w:rPr>
      </w:pPr>
      <w:r w:rsidRPr="008565C3">
        <w:rPr>
          <w:rFonts w:ascii="Times New Roman" w:hAnsi="Times New Roman"/>
          <w:bCs/>
          <w:iCs/>
        </w:rPr>
        <w:t>Certificate in</w:t>
      </w:r>
      <w:r w:rsidRPr="00FC079B">
        <w:rPr>
          <w:sz w:val="20"/>
          <w:szCs w:val="20"/>
        </w:rPr>
        <w:t xml:space="preserve"> </w:t>
      </w:r>
      <w:r w:rsidRPr="008565C3">
        <w:rPr>
          <w:rFonts w:ascii="Times New Roman" w:hAnsi="Times New Roman"/>
          <w:bCs/>
          <w:iCs/>
        </w:rPr>
        <w:t>Web Design/Development, 37 hours</w:t>
      </w:r>
    </w:p>
    <w:p w14:paraId="2D94136C" w14:textId="77777777" w:rsidR="008565C3" w:rsidRDefault="008565C3" w:rsidP="00C03E3F">
      <w:pPr>
        <w:suppressAutoHyphens/>
        <w:jc w:val="both"/>
        <w:rPr>
          <w:rFonts w:ascii="Times New Roman" w:hAnsi="Times New Roman"/>
          <w:bCs/>
          <w:iCs/>
        </w:rPr>
      </w:pPr>
    </w:p>
    <w:p w14:paraId="371272E7" w14:textId="4DD633F5" w:rsidR="00C03E3F" w:rsidRPr="00C03E3F" w:rsidRDefault="00C03E3F" w:rsidP="00C03E3F">
      <w:pPr>
        <w:suppressAutoHyphens/>
        <w:jc w:val="both"/>
        <w:rPr>
          <w:rFonts w:ascii="Times New Roman" w:hAnsi="Times New Roman"/>
          <w:bCs/>
          <w:iCs/>
        </w:rPr>
      </w:pPr>
      <w:r w:rsidRPr="00C03E3F">
        <w:rPr>
          <w:rFonts w:ascii="Times New Roman" w:hAnsi="Times New Roman"/>
          <w:bCs/>
          <w:iCs/>
        </w:rPr>
        <w:t>WV Institute of Technology, Montgomery, WV, 1970-1972 &amp; 1976-1979</w:t>
      </w:r>
    </w:p>
    <w:p w14:paraId="59CEEA13" w14:textId="77777777" w:rsidR="00C03E3F" w:rsidRPr="00C03E3F" w:rsidRDefault="00C03E3F" w:rsidP="00C03E3F">
      <w:pPr>
        <w:suppressAutoHyphens/>
        <w:jc w:val="both"/>
        <w:rPr>
          <w:rFonts w:ascii="Times New Roman" w:hAnsi="Times New Roman"/>
          <w:bCs/>
          <w:iCs/>
        </w:rPr>
      </w:pPr>
      <w:r w:rsidRPr="00C03E3F">
        <w:rPr>
          <w:rFonts w:ascii="Times New Roman" w:hAnsi="Times New Roman"/>
          <w:bCs/>
          <w:iCs/>
        </w:rPr>
        <w:t>110 credit hours toward BS in Civil/Structural Engineering</w:t>
      </w:r>
    </w:p>
    <w:p w14:paraId="71F6B2CA" w14:textId="77777777" w:rsidR="00C03E3F" w:rsidRPr="00C03E3F" w:rsidRDefault="00C03E3F" w:rsidP="00C03E3F">
      <w:pPr>
        <w:suppressAutoHyphens/>
        <w:jc w:val="both"/>
        <w:rPr>
          <w:rFonts w:ascii="Times New Roman" w:hAnsi="Times New Roman"/>
          <w:bCs/>
          <w:iCs/>
        </w:rPr>
      </w:pPr>
      <w:r w:rsidRPr="00C03E3F">
        <w:rPr>
          <w:rFonts w:ascii="Times New Roman" w:hAnsi="Times New Roman"/>
          <w:bCs/>
          <w:iCs/>
        </w:rPr>
        <w:tab/>
      </w:r>
      <w:r w:rsidRPr="00C03E3F">
        <w:rPr>
          <w:rFonts w:ascii="Times New Roman" w:hAnsi="Times New Roman"/>
          <w:bCs/>
          <w:iCs/>
        </w:rPr>
        <w:tab/>
      </w:r>
      <w:r w:rsidRPr="00C03E3F">
        <w:rPr>
          <w:rFonts w:ascii="Times New Roman" w:hAnsi="Times New Roman"/>
          <w:bCs/>
          <w:iCs/>
        </w:rPr>
        <w:tab/>
      </w:r>
    </w:p>
    <w:p w14:paraId="2035F20F" w14:textId="77777777" w:rsidR="00C03E3F" w:rsidRPr="00C03E3F" w:rsidRDefault="00C03E3F" w:rsidP="00C03E3F">
      <w:pPr>
        <w:suppressAutoHyphens/>
        <w:jc w:val="both"/>
        <w:rPr>
          <w:rFonts w:ascii="Times New Roman" w:hAnsi="Times New Roman"/>
          <w:bCs/>
          <w:iCs/>
        </w:rPr>
      </w:pPr>
      <w:r w:rsidRPr="00C03E3F">
        <w:rPr>
          <w:rFonts w:ascii="Times New Roman" w:hAnsi="Times New Roman"/>
          <w:bCs/>
          <w:iCs/>
        </w:rPr>
        <w:t>Center College, Charleston, WV, 1972-1973</w:t>
      </w:r>
    </w:p>
    <w:p w14:paraId="5093FAE5" w14:textId="77777777" w:rsidR="00C03E3F" w:rsidRPr="00C03E3F" w:rsidRDefault="00C03E3F" w:rsidP="00C03E3F">
      <w:pPr>
        <w:suppressAutoHyphens/>
        <w:jc w:val="both"/>
        <w:rPr>
          <w:rFonts w:ascii="Times New Roman" w:hAnsi="Times New Roman"/>
          <w:bCs/>
          <w:iCs/>
        </w:rPr>
      </w:pPr>
      <w:r w:rsidRPr="00C03E3F">
        <w:rPr>
          <w:rFonts w:ascii="Times New Roman" w:hAnsi="Times New Roman"/>
          <w:bCs/>
          <w:iCs/>
        </w:rPr>
        <w:t>Associate of Science in Engineering Drawing and Related Specialties</w:t>
      </w:r>
    </w:p>
    <w:p w14:paraId="60FB0D32" w14:textId="77777777" w:rsidR="008565C3" w:rsidRDefault="008565C3" w:rsidP="00C03E3F">
      <w:pPr>
        <w:tabs>
          <w:tab w:val="left" w:pos="720"/>
          <w:tab w:val="left" w:pos="5760"/>
          <w:tab w:val="left" w:pos="7200"/>
        </w:tabs>
        <w:rPr>
          <w:rFonts w:ascii="Times New Roman" w:hAnsi="Times New Roman"/>
          <w:bCs/>
          <w:iCs/>
        </w:rPr>
      </w:pPr>
    </w:p>
    <w:p w14:paraId="580D0E0A" w14:textId="01D4EFAA" w:rsidR="00C03E3F" w:rsidRPr="00C03E3F" w:rsidRDefault="00C03E3F" w:rsidP="00C03E3F">
      <w:pPr>
        <w:tabs>
          <w:tab w:val="left" w:pos="720"/>
          <w:tab w:val="left" w:pos="5760"/>
          <w:tab w:val="left" w:pos="7200"/>
        </w:tabs>
        <w:rPr>
          <w:rFonts w:ascii="Times New Roman" w:hAnsi="Times New Roman"/>
          <w:bCs/>
          <w:iCs/>
        </w:rPr>
      </w:pPr>
      <w:r w:rsidRPr="00C03E3F">
        <w:rPr>
          <w:rFonts w:ascii="Times New Roman" w:hAnsi="Times New Roman"/>
          <w:bCs/>
          <w:iCs/>
        </w:rPr>
        <w:t>FAA Enterprise Configuration Management Web CM training, Certificate received March 2009, 20 hours</w:t>
      </w:r>
    </w:p>
    <w:p w14:paraId="07E0703A" w14:textId="77777777" w:rsidR="00C03E3F" w:rsidRPr="00645DB8" w:rsidRDefault="00C03E3F" w:rsidP="00C03E3F">
      <w:pPr>
        <w:tabs>
          <w:tab w:val="left" w:pos="720"/>
          <w:tab w:val="left" w:pos="5760"/>
          <w:tab w:val="left" w:pos="7200"/>
        </w:tabs>
        <w:rPr>
          <w:b/>
          <w:sz w:val="22"/>
          <w:szCs w:val="22"/>
        </w:rPr>
      </w:pPr>
    </w:p>
    <w:p w14:paraId="46A8ACD3" w14:textId="77777777" w:rsidR="00D85084" w:rsidRDefault="00D85084" w:rsidP="00CB0557">
      <w:pPr>
        <w:rPr>
          <w:rFonts w:ascii="Times New Roman" w:hAnsi="Times New Roman"/>
        </w:rPr>
      </w:pPr>
    </w:p>
    <w:p w14:paraId="3EDFF335" w14:textId="77777777" w:rsidR="00090D2F" w:rsidRDefault="00090D2F">
      <w:pPr>
        <w:spacing w:after="200" w:line="276" w:lineRule="auto"/>
        <w:rPr>
          <w:rFonts w:ascii="Times New Roman" w:hAnsi="Times New Roman"/>
          <w:b/>
          <w:u w:val="single"/>
        </w:rPr>
      </w:pPr>
      <w:r>
        <w:rPr>
          <w:rFonts w:ascii="Times New Roman" w:hAnsi="Times New Roman"/>
          <w:b/>
          <w:u w:val="single"/>
        </w:rPr>
        <w:br w:type="page"/>
      </w:r>
    </w:p>
    <w:p w14:paraId="1113D754" w14:textId="7323C8EC" w:rsidR="00737EAE" w:rsidRDefault="00D85084" w:rsidP="00CB0557">
      <w:pPr>
        <w:rPr>
          <w:rFonts w:ascii="Times New Roman" w:hAnsi="Times New Roman"/>
          <w:b/>
          <w:u w:val="single"/>
        </w:rPr>
      </w:pPr>
      <w:r>
        <w:rPr>
          <w:rFonts w:ascii="Times New Roman" w:hAnsi="Times New Roman"/>
          <w:b/>
          <w:u w:val="single"/>
        </w:rPr>
        <w:lastRenderedPageBreak/>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39BE0312" w14:textId="000BB4C4" w:rsidR="00C03E3F" w:rsidRPr="00C03E3F" w:rsidRDefault="00C03E3F" w:rsidP="00C03E3F">
      <w:pPr>
        <w:tabs>
          <w:tab w:val="left" w:pos="-1710"/>
          <w:tab w:val="left" w:pos="5760"/>
          <w:tab w:val="left" w:pos="7200"/>
        </w:tabs>
        <w:rPr>
          <w:rFonts w:ascii="Times New Roman" w:hAnsi="Times New Roman"/>
          <w:b/>
        </w:rPr>
      </w:pPr>
      <w:r w:rsidRPr="00C03E3F">
        <w:rPr>
          <w:rFonts w:ascii="Times New Roman" w:hAnsi="Times New Roman"/>
          <w:b/>
        </w:rPr>
        <w:t xml:space="preserve">Cobec Consulting              </w:t>
      </w:r>
      <w:r w:rsidRPr="00C03E3F">
        <w:rPr>
          <w:rFonts w:ascii="Times New Roman" w:hAnsi="Times New Roman"/>
          <w:b/>
        </w:rPr>
        <w:tab/>
      </w:r>
      <w:r w:rsidRPr="00C03E3F">
        <w:rPr>
          <w:rFonts w:ascii="Times New Roman" w:hAnsi="Times New Roman"/>
          <w:b/>
        </w:rPr>
        <w:tab/>
      </w:r>
      <w:r w:rsidRPr="00C03E3F">
        <w:rPr>
          <w:rFonts w:ascii="Times New Roman" w:hAnsi="Times New Roman"/>
          <w:b/>
        </w:rPr>
        <w:t xml:space="preserve"> 4/16 to present </w:t>
      </w:r>
    </w:p>
    <w:p w14:paraId="4988AED8" w14:textId="77777777" w:rsidR="00C03E3F" w:rsidRPr="00C03E3F" w:rsidRDefault="00C03E3F" w:rsidP="00C03E3F">
      <w:pPr>
        <w:tabs>
          <w:tab w:val="left" w:pos="-1710"/>
          <w:tab w:val="left" w:pos="5760"/>
          <w:tab w:val="left" w:pos="7200"/>
        </w:tabs>
        <w:rPr>
          <w:rFonts w:ascii="Times New Roman" w:hAnsi="Times New Roman"/>
          <w:b/>
        </w:rPr>
      </w:pPr>
      <w:r w:rsidRPr="00C03E3F">
        <w:rPr>
          <w:rFonts w:ascii="Times New Roman" w:hAnsi="Times New Roman"/>
          <w:b/>
        </w:rPr>
        <w:t>Title:  Senior Consultant</w:t>
      </w:r>
    </w:p>
    <w:p w14:paraId="252FBA4F" w14:textId="77777777" w:rsidR="00C03E3F" w:rsidRPr="00C03E3F" w:rsidRDefault="00C03E3F" w:rsidP="00C03E3F">
      <w:pPr>
        <w:tabs>
          <w:tab w:val="left" w:pos="-1710"/>
          <w:tab w:val="left" w:pos="5760"/>
          <w:tab w:val="left" w:pos="7200"/>
        </w:tabs>
        <w:rPr>
          <w:rFonts w:ascii="Times New Roman" w:hAnsi="Times New Roman"/>
        </w:rPr>
      </w:pPr>
      <w:r w:rsidRPr="00C03E3F">
        <w:rPr>
          <w:rFonts w:ascii="Times New Roman" w:hAnsi="Times New Roman"/>
        </w:rPr>
        <w:t xml:space="preserve">Provide direct support to the Terminal Automation Modernization &amp; Replacement (TAMR) Program Manager and Program Office Leadership Team, by facilitating meetings; providing meeting coordination and planning; capturing meeting minutes; developing and tracking action items; and developing TAMR Hot Topics. Responsible for supporting calls for information from AJM-2 and AJM-21;  tracking and reporting AJM-21 level Action Item status and developing and maintaining monthly calendar overviews with key activities and meetings for Program Office Leadership Team. Developed Document Tracking system for the TAMR Program Office and the primary contact for tracking of all documentation and signature needs involving any of the leadership team. Developed standardized meeting minute format and template for consistency across TAMR. Backup support for the TAMR Travel Coordinator – processing and approving all travel request.  </w:t>
      </w:r>
    </w:p>
    <w:p w14:paraId="330B2385" w14:textId="77777777" w:rsidR="00C03E3F" w:rsidRPr="00C03E3F" w:rsidRDefault="00C03E3F" w:rsidP="00C03E3F">
      <w:pPr>
        <w:tabs>
          <w:tab w:val="left" w:pos="-1710"/>
          <w:tab w:val="left" w:pos="5760"/>
          <w:tab w:val="left" w:pos="7200"/>
        </w:tabs>
        <w:rPr>
          <w:rFonts w:ascii="Times New Roman" w:hAnsi="Times New Roman"/>
        </w:rPr>
      </w:pPr>
    </w:p>
    <w:p w14:paraId="4D5E6F58" w14:textId="6A9CD786" w:rsidR="00C03E3F" w:rsidRPr="00C03E3F" w:rsidRDefault="00C03E3F" w:rsidP="00C03E3F">
      <w:pPr>
        <w:tabs>
          <w:tab w:val="left" w:pos="-1710"/>
          <w:tab w:val="left" w:pos="5760"/>
          <w:tab w:val="left" w:pos="7200"/>
        </w:tabs>
        <w:rPr>
          <w:rFonts w:ascii="Times New Roman" w:hAnsi="Times New Roman"/>
          <w:b/>
        </w:rPr>
      </w:pPr>
      <w:r w:rsidRPr="00C03E3F">
        <w:rPr>
          <w:rFonts w:ascii="Times New Roman" w:hAnsi="Times New Roman"/>
          <w:b/>
        </w:rPr>
        <w:t xml:space="preserve">SRA International Inc. </w:t>
      </w:r>
      <w:r w:rsidRPr="00C03E3F">
        <w:rPr>
          <w:rFonts w:ascii="Times New Roman" w:hAnsi="Times New Roman"/>
          <w:b/>
        </w:rPr>
        <w:tab/>
      </w:r>
      <w:r w:rsidRPr="00C03E3F">
        <w:rPr>
          <w:rFonts w:ascii="Times New Roman" w:hAnsi="Times New Roman"/>
          <w:b/>
        </w:rPr>
        <w:tab/>
      </w:r>
      <w:r w:rsidRPr="00C03E3F">
        <w:rPr>
          <w:rFonts w:ascii="Times New Roman" w:hAnsi="Times New Roman"/>
          <w:b/>
        </w:rPr>
        <w:tab/>
      </w:r>
      <w:r w:rsidRPr="00C03E3F">
        <w:rPr>
          <w:rFonts w:ascii="Times New Roman" w:hAnsi="Times New Roman"/>
          <w:b/>
        </w:rPr>
        <w:t xml:space="preserve">   </w:t>
      </w:r>
      <w:r w:rsidRPr="00C03E3F">
        <w:rPr>
          <w:rFonts w:ascii="Times New Roman" w:hAnsi="Times New Roman"/>
          <w:b/>
        </w:rPr>
        <w:t xml:space="preserve"> 8/14 to 4/16</w:t>
      </w:r>
    </w:p>
    <w:p w14:paraId="3AE26E7E" w14:textId="77777777" w:rsidR="00C03E3F" w:rsidRPr="00C03E3F" w:rsidRDefault="00C03E3F" w:rsidP="00C03E3F">
      <w:pPr>
        <w:tabs>
          <w:tab w:val="left" w:pos="-1710"/>
          <w:tab w:val="left" w:pos="5760"/>
          <w:tab w:val="left" w:pos="7200"/>
        </w:tabs>
        <w:rPr>
          <w:rFonts w:ascii="Times New Roman" w:hAnsi="Times New Roman"/>
          <w:b/>
        </w:rPr>
      </w:pPr>
      <w:r w:rsidRPr="00C03E3F">
        <w:rPr>
          <w:rFonts w:ascii="Times New Roman" w:hAnsi="Times New Roman"/>
          <w:b/>
        </w:rPr>
        <w:t>Title:  Program Analyst III</w:t>
      </w:r>
    </w:p>
    <w:p w14:paraId="226EDC9A" w14:textId="77777777" w:rsidR="00C03E3F" w:rsidRPr="00C03E3F" w:rsidRDefault="00C03E3F" w:rsidP="00C03E3F">
      <w:pPr>
        <w:tabs>
          <w:tab w:val="left" w:pos="-1710"/>
          <w:tab w:val="right" w:pos="9360"/>
        </w:tabs>
        <w:suppressAutoHyphens/>
        <w:rPr>
          <w:rFonts w:ascii="Times New Roman" w:hAnsi="Times New Roman"/>
        </w:rPr>
      </w:pPr>
      <w:r w:rsidRPr="00C03E3F">
        <w:rPr>
          <w:rFonts w:ascii="Times New Roman" w:hAnsi="Times New Roman"/>
        </w:rPr>
        <w:t xml:space="preserve">Provide direct support to the Integrated Display System Replacement (IDSR) Program Manager and Implementation Manager as the IDSR Implementation Coordinator. Coordinate, communicate and facilitate the collaboration of achieving Initial Operation Capabilities (IOC’s) for the IDSR Program Office. Responsibilities include facilitating IDSR Implementation meetings; providing meeting planning; capturing meeting minutes; tracking action items; developing program schedules and status reports; and the production of responses/reports.  Interacts with the IDSR Implementation Leads and Air Traffic Subject Matter Experts (SME’s) providing coordinated of CDRL Additional responsibilities include coordinating with the sites to schedule visits for the Implementation Leads and Database Design Team regarding Site Surveys and Database Design Reviews.   </w:t>
      </w:r>
    </w:p>
    <w:p w14:paraId="1211B380" w14:textId="77777777" w:rsidR="00C03E3F" w:rsidRPr="00C03E3F" w:rsidRDefault="00C03E3F" w:rsidP="00C03E3F">
      <w:pPr>
        <w:tabs>
          <w:tab w:val="left" w:pos="-1710"/>
          <w:tab w:val="left" w:pos="5760"/>
          <w:tab w:val="left" w:pos="7200"/>
        </w:tabs>
        <w:rPr>
          <w:rFonts w:ascii="Times New Roman" w:hAnsi="Times New Roman"/>
        </w:rPr>
      </w:pPr>
    </w:p>
    <w:p w14:paraId="4C1FE7C7" w14:textId="3140B4EF" w:rsidR="00C03E3F" w:rsidRPr="00C03E3F" w:rsidRDefault="00C03E3F" w:rsidP="00C03E3F">
      <w:pPr>
        <w:tabs>
          <w:tab w:val="left" w:pos="-1710"/>
          <w:tab w:val="left" w:pos="5760"/>
          <w:tab w:val="left" w:pos="7200"/>
        </w:tabs>
        <w:rPr>
          <w:rFonts w:ascii="Times New Roman" w:hAnsi="Times New Roman"/>
          <w:b/>
        </w:rPr>
      </w:pPr>
      <w:r w:rsidRPr="00C03E3F">
        <w:rPr>
          <w:rFonts w:ascii="Times New Roman" w:hAnsi="Times New Roman"/>
          <w:b/>
        </w:rPr>
        <w:t xml:space="preserve">Enterprise Information Services, Inc. </w:t>
      </w:r>
      <w:r w:rsidRPr="00C03E3F">
        <w:rPr>
          <w:rFonts w:ascii="Times New Roman" w:hAnsi="Times New Roman"/>
          <w:b/>
        </w:rPr>
        <w:tab/>
      </w:r>
      <w:r w:rsidRPr="00C03E3F">
        <w:rPr>
          <w:rFonts w:ascii="Times New Roman" w:hAnsi="Times New Roman"/>
          <w:b/>
        </w:rPr>
        <w:tab/>
      </w:r>
      <w:r w:rsidRPr="00C03E3F">
        <w:rPr>
          <w:rFonts w:ascii="Times New Roman" w:hAnsi="Times New Roman"/>
          <w:b/>
        </w:rPr>
        <w:tab/>
      </w:r>
      <w:r w:rsidRPr="00C03E3F">
        <w:rPr>
          <w:rFonts w:ascii="Times New Roman" w:hAnsi="Times New Roman"/>
          <w:b/>
        </w:rPr>
        <w:t xml:space="preserve">    </w:t>
      </w:r>
      <w:r w:rsidRPr="00C03E3F">
        <w:rPr>
          <w:rFonts w:ascii="Times New Roman" w:hAnsi="Times New Roman"/>
          <w:b/>
        </w:rPr>
        <w:t xml:space="preserve">4/13 to 8/14 </w:t>
      </w:r>
    </w:p>
    <w:p w14:paraId="7F0B928F" w14:textId="77777777" w:rsidR="00C03E3F" w:rsidRPr="00C03E3F" w:rsidRDefault="00C03E3F" w:rsidP="00C03E3F">
      <w:pPr>
        <w:tabs>
          <w:tab w:val="left" w:pos="-1710"/>
          <w:tab w:val="left" w:pos="5760"/>
          <w:tab w:val="left" w:pos="7200"/>
        </w:tabs>
        <w:rPr>
          <w:rFonts w:ascii="Times New Roman" w:hAnsi="Times New Roman"/>
          <w:b/>
        </w:rPr>
      </w:pPr>
      <w:r w:rsidRPr="00C03E3F">
        <w:rPr>
          <w:rFonts w:ascii="Times New Roman" w:hAnsi="Times New Roman"/>
          <w:b/>
        </w:rPr>
        <w:t>Title:  Configuration Management Specialist/Program Analyst III</w:t>
      </w:r>
    </w:p>
    <w:p w14:paraId="4A191550" w14:textId="77777777" w:rsidR="00C03E3F" w:rsidRPr="00C03E3F" w:rsidRDefault="00C03E3F" w:rsidP="00C03E3F">
      <w:pPr>
        <w:tabs>
          <w:tab w:val="left" w:pos="-1710"/>
          <w:tab w:val="right" w:pos="9360"/>
        </w:tabs>
        <w:suppressAutoHyphens/>
        <w:rPr>
          <w:rFonts w:ascii="Times New Roman" w:hAnsi="Times New Roman"/>
        </w:rPr>
      </w:pPr>
      <w:r w:rsidRPr="00C03E3F">
        <w:rPr>
          <w:rFonts w:ascii="Times New Roman" w:hAnsi="Times New Roman"/>
        </w:rPr>
        <w:t xml:space="preserve">Decision Support Systems (DSS) Programs Configuration Management (CM) Support with the responsibility of analyzing, processing, planning, monitoring, configuration identification, configuration control, status accounting, version control and audit activities and tracking of open CM changes consisting of case files and National Change Proposals (NCPs) at the National Airspace System (NAS) Configuration Control Board (CCB) and the Automation CCB.  Track and monitor the receipt and distribution of Case files/ NCPs and Configuration Control Decisions.  Analyze NCPs to identify interface impacts, safety impacts, cost estimates and funding sources.  Assist new users in obtaining access to and provide a brief training on the </w:t>
      </w:r>
      <w:proofErr w:type="spellStart"/>
      <w:r w:rsidRPr="00C03E3F">
        <w:rPr>
          <w:rFonts w:ascii="Times New Roman" w:hAnsi="Times New Roman"/>
        </w:rPr>
        <w:t>WebCM</w:t>
      </w:r>
      <w:proofErr w:type="spellEnd"/>
      <w:r w:rsidRPr="00C03E3F">
        <w:rPr>
          <w:rFonts w:ascii="Times New Roman" w:hAnsi="Times New Roman"/>
        </w:rPr>
        <w:t xml:space="preserve"> tool, allowing new users to create, update, reassign, review, evaluate and close any Case file/NCP/CCDs items via the tool. Ensure that all CM documentation is in compliance with the NAS CM policy guidelines.  Additional responsibilities include facilitating Team meetings; providing meeting planning; capturing meeting minutes; tracking action items; developing program schedules and status reports; and the production of responses/reports.  </w:t>
      </w:r>
    </w:p>
    <w:p w14:paraId="3F5382D7" w14:textId="77777777" w:rsidR="00C03E3F" w:rsidRPr="00C03E3F" w:rsidRDefault="00C03E3F" w:rsidP="00C03E3F">
      <w:pPr>
        <w:tabs>
          <w:tab w:val="left" w:pos="-1710"/>
          <w:tab w:val="left" w:pos="5760"/>
          <w:tab w:val="left" w:pos="7200"/>
        </w:tabs>
        <w:rPr>
          <w:rFonts w:ascii="Times New Roman" w:hAnsi="Times New Roman"/>
        </w:rPr>
      </w:pPr>
    </w:p>
    <w:p w14:paraId="01CF57B6" w14:textId="51216127" w:rsidR="00C03E3F" w:rsidRPr="008565C3" w:rsidRDefault="00C03E3F" w:rsidP="00C03E3F">
      <w:pPr>
        <w:tabs>
          <w:tab w:val="left" w:pos="-1710"/>
          <w:tab w:val="left" w:pos="5760"/>
          <w:tab w:val="left" w:pos="7200"/>
        </w:tabs>
        <w:rPr>
          <w:rFonts w:ascii="Times New Roman" w:hAnsi="Times New Roman"/>
          <w:b/>
        </w:rPr>
      </w:pPr>
      <w:r w:rsidRPr="008565C3">
        <w:rPr>
          <w:rFonts w:ascii="Times New Roman" w:hAnsi="Times New Roman"/>
          <w:b/>
        </w:rPr>
        <w:t xml:space="preserve">Enterprise Information Services, Inc. </w:t>
      </w:r>
      <w:r w:rsidRPr="008565C3">
        <w:rPr>
          <w:rFonts w:ascii="Times New Roman" w:hAnsi="Times New Roman"/>
          <w:b/>
        </w:rPr>
        <w:tab/>
      </w:r>
      <w:r w:rsidRPr="008565C3">
        <w:rPr>
          <w:rFonts w:ascii="Times New Roman" w:hAnsi="Times New Roman"/>
          <w:b/>
        </w:rPr>
        <w:tab/>
      </w:r>
      <w:r w:rsidRPr="008565C3">
        <w:rPr>
          <w:rFonts w:ascii="Times New Roman" w:hAnsi="Times New Roman"/>
          <w:b/>
        </w:rPr>
        <w:tab/>
        <w:t xml:space="preserve">    12/08 - 4/13</w:t>
      </w:r>
    </w:p>
    <w:p w14:paraId="0A64A049" w14:textId="77777777" w:rsidR="00C03E3F" w:rsidRPr="008565C3" w:rsidRDefault="00C03E3F" w:rsidP="00C03E3F">
      <w:pPr>
        <w:tabs>
          <w:tab w:val="left" w:pos="-1710"/>
          <w:tab w:val="left" w:pos="5760"/>
          <w:tab w:val="left" w:pos="7200"/>
        </w:tabs>
        <w:rPr>
          <w:rFonts w:ascii="Times New Roman" w:hAnsi="Times New Roman"/>
          <w:b/>
        </w:rPr>
      </w:pPr>
      <w:r w:rsidRPr="008565C3">
        <w:rPr>
          <w:rFonts w:ascii="Times New Roman" w:hAnsi="Times New Roman"/>
          <w:b/>
        </w:rPr>
        <w:t>Title:  Configuration Management Specialist/Program Analyst III</w:t>
      </w:r>
    </w:p>
    <w:p w14:paraId="48D20E28" w14:textId="77777777" w:rsidR="00C03E3F" w:rsidRPr="00C03E3F" w:rsidRDefault="00C03E3F" w:rsidP="00C03E3F">
      <w:pPr>
        <w:tabs>
          <w:tab w:val="left" w:pos="-1710"/>
          <w:tab w:val="right" w:pos="9360"/>
        </w:tabs>
        <w:suppressAutoHyphens/>
        <w:rPr>
          <w:rFonts w:ascii="Times New Roman" w:hAnsi="Times New Roman"/>
        </w:rPr>
      </w:pPr>
      <w:proofErr w:type="spellStart"/>
      <w:r w:rsidRPr="00C03E3F">
        <w:rPr>
          <w:rFonts w:ascii="Times New Roman" w:hAnsi="Times New Roman"/>
        </w:rPr>
        <w:t>EnRoute</w:t>
      </w:r>
      <w:proofErr w:type="spellEnd"/>
      <w:r w:rsidRPr="00C03E3F">
        <w:rPr>
          <w:rFonts w:ascii="Times New Roman" w:hAnsi="Times New Roman"/>
        </w:rPr>
        <w:t xml:space="preserve"> and Oceanic (ERO) Configuration Management (CM) Support with the responsibility of analyzing, processing, planning, monitoring, configuration identification, configuration control, status accounting, version control and audit activities and tracking of open CM changes consisting of case files and National Change Proposals (NCPs) at the National Airspace System (NAS) Configuration Control Board (CCB); the ERO CCB; Case file/NCPs External to </w:t>
      </w:r>
      <w:proofErr w:type="spellStart"/>
      <w:r w:rsidRPr="00C03E3F">
        <w:rPr>
          <w:rFonts w:ascii="Times New Roman" w:hAnsi="Times New Roman"/>
        </w:rPr>
        <w:t>EnRoute</w:t>
      </w:r>
      <w:proofErr w:type="spellEnd"/>
      <w:r w:rsidRPr="00C03E3F">
        <w:rPr>
          <w:rFonts w:ascii="Times New Roman" w:hAnsi="Times New Roman"/>
        </w:rPr>
        <w:t xml:space="preserve">, </w:t>
      </w:r>
      <w:proofErr w:type="spellStart"/>
      <w:r w:rsidRPr="00C03E3F">
        <w:rPr>
          <w:rFonts w:ascii="Times New Roman" w:hAnsi="Times New Roman"/>
        </w:rPr>
        <w:t>WebCM</w:t>
      </w:r>
      <w:proofErr w:type="spellEnd"/>
      <w:r w:rsidRPr="00C03E3F">
        <w:rPr>
          <w:rFonts w:ascii="Times New Roman" w:hAnsi="Times New Roman"/>
        </w:rPr>
        <w:t xml:space="preserve"> Open/Approved NCP/CCD packages, and Historical Open/Approved NCP/CCD packages.  Track and monitor the receipt and distribution of Case files/ NCPs, Configuration Control Decisions, Document Change Request (DCRs), Document Change Notices and Engineering Change Proposals (ECPs).  Prepare and distribute a report on program status and projected schedule of completion of all open/approved changes under the responsibility of ERO via the </w:t>
      </w:r>
      <w:proofErr w:type="spellStart"/>
      <w:r w:rsidRPr="00C03E3F">
        <w:rPr>
          <w:rFonts w:ascii="Times New Roman" w:hAnsi="Times New Roman"/>
        </w:rPr>
        <w:t>En</w:t>
      </w:r>
      <w:proofErr w:type="spellEnd"/>
      <w:r w:rsidRPr="00C03E3F">
        <w:rPr>
          <w:rFonts w:ascii="Times New Roman" w:hAnsi="Times New Roman"/>
        </w:rPr>
        <w:t xml:space="preserve"> Route and Oceanic (ERO) Configuration Management (CM) Weekly Status Accounting Report (CSAR).  Analyze NCPs to identify interface impacts, safety impacts, cost estimates and funding sources.  Coordinate and facilitate the ERO CCB meeting providing monthly standard reports on Open CCDs, Open Test, Document Change Request (DCR), Case files/NCPs at the NAS and the CSAR. Assist new users in obtaining access to and provide a brief training on the Systems Engineering Analysis Request (SEAR) and </w:t>
      </w:r>
      <w:proofErr w:type="spellStart"/>
      <w:r w:rsidRPr="00C03E3F">
        <w:rPr>
          <w:rFonts w:ascii="Times New Roman" w:hAnsi="Times New Roman"/>
        </w:rPr>
        <w:t>WebCM</w:t>
      </w:r>
      <w:proofErr w:type="spellEnd"/>
      <w:r w:rsidRPr="00C03E3F">
        <w:rPr>
          <w:rFonts w:ascii="Times New Roman" w:hAnsi="Times New Roman"/>
        </w:rPr>
        <w:t xml:space="preserve"> tools, allowing new users to create, update, reassign, review, evaluate and close any open SEARS or Case file/NCP/CCDs items via both tools. Maintain the status accounting database, populate the ERO Program Support Library (PSL) and CM Website:  ERAM, Waterfalls, Hardware and Drawing listings by site and ERO CCB Agenda’s and Minutes and other program related artifacts.  Maintain the document numbering assignment tool to track newly develop program documentation for history and version control.  Provide Year-End Fiscal year projection comparison metrics of CM activities.  Ensure that all CM documentation is in compliance with the NAS CM policy guidelines.  Participate in NAS CM Conferences related to new program initiatives.  Attended and participated in the final Functional Configuration Audit (FCA)/ Physical Configuration Audit (PCA) with the FAA Configuration Lead and Lockheed Martin. Participated in the development, with Mission Support Second Level CM, of the Change Flow Management Process used by </w:t>
      </w:r>
      <w:proofErr w:type="spellStart"/>
      <w:r w:rsidRPr="00C03E3F">
        <w:rPr>
          <w:rFonts w:ascii="Times New Roman" w:hAnsi="Times New Roman"/>
        </w:rPr>
        <w:t>En</w:t>
      </w:r>
      <w:proofErr w:type="spellEnd"/>
      <w:r w:rsidRPr="00C03E3F">
        <w:rPr>
          <w:rFonts w:ascii="Times New Roman" w:hAnsi="Times New Roman"/>
        </w:rPr>
        <w:t xml:space="preserve"> Route and Oceanic CM.  Created, developed and presented the </w:t>
      </w:r>
      <w:proofErr w:type="spellStart"/>
      <w:r w:rsidRPr="00C03E3F">
        <w:rPr>
          <w:rFonts w:ascii="Times New Roman" w:hAnsi="Times New Roman"/>
        </w:rPr>
        <w:t>En</w:t>
      </w:r>
      <w:proofErr w:type="spellEnd"/>
      <w:r w:rsidRPr="00C03E3F">
        <w:rPr>
          <w:rFonts w:ascii="Times New Roman" w:hAnsi="Times New Roman"/>
        </w:rPr>
        <w:t xml:space="preserve"> Route and Oceanic Configuration Management Plan (CM Plan) and Standard Operating Procedures for the </w:t>
      </w:r>
      <w:proofErr w:type="spellStart"/>
      <w:r w:rsidRPr="00C03E3F">
        <w:rPr>
          <w:rFonts w:ascii="Times New Roman" w:hAnsi="Times New Roman"/>
        </w:rPr>
        <w:t>En</w:t>
      </w:r>
      <w:proofErr w:type="spellEnd"/>
      <w:r w:rsidRPr="00C03E3F">
        <w:rPr>
          <w:rFonts w:ascii="Times New Roman" w:hAnsi="Times New Roman"/>
        </w:rPr>
        <w:t xml:space="preserve"> Route and Oceanic Change Control Process. </w:t>
      </w:r>
    </w:p>
    <w:p w14:paraId="50A103B1" w14:textId="77777777" w:rsidR="008565C3" w:rsidRDefault="00C03E3F" w:rsidP="00C03E3F">
      <w:pPr>
        <w:tabs>
          <w:tab w:val="left" w:pos="-1710"/>
        </w:tabs>
        <w:rPr>
          <w:rFonts w:ascii="Times New Roman" w:hAnsi="Times New Roman"/>
        </w:rPr>
      </w:pPr>
      <w:r w:rsidRPr="008565C3">
        <w:rPr>
          <w:rFonts w:ascii="Times New Roman" w:hAnsi="Times New Roman"/>
          <w:b/>
        </w:rPr>
        <w:t>Accomplishments:</w:t>
      </w:r>
      <w:r w:rsidRPr="00C03E3F">
        <w:rPr>
          <w:rFonts w:ascii="Times New Roman" w:hAnsi="Times New Roman"/>
        </w:rPr>
        <w:t xml:space="preserve"> Recognized for the timely completion of the </w:t>
      </w:r>
      <w:proofErr w:type="spellStart"/>
      <w:r w:rsidRPr="00C03E3F">
        <w:rPr>
          <w:rFonts w:ascii="Times New Roman" w:hAnsi="Times New Roman"/>
        </w:rPr>
        <w:t>En</w:t>
      </w:r>
      <w:proofErr w:type="spellEnd"/>
      <w:r w:rsidRPr="00C03E3F">
        <w:rPr>
          <w:rFonts w:ascii="Times New Roman" w:hAnsi="Times New Roman"/>
        </w:rPr>
        <w:t xml:space="preserve"> Route and Oceanic Configuration Management Plan (CM Plan) and the Standard Operating Procedures for the </w:t>
      </w:r>
    </w:p>
    <w:p w14:paraId="09FA27A6" w14:textId="3ED6C71A" w:rsidR="00C03E3F" w:rsidRPr="00C03E3F" w:rsidRDefault="008565C3" w:rsidP="00C03E3F">
      <w:pPr>
        <w:tabs>
          <w:tab w:val="left" w:pos="-1710"/>
        </w:tabs>
        <w:rPr>
          <w:rFonts w:ascii="Times New Roman" w:hAnsi="Times New Roman"/>
        </w:rPr>
      </w:pPr>
      <w:proofErr w:type="spellStart"/>
      <w:r>
        <w:rPr>
          <w:rFonts w:ascii="Times New Roman" w:hAnsi="Times New Roman"/>
        </w:rPr>
        <w:t>E</w:t>
      </w:r>
      <w:r w:rsidR="00C03E3F" w:rsidRPr="00C03E3F">
        <w:rPr>
          <w:rFonts w:ascii="Times New Roman" w:hAnsi="Times New Roman"/>
        </w:rPr>
        <w:t>n</w:t>
      </w:r>
      <w:proofErr w:type="spellEnd"/>
      <w:r w:rsidR="00C03E3F" w:rsidRPr="00C03E3F">
        <w:rPr>
          <w:rFonts w:ascii="Times New Roman" w:hAnsi="Times New Roman"/>
        </w:rPr>
        <w:t xml:space="preserve"> Route and Oceanic Change Control Process.</w:t>
      </w:r>
    </w:p>
    <w:p w14:paraId="5CCFB08B" w14:textId="77777777" w:rsidR="00C03E3F" w:rsidRPr="00C03E3F" w:rsidRDefault="00C03E3F" w:rsidP="00C03E3F">
      <w:pPr>
        <w:tabs>
          <w:tab w:val="left" w:pos="720"/>
          <w:tab w:val="left" w:pos="5760"/>
          <w:tab w:val="left" w:pos="7200"/>
        </w:tabs>
        <w:ind w:left="720" w:hanging="360"/>
        <w:rPr>
          <w:rFonts w:ascii="Times New Roman" w:hAnsi="Times New Roman"/>
        </w:rPr>
      </w:pPr>
    </w:p>
    <w:p w14:paraId="26B4A8E7" w14:textId="77777777" w:rsidR="00C03E3F" w:rsidRPr="008565C3" w:rsidRDefault="00C03E3F" w:rsidP="00C03E3F">
      <w:pPr>
        <w:tabs>
          <w:tab w:val="left" w:pos="-1530"/>
          <w:tab w:val="left" w:pos="5760"/>
          <w:tab w:val="left" w:pos="7200"/>
        </w:tabs>
        <w:rPr>
          <w:rFonts w:ascii="Times New Roman" w:hAnsi="Times New Roman"/>
          <w:b/>
        </w:rPr>
      </w:pPr>
      <w:r w:rsidRPr="008565C3">
        <w:rPr>
          <w:rFonts w:ascii="Times New Roman" w:hAnsi="Times New Roman"/>
          <w:b/>
        </w:rPr>
        <w:t>Enterprise Information Services, Inc.</w:t>
      </w:r>
      <w:r w:rsidRPr="008565C3">
        <w:rPr>
          <w:rFonts w:ascii="Times New Roman" w:hAnsi="Times New Roman"/>
          <w:b/>
        </w:rPr>
        <w:tab/>
      </w:r>
      <w:r w:rsidRPr="008565C3">
        <w:rPr>
          <w:rFonts w:ascii="Times New Roman" w:hAnsi="Times New Roman"/>
          <w:b/>
        </w:rPr>
        <w:tab/>
      </w:r>
      <w:r w:rsidRPr="008565C3">
        <w:rPr>
          <w:rFonts w:ascii="Times New Roman" w:hAnsi="Times New Roman"/>
          <w:b/>
        </w:rPr>
        <w:tab/>
        <w:t>11/04 –12/08</w:t>
      </w:r>
    </w:p>
    <w:p w14:paraId="7BC068AD" w14:textId="77777777" w:rsidR="00C03E3F" w:rsidRPr="008565C3" w:rsidRDefault="00C03E3F" w:rsidP="00C03E3F">
      <w:pPr>
        <w:tabs>
          <w:tab w:val="left" w:pos="-1530"/>
          <w:tab w:val="left" w:pos="5760"/>
          <w:tab w:val="left" w:pos="7200"/>
        </w:tabs>
        <w:rPr>
          <w:rFonts w:ascii="Times New Roman" w:hAnsi="Times New Roman"/>
          <w:b/>
        </w:rPr>
      </w:pPr>
      <w:r w:rsidRPr="008565C3">
        <w:rPr>
          <w:rFonts w:ascii="Times New Roman" w:hAnsi="Times New Roman"/>
          <w:b/>
        </w:rPr>
        <w:t>Title:  Communications Lead/Technical Support</w:t>
      </w:r>
    </w:p>
    <w:p w14:paraId="0D51B006" w14:textId="77777777" w:rsidR="00C03E3F" w:rsidRPr="00C03E3F" w:rsidRDefault="00C03E3F" w:rsidP="00C03E3F">
      <w:pPr>
        <w:tabs>
          <w:tab w:val="left" w:pos="-1530"/>
        </w:tabs>
        <w:rPr>
          <w:rFonts w:ascii="Times New Roman" w:hAnsi="Times New Roman"/>
        </w:rPr>
      </w:pPr>
      <w:r w:rsidRPr="00C03E3F">
        <w:rPr>
          <w:rFonts w:ascii="Times New Roman" w:hAnsi="Times New Roman"/>
        </w:rPr>
        <w:t xml:space="preserve">Communications Lead for the </w:t>
      </w:r>
      <w:proofErr w:type="spellStart"/>
      <w:r w:rsidRPr="00C03E3F">
        <w:rPr>
          <w:rFonts w:ascii="Times New Roman" w:hAnsi="Times New Roman"/>
        </w:rPr>
        <w:t>En</w:t>
      </w:r>
      <w:proofErr w:type="spellEnd"/>
      <w:r w:rsidRPr="00C03E3F">
        <w:rPr>
          <w:rFonts w:ascii="Times New Roman" w:hAnsi="Times New Roman"/>
        </w:rPr>
        <w:t xml:space="preserve"> Route Automation Modernization (ERAM) program.  Responsibilities included preparing articles on the ERAM program, maintaining the ERAM team calendar, coordinating all outreach activities on the ERAM program, coordinating all ERAM recurring meetings with FAA HQ and WJHTC customers and identifying targets for communications about the ERAM program. Daily communication and coordination in the </w:t>
      </w:r>
      <w:r w:rsidRPr="00C03E3F">
        <w:rPr>
          <w:rFonts w:ascii="Times New Roman" w:hAnsi="Times New Roman"/>
        </w:rPr>
        <w:lastRenderedPageBreak/>
        <w:t>preparation of press releases and press kits with the FAA ATO VP of Communications office ensuring that the ERAM programs status and mission was disseminated.  Prepared Congressional Reports, talking points and other technical documents that were presented by the ERAM Management team. Worked with ERAM program management leads to establish ERAM yearly goals and to insure that the ATO goals and objectives were met. Worked with the ERAM Program management team and groups to enhance their efficiency through improved processes and methods.  Collected and processed all ERAM non-disclosure forms and ERAM First Class© Permission Agreement forms, maintained ERAM First Class© database and coordinated the access for individuals on the First Class© conference system. Proven capability to create, write and prepare letters, articles and briefings.</w:t>
      </w:r>
    </w:p>
    <w:p w14:paraId="11DA8BAE" w14:textId="77777777" w:rsidR="00C03E3F" w:rsidRPr="00C03E3F" w:rsidRDefault="00C03E3F" w:rsidP="00C03E3F">
      <w:pPr>
        <w:tabs>
          <w:tab w:val="left" w:pos="-1530"/>
        </w:tabs>
        <w:rPr>
          <w:rFonts w:ascii="Times New Roman" w:hAnsi="Times New Roman"/>
        </w:rPr>
      </w:pPr>
      <w:r w:rsidRPr="008565C3">
        <w:rPr>
          <w:rFonts w:ascii="Times New Roman" w:hAnsi="Times New Roman"/>
          <w:b/>
        </w:rPr>
        <w:t>Accomplishments:</w:t>
      </w:r>
      <w:r w:rsidRPr="00C03E3F">
        <w:rPr>
          <w:rFonts w:ascii="Times New Roman" w:hAnsi="Times New Roman"/>
        </w:rPr>
        <w:t xml:space="preserve">  Recognized for the ability to work in a dynamic environment with changing priorities and work independently, on teams and under tight deadlines and under pressure (stress) with short suspense deliverables.</w:t>
      </w:r>
    </w:p>
    <w:p w14:paraId="082D6037" w14:textId="77777777" w:rsidR="00C03E3F" w:rsidRPr="00C03E3F" w:rsidRDefault="00C03E3F" w:rsidP="00C03E3F">
      <w:pPr>
        <w:ind w:left="360"/>
        <w:rPr>
          <w:rFonts w:ascii="Times New Roman" w:hAnsi="Times New Roman"/>
        </w:rPr>
      </w:pPr>
    </w:p>
    <w:p w14:paraId="4FD0D4D4" w14:textId="77777777" w:rsidR="00C03E3F" w:rsidRPr="008565C3" w:rsidRDefault="00C03E3F" w:rsidP="00C03E3F">
      <w:pPr>
        <w:tabs>
          <w:tab w:val="left" w:pos="-1620"/>
          <w:tab w:val="left" w:pos="5760"/>
          <w:tab w:val="left" w:pos="7200"/>
        </w:tabs>
        <w:rPr>
          <w:rFonts w:ascii="Times New Roman" w:hAnsi="Times New Roman"/>
          <w:b/>
        </w:rPr>
      </w:pPr>
      <w:r w:rsidRPr="008565C3">
        <w:rPr>
          <w:rFonts w:ascii="Times New Roman" w:hAnsi="Times New Roman"/>
          <w:b/>
        </w:rPr>
        <w:t xml:space="preserve">Enterprise Information Services (formerly ACS, </w:t>
      </w:r>
      <w:proofErr w:type="spellStart"/>
      <w:r w:rsidRPr="008565C3">
        <w:rPr>
          <w:rFonts w:ascii="Times New Roman" w:hAnsi="Times New Roman"/>
          <w:b/>
        </w:rPr>
        <w:t>Inc</w:t>
      </w:r>
      <w:proofErr w:type="spellEnd"/>
      <w:r w:rsidRPr="008565C3">
        <w:rPr>
          <w:rFonts w:ascii="Times New Roman" w:hAnsi="Times New Roman"/>
          <w:b/>
        </w:rPr>
        <w:t xml:space="preserve">) </w:t>
      </w:r>
      <w:r w:rsidRPr="008565C3">
        <w:rPr>
          <w:rFonts w:ascii="Times New Roman" w:hAnsi="Times New Roman"/>
          <w:b/>
        </w:rPr>
        <w:tab/>
      </w:r>
      <w:r w:rsidRPr="008565C3">
        <w:rPr>
          <w:rFonts w:ascii="Times New Roman" w:hAnsi="Times New Roman"/>
          <w:b/>
        </w:rPr>
        <w:tab/>
      </w:r>
      <w:r w:rsidRPr="008565C3">
        <w:rPr>
          <w:rFonts w:ascii="Times New Roman" w:hAnsi="Times New Roman"/>
          <w:b/>
        </w:rPr>
        <w:tab/>
        <w:t xml:space="preserve">11/01 – 11/04 </w:t>
      </w:r>
    </w:p>
    <w:p w14:paraId="1981A15C" w14:textId="77777777" w:rsidR="00C03E3F" w:rsidRPr="008565C3" w:rsidRDefault="00C03E3F" w:rsidP="00C03E3F">
      <w:pPr>
        <w:tabs>
          <w:tab w:val="left" w:pos="-1530"/>
          <w:tab w:val="left" w:pos="5760"/>
          <w:tab w:val="left" w:pos="7200"/>
        </w:tabs>
        <w:rPr>
          <w:rFonts w:ascii="Times New Roman" w:hAnsi="Times New Roman"/>
          <w:b/>
        </w:rPr>
      </w:pPr>
      <w:r w:rsidRPr="008565C3">
        <w:rPr>
          <w:rFonts w:ascii="Times New Roman" w:hAnsi="Times New Roman"/>
          <w:b/>
        </w:rPr>
        <w:t>Title:  Lead Technical Support</w:t>
      </w:r>
    </w:p>
    <w:p w14:paraId="3CBDD403" w14:textId="77777777" w:rsidR="00C03E3F" w:rsidRPr="00C03E3F" w:rsidRDefault="00C03E3F" w:rsidP="00C03E3F">
      <w:pPr>
        <w:tabs>
          <w:tab w:val="left" w:pos="-1620"/>
        </w:tabs>
        <w:rPr>
          <w:rFonts w:ascii="Times New Roman" w:hAnsi="Times New Roman"/>
        </w:rPr>
      </w:pPr>
      <w:r w:rsidRPr="00C03E3F">
        <w:rPr>
          <w:rFonts w:ascii="Times New Roman" w:hAnsi="Times New Roman"/>
        </w:rPr>
        <w:t xml:space="preserve">Technical Support for the Air Traffic Enhancement and Modernization (ATEAM), providing guidance to other support personnel throughout design, planning, and deployment activities for all product improvements and Computer Human Interface (CHI) upgrades to terminal systems. Responsibilities include facilitating User Team meetings, providing meeting planning, capturing meeting minutes, tracking action items, and the production of responses/reports from the ATEAM on CHI/Human Factors issues.  </w:t>
      </w:r>
    </w:p>
    <w:p w14:paraId="597B3DD2" w14:textId="77777777" w:rsidR="00C03E3F" w:rsidRPr="00C03E3F" w:rsidRDefault="00C03E3F" w:rsidP="00C03E3F">
      <w:pPr>
        <w:tabs>
          <w:tab w:val="left" w:pos="-1620"/>
          <w:tab w:val="left" w:pos="5760"/>
          <w:tab w:val="left" w:pos="7200"/>
        </w:tabs>
        <w:rPr>
          <w:rFonts w:ascii="Times New Roman" w:hAnsi="Times New Roman"/>
        </w:rPr>
      </w:pPr>
    </w:p>
    <w:p w14:paraId="67FF8D1C" w14:textId="77777777" w:rsidR="00C03E3F" w:rsidRPr="008565C3" w:rsidRDefault="00C03E3F" w:rsidP="00C03E3F">
      <w:pPr>
        <w:tabs>
          <w:tab w:val="left" w:pos="-1620"/>
          <w:tab w:val="left" w:pos="5760"/>
          <w:tab w:val="left" w:pos="7200"/>
        </w:tabs>
        <w:rPr>
          <w:rFonts w:ascii="Times New Roman" w:hAnsi="Times New Roman"/>
          <w:b/>
        </w:rPr>
      </w:pPr>
      <w:r w:rsidRPr="008565C3">
        <w:rPr>
          <w:rFonts w:ascii="Times New Roman" w:hAnsi="Times New Roman"/>
          <w:b/>
        </w:rPr>
        <w:t xml:space="preserve">ACS, </w:t>
      </w:r>
      <w:proofErr w:type="spellStart"/>
      <w:r w:rsidRPr="008565C3">
        <w:rPr>
          <w:rFonts w:ascii="Times New Roman" w:hAnsi="Times New Roman"/>
          <w:b/>
        </w:rPr>
        <w:t>Inc</w:t>
      </w:r>
      <w:proofErr w:type="spellEnd"/>
      <w:r w:rsidRPr="008565C3">
        <w:rPr>
          <w:rFonts w:ascii="Times New Roman" w:hAnsi="Times New Roman"/>
          <w:b/>
        </w:rPr>
        <w:t xml:space="preserve"> (formerly </w:t>
      </w:r>
      <w:proofErr w:type="spellStart"/>
      <w:r w:rsidRPr="008565C3">
        <w:rPr>
          <w:rFonts w:ascii="Times New Roman" w:hAnsi="Times New Roman"/>
          <w:b/>
        </w:rPr>
        <w:t>Intellisource</w:t>
      </w:r>
      <w:proofErr w:type="spellEnd"/>
      <w:r w:rsidRPr="008565C3">
        <w:rPr>
          <w:rFonts w:ascii="Times New Roman" w:hAnsi="Times New Roman"/>
          <w:b/>
        </w:rPr>
        <w:t xml:space="preserve">, </w:t>
      </w:r>
      <w:proofErr w:type="spellStart"/>
      <w:r w:rsidRPr="008565C3">
        <w:rPr>
          <w:rFonts w:ascii="Times New Roman" w:hAnsi="Times New Roman"/>
          <w:b/>
        </w:rPr>
        <w:t>Inc</w:t>
      </w:r>
      <w:proofErr w:type="spellEnd"/>
      <w:r w:rsidRPr="008565C3">
        <w:rPr>
          <w:rFonts w:ascii="Times New Roman" w:hAnsi="Times New Roman"/>
          <w:b/>
        </w:rPr>
        <w:t>)</w:t>
      </w:r>
      <w:r w:rsidRPr="008565C3">
        <w:rPr>
          <w:rFonts w:ascii="Times New Roman" w:hAnsi="Times New Roman"/>
          <w:b/>
        </w:rPr>
        <w:tab/>
      </w:r>
      <w:r w:rsidRPr="008565C3">
        <w:rPr>
          <w:rFonts w:ascii="Times New Roman" w:hAnsi="Times New Roman"/>
          <w:b/>
        </w:rPr>
        <w:tab/>
      </w:r>
      <w:r w:rsidRPr="008565C3">
        <w:rPr>
          <w:rFonts w:ascii="Times New Roman" w:hAnsi="Times New Roman"/>
          <w:b/>
        </w:rPr>
        <w:tab/>
        <w:t>7/00 – 11/01</w:t>
      </w:r>
    </w:p>
    <w:p w14:paraId="51D5539F" w14:textId="77777777" w:rsidR="00C03E3F" w:rsidRPr="008565C3" w:rsidRDefault="00C03E3F" w:rsidP="00C03E3F">
      <w:pPr>
        <w:tabs>
          <w:tab w:val="left" w:pos="-1620"/>
          <w:tab w:val="left" w:pos="5760"/>
          <w:tab w:val="left" w:pos="7200"/>
        </w:tabs>
        <w:rPr>
          <w:rFonts w:ascii="Times New Roman" w:hAnsi="Times New Roman"/>
          <w:b/>
        </w:rPr>
      </w:pPr>
      <w:r w:rsidRPr="008565C3">
        <w:rPr>
          <w:rFonts w:ascii="Times New Roman" w:hAnsi="Times New Roman"/>
          <w:b/>
        </w:rPr>
        <w:t>Title:  Communications/Public Relations Specialist</w:t>
      </w:r>
    </w:p>
    <w:p w14:paraId="161A9BE9" w14:textId="77777777" w:rsidR="00C03E3F" w:rsidRPr="00C03E3F" w:rsidRDefault="00C03E3F" w:rsidP="00C03E3F">
      <w:pPr>
        <w:tabs>
          <w:tab w:val="left" w:pos="-1620"/>
        </w:tabs>
        <w:rPr>
          <w:rFonts w:ascii="Times New Roman" w:hAnsi="Times New Roman"/>
        </w:rPr>
      </w:pPr>
      <w:r w:rsidRPr="00C03E3F">
        <w:rPr>
          <w:rFonts w:ascii="Times New Roman" w:hAnsi="Times New Roman"/>
        </w:rPr>
        <w:t>Liaison for the Federal Aviation Administration Senior Management of the Terminal Business Service (ATB), coordinated training with internal and external customers to define training needs, for the new ATB toolset, performance based Integrated Collaborative Environment (</w:t>
      </w:r>
      <w:proofErr w:type="spellStart"/>
      <w:r w:rsidRPr="00C03E3F">
        <w:rPr>
          <w:rFonts w:ascii="Times New Roman" w:hAnsi="Times New Roman"/>
        </w:rPr>
        <w:t>pb</w:t>
      </w:r>
      <w:proofErr w:type="spellEnd"/>
      <w:r w:rsidRPr="00C03E3F">
        <w:rPr>
          <w:rFonts w:ascii="Times New Roman" w:hAnsi="Times New Roman"/>
        </w:rPr>
        <w:t xml:space="preserve">-ICE).  Supported ATB in the preparation of documents and schedules, building and propogating databases. Extrapolated performance data for databases and updated databases.  Participated in the Financial Management Toolset Working Group which identified the initial requirements for a financial management system toolset to be used in the ATB environment and to address the high-level processes and requirements relative to the financial management elements within the ATB. Supported  and assisted team members with graphic/production support and updating airport performance data.  Performed Public Relations functions, planning and preparation of events, ceremonies, celebrations and off-sites.  Created, wrote and prepared letters, articles,  briefings, presentations, and brochures. Assisted other team members with graphic/production support, database building, etc. Responsible for the writing and coordinating of all Award, Commendation and Letters of Appreciation for the Terminal Integrated Product Team (TIPT), working with the FAA customer to ensure the quality and content of letters and awards.  Coordinated, planned and prepared for all events, off-sites and award ceremonies.  Responsible for all photographing of completed sites and installations.  Coordinated with Product Teams and wrote articles for the AUA Quarterly, TAC Talk, and the Approach Plate.  Responsible for the creation of the Terminal IPT Milestone Summary Chart.  Participated in the creating, preparing </w:t>
      </w:r>
      <w:r w:rsidRPr="00C03E3F">
        <w:rPr>
          <w:rFonts w:ascii="Times New Roman" w:hAnsi="Times New Roman"/>
        </w:rPr>
        <w:lastRenderedPageBreak/>
        <w:t xml:space="preserve">and production of various briefings, papers and reports.  Performed duties as required to support the ATB Communication staff.  </w:t>
      </w:r>
    </w:p>
    <w:p w14:paraId="15DC0433" w14:textId="77777777" w:rsidR="00C03E3F" w:rsidRPr="00C03E3F" w:rsidRDefault="00C03E3F" w:rsidP="00C03E3F">
      <w:pPr>
        <w:pStyle w:val="ListParagraph"/>
        <w:numPr>
          <w:ilvl w:val="0"/>
          <w:numId w:val="26"/>
        </w:numPr>
        <w:ind w:left="810"/>
        <w:rPr>
          <w:rFonts w:ascii="Times New Roman" w:hAnsi="Times New Roman"/>
        </w:rPr>
      </w:pPr>
      <w:r w:rsidRPr="00C03E3F">
        <w:rPr>
          <w:rFonts w:ascii="Times New Roman" w:hAnsi="Times New Roman"/>
        </w:rPr>
        <w:t xml:space="preserve">Letter of Appreciation from Tom </w:t>
      </w:r>
      <w:proofErr w:type="spellStart"/>
      <w:r w:rsidRPr="00C03E3F">
        <w:rPr>
          <w:rFonts w:ascii="Times New Roman" w:hAnsi="Times New Roman"/>
        </w:rPr>
        <w:t>Skiles</w:t>
      </w:r>
      <w:proofErr w:type="spellEnd"/>
      <w:r w:rsidRPr="00C03E3F">
        <w:rPr>
          <w:rFonts w:ascii="Times New Roman" w:hAnsi="Times New Roman"/>
        </w:rPr>
        <w:t xml:space="preserve">, Manager, </w:t>
      </w:r>
      <w:proofErr w:type="gramStart"/>
      <w:r w:rsidRPr="00C03E3F">
        <w:rPr>
          <w:rFonts w:ascii="Times New Roman" w:hAnsi="Times New Roman"/>
        </w:rPr>
        <w:t>Terminal</w:t>
      </w:r>
      <w:proofErr w:type="gramEnd"/>
      <w:r w:rsidRPr="00C03E3F">
        <w:rPr>
          <w:rFonts w:ascii="Times New Roman" w:hAnsi="Times New Roman"/>
        </w:rPr>
        <w:t xml:space="preserve"> Planning Control &amp; Integration Staff for outstanding support provided during the Financial Management Toolset Working Group offsite by collaborating with representatives from numerous organizations to successfully develop the initial framework for business management operations within the new Terminal Business Service, August 29, 2001.</w:t>
      </w:r>
    </w:p>
    <w:p w14:paraId="3499E81A" w14:textId="77777777" w:rsidR="00C03E3F" w:rsidRPr="00C03E3F" w:rsidRDefault="00C03E3F" w:rsidP="00C03E3F">
      <w:pPr>
        <w:pStyle w:val="ListParagraph"/>
        <w:numPr>
          <w:ilvl w:val="0"/>
          <w:numId w:val="26"/>
        </w:numPr>
        <w:ind w:left="810"/>
        <w:rPr>
          <w:rFonts w:ascii="Times New Roman" w:hAnsi="Times New Roman"/>
        </w:rPr>
      </w:pPr>
      <w:r w:rsidRPr="00C03E3F">
        <w:rPr>
          <w:rFonts w:ascii="Times New Roman" w:hAnsi="Times New Roman"/>
        </w:rPr>
        <w:t>Letter of Appreciation from William Voss, Director of Terminal Business Service, for outstanding support provided during the ATB Toolset “performance based – Integrated Collaborative Environment (</w:t>
      </w:r>
      <w:proofErr w:type="spellStart"/>
      <w:r w:rsidRPr="00C03E3F">
        <w:rPr>
          <w:rFonts w:ascii="Times New Roman" w:hAnsi="Times New Roman"/>
        </w:rPr>
        <w:t>pb</w:t>
      </w:r>
      <w:proofErr w:type="spellEnd"/>
      <w:r w:rsidRPr="00C03E3F">
        <w:rPr>
          <w:rFonts w:ascii="Times New Roman" w:hAnsi="Times New Roman"/>
        </w:rPr>
        <w:t>-ICE)’ Steering Group offsite, May 23, 001</w:t>
      </w:r>
    </w:p>
    <w:p w14:paraId="0F6A038B" w14:textId="77777777" w:rsidR="00C03E3F" w:rsidRPr="00C03E3F" w:rsidRDefault="00C03E3F" w:rsidP="00C03E3F">
      <w:pPr>
        <w:pStyle w:val="ListParagraph"/>
        <w:numPr>
          <w:ilvl w:val="0"/>
          <w:numId w:val="26"/>
        </w:numPr>
        <w:ind w:left="810"/>
        <w:rPr>
          <w:rFonts w:ascii="Times New Roman" w:hAnsi="Times New Roman"/>
        </w:rPr>
      </w:pPr>
      <w:r w:rsidRPr="00C03E3F">
        <w:rPr>
          <w:rFonts w:ascii="Times New Roman" w:hAnsi="Times New Roman"/>
        </w:rPr>
        <w:t>TRW “Back Pat” Award for providing top quality products to the Terminal Integrated Product Team Lead, such as the Terminal IPT Milestone Summary Chart which received high praise from senior FAA officials such as the Administrator and Director of Air Traffic Systems, both of whom received the schedule weekly,  September 14, 2000</w:t>
      </w:r>
    </w:p>
    <w:p w14:paraId="711693A8" w14:textId="77777777" w:rsidR="00C03E3F" w:rsidRPr="00C03E3F" w:rsidRDefault="00C03E3F" w:rsidP="00C03E3F">
      <w:pPr>
        <w:tabs>
          <w:tab w:val="left" w:pos="720"/>
          <w:tab w:val="left" w:pos="5760"/>
          <w:tab w:val="left" w:pos="7200"/>
        </w:tabs>
        <w:ind w:left="720" w:hanging="360"/>
        <w:rPr>
          <w:rFonts w:ascii="Times New Roman" w:hAnsi="Times New Roman"/>
        </w:rPr>
      </w:pPr>
    </w:p>
    <w:p w14:paraId="0A2B7BA9" w14:textId="77777777" w:rsidR="00C03E3F" w:rsidRPr="008565C3" w:rsidRDefault="00C03E3F" w:rsidP="00C03E3F">
      <w:pPr>
        <w:tabs>
          <w:tab w:val="left" w:pos="-1440"/>
          <w:tab w:val="left" w:pos="5760"/>
          <w:tab w:val="left" w:pos="7200"/>
        </w:tabs>
        <w:rPr>
          <w:rFonts w:ascii="Times New Roman" w:hAnsi="Times New Roman"/>
          <w:b/>
        </w:rPr>
      </w:pPr>
      <w:proofErr w:type="spellStart"/>
      <w:r w:rsidRPr="008565C3">
        <w:rPr>
          <w:rFonts w:ascii="Times New Roman" w:hAnsi="Times New Roman"/>
          <w:b/>
        </w:rPr>
        <w:t>Intellisource</w:t>
      </w:r>
      <w:proofErr w:type="spellEnd"/>
      <w:r w:rsidRPr="008565C3">
        <w:rPr>
          <w:rFonts w:ascii="Times New Roman" w:hAnsi="Times New Roman"/>
          <w:b/>
        </w:rPr>
        <w:t xml:space="preserve">, Inc. (formerly RMS Technologies, Inc.)    </w:t>
      </w:r>
      <w:r w:rsidRPr="008565C3">
        <w:rPr>
          <w:rFonts w:ascii="Times New Roman" w:hAnsi="Times New Roman"/>
          <w:b/>
        </w:rPr>
        <w:tab/>
      </w:r>
      <w:r w:rsidRPr="008565C3">
        <w:rPr>
          <w:rFonts w:ascii="Times New Roman" w:hAnsi="Times New Roman"/>
          <w:b/>
        </w:rPr>
        <w:tab/>
      </w:r>
      <w:r w:rsidRPr="008565C3">
        <w:rPr>
          <w:rFonts w:ascii="Times New Roman" w:hAnsi="Times New Roman"/>
          <w:b/>
        </w:rPr>
        <w:tab/>
        <w:t>1/98 – 7/00</w:t>
      </w:r>
    </w:p>
    <w:p w14:paraId="4133BDF6" w14:textId="77777777" w:rsidR="00C03E3F" w:rsidRPr="008565C3" w:rsidRDefault="00C03E3F" w:rsidP="00C03E3F">
      <w:pPr>
        <w:tabs>
          <w:tab w:val="left" w:pos="-1440"/>
          <w:tab w:val="left" w:pos="5760"/>
          <w:tab w:val="left" w:pos="7200"/>
        </w:tabs>
        <w:rPr>
          <w:rFonts w:ascii="Times New Roman" w:hAnsi="Times New Roman"/>
          <w:b/>
        </w:rPr>
      </w:pPr>
      <w:r w:rsidRPr="008565C3">
        <w:rPr>
          <w:rFonts w:ascii="Times New Roman" w:hAnsi="Times New Roman"/>
          <w:b/>
        </w:rPr>
        <w:t>Title: Graphics and Web Design Lead</w:t>
      </w:r>
    </w:p>
    <w:p w14:paraId="46C9A828" w14:textId="77777777" w:rsidR="00C03E3F" w:rsidRPr="00C03E3F" w:rsidRDefault="00C03E3F" w:rsidP="00C03E3F">
      <w:pPr>
        <w:tabs>
          <w:tab w:val="left" w:pos="-1440"/>
        </w:tabs>
        <w:rPr>
          <w:rFonts w:ascii="Times New Roman" w:hAnsi="Times New Roman"/>
        </w:rPr>
      </w:pPr>
      <w:r w:rsidRPr="00C03E3F">
        <w:rPr>
          <w:rFonts w:ascii="Times New Roman" w:hAnsi="Times New Roman"/>
        </w:rPr>
        <w:t>Responsible for creating and maintaining the integrity of the Free Flight Phase 1 (FFP1) program office website. Performed quality assurance reviews on all information being distributed through the website. Participate in the editing, preparing and the production of the FFP1 Monthly Program Review (MPR). Provided expertise and support to the FAA AOP-400 organization; coordinating and consolidating inputs from various sources to create information products, ranging from briefings to reports. Wrote and edited reports, correspondence, and briefing documents related to technical and programmatic subjects of the FAA. Responsible for the technical editing, gathering of information and correlation of the 2000 Currant Book. Performed quality assurance reviews on all products being distributed outside the Document Production group. Demonstrate positive leadership skills in developing and supporting junior personnel in line with overall business operations goals and objectives. Functioned as the task leader in the area of graphics and web design providing technical oversight and direction to junior support personnel. Promoted cohesiveness and continuity in the staff and mix of skills within the department in working toward achieving operational efficiency, optimal productivity and customer satisfaction. Responsibilities include production of electronic presentations, logos, collateral material and the design and production of web site. Coordinate cross training functions, i.e., graphics, web design, editing, and documentation support, within the unit to ensure departmental proficiency within all functional areas. Provide guidance to and assist less experienced analyst in the coordination/formatting/production of quality briefings within a short turnaround timeframe.</w:t>
      </w:r>
    </w:p>
    <w:p w14:paraId="4144D6EE" w14:textId="77777777" w:rsidR="00C03E3F" w:rsidRPr="00C03E3F" w:rsidRDefault="00C03E3F" w:rsidP="00C03E3F">
      <w:pPr>
        <w:widowControl w:val="0"/>
        <w:tabs>
          <w:tab w:val="left" w:pos="-1440"/>
          <w:tab w:val="left" w:pos="1"/>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Times New Roman" w:hAnsi="Times New Roman"/>
        </w:rPr>
      </w:pPr>
      <w:r w:rsidRPr="008565C3">
        <w:rPr>
          <w:rFonts w:ascii="Times New Roman" w:hAnsi="Times New Roman"/>
          <w:b/>
        </w:rPr>
        <w:t>Accomplishments:</w:t>
      </w:r>
      <w:r w:rsidRPr="00C03E3F">
        <w:rPr>
          <w:rFonts w:ascii="Times New Roman" w:hAnsi="Times New Roman"/>
        </w:rPr>
        <w:t xml:space="preserve"> Certificate of Appreciation for the development and creation of the FFP1 website.</w:t>
      </w:r>
    </w:p>
    <w:p w14:paraId="3DD21BBB" w14:textId="77777777"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77B21399" w14:textId="18B62BA8" w:rsidR="0076600D" w:rsidRDefault="008565C3" w:rsidP="00CB0557">
      <w:pPr>
        <w:numPr>
          <w:ilvl w:val="0"/>
          <w:numId w:val="1"/>
        </w:numPr>
        <w:rPr>
          <w:rFonts w:ascii="Times New Roman" w:hAnsi="Times New Roman"/>
        </w:rPr>
      </w:pPr>
      <w:r>
        <w:rPr>
          <w:rFonts w:ascii="Times New Roman" w:hAnsi="Times New Roman"/>
        </w:rPr>
        <w:t>NA</w:t>
      </w:r>
    </w:p>
    <w:p w14:paraId="05A6C042" w14:textId="77777777" w:rsidR="0093770A" w:rsidRDefault="0093770A" w:rsidP="00CB0557">
      <w:pPr>
        <w:rPr>
          <w:rFonts w:ascii="Times New Roman" w:hAnsi="Times New Roman"/>
        </w:rPr>
      </w:pPr>
    </w:p>
    <w:p w14:paraId="0725899B" w14:textId="77777777" w:rsidR="00090D2F" w:rsidRDefault="00090D2F">
      <w:pPr>
        <w:spacing w:after="200" w:line="276" w:lineRule="auto"/>
        <w:rPr>
          <w:rFonts w:ascii="Times New Roman" w:hAnsi="Times New Roman"/>
          <w:b/>
          <w:u w:val="single"/>
        </w:rPr>
      </w:pPr>
      <w:r>
        <w:rPr>
          <w:rFonts w:ascii="Times New Roman" w:hAnsi="Times New Roman"/>
          <w:b/>
          <w:u w:val="single"/>
        </w:rPr>
        <w:br w:type="page"/>
      </w:r>
    </w:p>
    <w:p w14:paraId="692A5833" w14:textId="308205CE" w:rsidR="0093770A" w:rsidRDefault="00EA73A1" w:rsidP="00CB0557">
      <w:pPr>
        <w:rPr>
          <w:rFonts w:ascii="Times New Roman" w:hAnsi="Times New Roman"/>
        </w:rPr>
      </w:pPr>
      <w:bookmarkStart w:id="0" w:name="_GoBack"/>
      <w:bookmarkEnd w:id="0"/>
      <w:r w:rsidRPr="0076600D">
        <w:rPr>
          <w:rFonts w:ascii="Times New Roman" w:hAnsi="Times New Roman"/>
          <w:b/>
          <w:u w:val="single"/>
        </w:rPr>
        <w:lastRenderedPageBreak/>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7D4AE52E" w:rsidR="002D1A1E" w:rsidRPr="00CB0557" w:rsidRDefault="008565C3" w:rsidP="00CB0557">
      <w:pPr>
        <w:pStyle w:val="ListParagraph"/>
        <w:numPr>
          <w:ilvl w:val="0"/>
          <w:numId w:val="1"/>
        </w:numPr>
      </w:pPr>
      <w:r>
        <w:rPr>
          <w:rFonts w:ascii="Times New Roman" w:hAnsi="Times New Roman"/>
        </w:rPr>
        <w:t>NA</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1E33E770" w14:textId="6392CE09" w:rsidR="00CB0557" w:rsidRDefault="00CB0557" w:rsidP="00CB0557">
      <w:pPr>
        <w:pStyle w:val="ListParagraph"/>
        <w:numPr>
          <w:ilvl w:val="0"/>
          <w:numId w:val="1"/>
        </w:numPr>
      </w:pPr>
      <w:r>
        <w:rPr>
          <w:rFonts w:ascii="Times New Roman" w:hAnsi="Times New Roman"/>
        </w:rPr>
        <w:t xml:space="preserve">US Public Trust </w:t>
      </w: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655F5A" w14:textId="77777777" w:rsidR="00412785" w:rsidRDefault="00412785" w:rsidP="00FB7BE6">
      <w:r>
        <w:separator/>
      </w:r>
    </w:p>
  </w:endnote>
  <w:endnote w:type="continuationSeparator" w:id="0">
    <w:p w14:paraId="35BAD137" w14:textId="77777777" w:rsidR="00412785" w:rsidRDefault="00412785"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altName w:val="Microsoft Sans Serif"/>
    <w:panose1 w:val="020B0604020202020204"/>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B7121A" w14:textId="20CB732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w:t>
    </w:r>
    <w:r w:rsidR="008565C3">
      <w:rPr>
        <w:rFonts w:ascii="Helvetica" w:hAnsi="Helvetica"/>
        <w:noProof/>
        <w:color w:val="06121C"/>
        <w:sz w:val="17"/>
      </w:rPr>
      <w:t>202.768.1622</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B2B374" w14:textId="77777777" w:rsidR="00412785" w:rsidRDefault="00412785" w:rsidP="00FB7BE6">
      <w:r>
        <w:separator/>
      </w:r>
    </w:p>
  </w:footnote>
  <w:footnote w:type="continuationSeparator" w:id="0">
    <w:p w14:paraId="02A6D7D8" w14:textId="77777777" w:rsidR="00412785" w:rsidRDefault="00412785"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682C03"/>
    <w:multiLevelType w:val="hybridMultilevel"/>
    <w:tmpl w:val="761ED9AC"/>
    <w:lvl w:ilvl="0" w:tplc="DB68E8C8">
      <w:start w:val="1"/>
      <w:numFmt w:val="bullet"/>
      <w:lvlText w:val="•"/>
      <w:lvlJc w:val="left"/>
      <w:pPr>
        <w:ind w:left="1080" w:hanging="360"/>
      </w:pPr>
      <w:rPr>
        <w:rFonts w:ascii="Arial" w:hAnsi="Arial" w:hint="default"/>
        <w:color w:val="000000"/>
        <w:sz w:val="22"/>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5"/>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91"/>
  <w:proofState w:spelling="clean" w:grammar="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84C"/>
    <w:rsid w:val="00090D2F"/>
    <w:rsid w:val="000971DB"/>
    <w:rsid w:val="000B484C"/>
    <w:rsid w:val="000B4BA3"/>
    <w:rsid w:val="000B4D19"/>
    <w:rsid w:val="000F1085"/>
    <w:rsid w:val="00106FC2"/>
    <w:rsid w:val="001179F7"/>
    <w:rsid w:val="001D061D"/>
    <w:rsid w:val="001E79DA"/>
    <w:rsid w:val="002214B1"/>
    <w:rsid w:val="00226F5A"/>
    <w:rsid w:val="00264DCC"/>
    <w:rsid w:val="002A46EC"/>
    <w:rsid w:val="002D1A1E"/>
    <w:rsid w:val="00325333"/>
    <w:rsid w:val="0036311B"/>
    <w:rsid w:val="0036345A"/>
    <w:rsid w:val="003C3FBF"/>
    <w:rsid w:val="00412785"/>
    <w:rsid w:val="004643CA"/>
    <w:rsid w:val="004740AC"/>
    <w:rsid w:val="004C3B3B"/>
    <w:rsid w:val="004D0F3F"/>
    <w:rsid w:val="00577BEA"/>
    <w:rsid w:val="005B3F20"/>
    <w:rsid w:val="00610F5A"/>
    <w:rsid w:val="006560DB"/>
    <w:rsid w:val="00656F65"/>
    <w:rsid w:val="00664954"/>
    <w:rsid w:val="0067782B"/>
    <w:rsid w:val="00716DDC"/>
    <w:rsid w:val="00737EAE"/>
    <w:rsid w:val="0076600D"/>
    <w:rsid w:val="007C2301"/>
    <w:rsid w:val="00807750"/>
    <w:rsid w:val="008565C3"/>
    <w:rsid w:val="008858AE"/>
    <w:rsid w:val="0093770A"/>
    <w:rsid w:val="009A133C"/>
    <w:rsid w:val="009A2AE1"/>
    <w:rsid w:val="009B4545"/>
    <w:rsid w:val="00A05B8D"/>
    <w:rsid w:val="00A945C0"/>
    <w:rsid w:val="00B6455B"/>
    <w:rsid w:val="00B6526A"/>
    <w:rsid w:val="00B93749"/>
    <w:rsid w:val="00BB0E94"/>
    <w:rsid w:val="00C03E3F"/>
    <w:rsid w:val="00C12A49"/>
    <w:rsid w:val="00C85743"/>
    <w:rsid w:val="00CA3266"/>
    <w:rsid w:val="00CB0557"/>
    <w:rsid w:val="00D34833"/>
    <w:rsid w:val="00D703A8"/>
    <w:rsid w:val="00D85084"/>
    <w:rsid w:val="00DD04FE"/>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aliases w:val="Indent"/>
    <w:basedOn w:val="Normal"/>
    <w:link w:val="ListParagraphChar"/>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customStyle="1" w:styleId="ListParagraphChar">
    <w:name w:val="List Paragraph Char"/>
    <w:aliases w:val="Indent Char"/>
    <w:basedOn w:val="DefaultParagraphFont"/>
    <w:link w:val="ListParagraph"/>
    <w:uiPriority w:val="34"/>
    <w:rsid w:val="00C03E3F"/>
    <w:rPr>
      <w:rFonts w:ascii="Trebuchet MS" w:eastAsia="Times New Roman" w:hAnsi="Trebuchet MS" w:cs="Times New Roman"/>
      <w:sz w:val="24"/>
      <w:szCs w:val="24"/>
    </w:rPr>
  </w:style>
  <w:style w:type="paragraph" w:styleId="BodyText2">
    <w:name w:val="Body Text 2"/>
    <w:basedOn w:val="Normal"/>
    <w:link w:val="BodyText2Char"/>
    <w:rsid w:val="004643CA"/>
    <w:pPr>
      <w:widowControl w:val="0"/>
    </w:pPr>
    <w:rPr>
      <w:rFonts w:ascii="Times New Roman" w:hAnsi="Times New Roman"/>
      <w:snapToGrid w:val="0"/>
      <w:sz w:val="22"/>
      <w:szCs w:val="20"/>
    </w:rPr>
  </w:style>
  <w:style w:type="character" w:customStyle="1" w:styleId="BodyText2Char">
    <w:name w:val="Body Text 2 Char"/>
    <w:basedOn w:val="DefaultParagraphFont"/>
    <w:link w:val="BodyText2"/>
    <w:rsid w:val="004643CA"/>
    <w:rPr>
      <w:rFonts w:ascii="Times New Roman" w:eastAsia="Times New Roman" w:hAnsi="Times New Roman" w:cs="Times New Roman"/>
      <w:snapToGrid w:val="0"/>
      <w:szCs w:val="20"/>
    </w:rPr>
  </w:style>
  <w:style w:type="paragraph" w:styleId="NormalWeb">
    <w:name w:val="Normal (Web)"/>
    <w:basedOn w:val="Normal"/>
    <w:uiPriority w:val="99"/>
    <w:semiHidden/>
    <w:unhideWhenUsed/>
    <w:rsid w:val="004643CA"/>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415396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D35072-E474-4372-A26D-36CDED4F975D}">
  <ds:schemaRefs>
    <ds:schemaRef ds:uri="http://schemas.openxmlformats.org/officeDocument/2006/bibliography"/>
  </ds:schemaRefs>
</ds:datastoreItem>
</file>

<file path=customXml/itemProps2.xml><?xml version="1.0" encoding="utf-8"?>
<ds:datastoreItem xmlns:ds="http://schemas.openxmlformats.org/officeDocument/2006/customXml" ds:itemID="{23DEF892-39B7-43D6-BD56-39EBBF8EB6B2}"/>
</file>

<file path=customXml/itemProps3.xml><?xml version="1.0" encoding="utf-8"?>
<ds:datastoreItem xmlns:ds="http://schemas.openxmlformats.org/officeDocument/2006/customXml" ds:itemID="{4D9A7867-36FE-433C-A408-B1B4F8902D7D}"/>
</file>

<file path=customXml/itemProps4.xml><?xml version="1.0" encoding="utf-8"?>
<ds:datastoreItem xmlns:ds="http://schemas.openxmlformats.org/officeDocument/2006/customXml" ds:itemID="{A4E38767-140B-43CF-9E2D-8BC21B5B9D74}"/>
</file>

<file path=docProps/app.xml><?xml version="1.0" encoding="utf-8"?>
<Properties xmlns="http://schemas.openxmlformats.org/officeDocument/2006/extended-properties" xmlns:vt="http://schemas.openxmlformats.org/officeDocument/2006/docPropsVTypes">
  <Template>Cobec Letterhead</Template>
  <TotalTime>34</TotalTime>
  <Pages>7</Pages>
  <Words>2877</Words>
  <Characters>16403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Thornton, Kathy CTR (FAA)</cp:lastModifiedBy>
  <cp:revision>3</cp:revision>
  <cp:lastPrinted>2014-02-04T19:23:00Z</cp:lastPrinted>
  <dcterms:created xsi:type="dcterms:W3CDTF">2019-10-10T16:58:00Z</dcterms:created>
  <dcterms:modified xsi:type="dcterms:W3CDTF">2019-10-10T17:34:00Z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92200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