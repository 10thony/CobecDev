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A73A1" w:rsidR="000B484C" w:rsidP="1FA89F50" w:rsidRDefault="00983F00" w14:paraId="00FD71A6" w14:textId="61912AA3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00983F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Anna Matveeva</w:t>
      </w:r>
    </w:p>
    <w:p w:rsidR="00A945C0" w:rsidP="1FA89F50" w:rsidRDefault="00983F00" w14:paraId="3C4D7E81" w14:textId="13B53D02">
      <w:pPr>
        <w:widowControl w:val="0"/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983F00">
        <w:rPr>
          <w:rFonts w:ascii="Calibri" w:hAnsi="Calibri" w:eastAsia="Calibri" w:cs="Calibri" w:asciiTheme="minorAscii" w:hAnsiTheme="minorAscii" w:eastAsiaTheme="minorAscii" w:cstheme="minorAscii"/>
        </w:rPr>
        <w:t>AMatveeva@cobec.com</w:t>
      </w:r>
    </w:p>
    <w:p w:rsidRPr="00EA73A1" w:rsidR="001E79DA" w:rsidP="1FA89F50" w:rsidRDefault="00983F00" w14:paraId="618E33B5" w14:textId="5CC3A622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983F00">
        <w:rPr>
          <w:rFonts w:ascii="Calibri" w:hAnsi="Calibri" w:eastAsia="Calibri" w:cs="Calibri" w:asciiTheme="minorAscii" w:hAnsiTheme="minorAscii" w:eastAsiaTheme="minorAscii" w:cstheme="minorAscii"/>
        </w:rPr>
        <w:t>917-864-2362</w:t>
      </w:r>
    </w:p>
    <w:p w:rsidR="00A945C0" w:rsidP="1FA89F50" w:rsidRDefault="00A945C0" w14:paraId="03FAF678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="000B4D19" w:rsidP="1FA89F50" w:rsidRDefault="000B4D19" w14:paraId="3412D0C3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0B4D1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PROFESSIONAL SUMMARY</w:t>
      </w:r>
      <w:r w:rsidRPr="1FA89F50" w:rsidR="000B4D19">
        <w:rPr>
          <w:rFonts w:ascii="Calibri" w:hAnsi="Calibri" w:eastAsia="Calibri" w:cs="Calibri" w:asciiTheme="minorAscii" w:hAnsiTheme="minorAscii" w:eastAsiaTheme="minorAscii" w:cstheme="minorAscii"/>
        </w:rPr>
        <w:t>:</w:t>
      </w:r>
    </w:p>
    <w:p w:rsidR="000B4D19" w:rsidP="1FA89F50" w:rsidRDefault="00CB0557" w14:paraId="50DF9E2F" w14:textId="4F1BA32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6E8F3035">
        <w:rPr>
          <w:rFonts w:ascii="Calibri" w:hAnsi="Calibri" w:eastAsia="Calibri" w:cs="Calibri" w:asciiTheme="minorAscii" w:hAnsiTheme="minorAscii" w:eastAsiaTheme="minorAscii" w:cstheme="minorAscii"/>
        </w:rPr>
        <w:t>Ms.</w:t>
      </w:r>
      <w:r w:rsidRPr="1FA89F50" w:rsidR="512B1731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2635AC3A">
        <w:rPr>
          <w:rFonts w:ascii="Calibri" w:hAnsi="Calibri" w:eastAsia="Calibri" w:cs="Calibri" w:asciiTheme="minorAscii" w:hAnsiTheme="minorAscii" w:eastAsiaTheme="minorAscii" w:cstheme="minorAscii"/>
        </w:rPr>
        <w:t>Matveeva</w:t>
      </w:r>
      <w:r w:rsidRPr="1FA89F50" w:rsidR="512B1731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69C36E9A">
        <w:rPr>
          <w:rFonts w:ascii="Calibri" w:hAnsi="Calibri" w:eastAsia="Calibri" w:cs="Calibri" w:asciiTheme="minorAscii" w:hAnsiTheme="minorAscii" w:eastAsiaTheme="minorAscii" w:cstheme="minorAscii"/>
        </w:rPr>
        <w:t xml:space="preserve">is a </w:t>
      </w:r>
      <w:r w:rsidRPr="1FA89F50" w:rsidR="506C9C31">
        <w:rPr>
          <w:rFonts w:ascii="Calibri" w:hAnsi="Calibri" w:eastAsia="Calibri" w:cs="Calibri" w:asciiTheme="minorAscii" w:hAnsiTheme="minorAscii" w:eastAsiaTheme="minorAscii" w:cstheme="minorAscii"/>
        </w:rPr>
        <w:t>F</w:t>
      </w:r>
      <w:r w:rsidRPr="1FA89F50" w:rsidR="69C36E9A">
        <w:rPr>
          <w:rFonts w:ascii="Calibri" w:hAnsi="Calibri" w:eastAsia="Calibri" w:cs="Calibri" w:asciiTheme="minorAscii" w:hAnsiTheme="minorAscii" w:eastAsiaTheme="minorAscii" w:cstheme="minorAscii"/>
        </w:rPr>
        <w:t xml:space="preserve">inance and </w:t>
      </w:r>
      <w:r w:rsidRPr="1FA89F50" w:rsidR="7E1B520F">
        <w:rPr>
          <w:rFonts w:ascii="Calibri" w:hAnsi="Calibri" w:eastAsia="Calibri" w:cs="Calibri" w:asciiTheme="minorAscii" w:hAnsiTheme="minorAscii" w:eastAsiaTheme="minorAscii" w:cstheme="minorAscii"/>
        </w:rPr>
        <w:t>D</w:t>
      </w:r>
      <w:r w:rsidRPr="1FA89F50" w:rsidR="69C36E9A">
        <w:rPr>
          <w:rFonts w:ascii="Calibri" w:hAnsi="Calibri" w:eastAsia="Calibri" w:cs="Calibri" w:asciiTheme="minorAscii" w:hAnsiTheme="minorAscii" w:eastAsiaTheme="minorAscii" w:cstheme="minorAscii"/>
        </w:rPr>
        <w:t xml:space="preserve">ata </w:t>
      </w:r>
      <w:r w:rsidRPr="1FA89F50" w:rsidR="20A97067">
        <w:rPr>
          <w:rFonts w:ascii="Calibri" w:hAnsi="Calibri" w:eastAsia="Calibri" w:cs="Calibri" w:asciiTheme="minorAscii" w:hAnsiTheme="minorAscii" w:eastAsiaTheme="minorAscii" w:cstheme="minorAscii"/>
        </w:rPr>
        <w:t>S</w:t>
      </w:r>
      <w:r w:rsidRPr="1FA89F50" w:rsidR="69C36E9A">
        <w:rPr>
          <w:rFonts w:ascii="Calibri" w:hAnsi="Calibri" w:eastAsia="Calibri" w:cs="Calibri" w:asciiTheme="minorAscii" w:hAnsiTheme="minorAscii" w:eastAsiaTheme="minorAscii" w:cstheme="minorAscii"/>
        </w:rPr>
        <w:t>cientist with 2 years of experience working with the Fe</w:t>
      </w:r>
      <w:r w:rsidRPr="1FA89F50" w:rsidR="1E337765">
        <w:rPr>
          <w:rFonts w:ascii="Calibri" w:hAnsi="Calibri" w:eastAsia="Calibri" w:cs="Calibri" w:asciiTheme="minorAscii" w:hAnsiTheme="minorAscii" w:eastAsiaTheme="minorAscii" w:cstheme="minorAscii"/>
        </w:rPr>
        <w:t>d</w:t>
      </w:r>
      <w:r w:rsidRPr="1FA89F50" w:rsidR="69C36E9A">
        <w:rPr>
          <w:rFonts w:ascii="Calibri" w:hAnsi="Calibri" w:eastAsia="Calibri" w:cs="Calibri" w:asciiTheme="minorAscii" w:hAnsiTheme="minorAscii" w:eastAsiaTheme="minorAscii" w:cstheme="minorAscii"/>
        </w:rPr>
        <w:t>eral Aviation Administration (FAA)</w:t>
      </w:r>
      <w:r w:rsidRPr="1FA89F50" w:rsidR="7B80CF75">
        <w:rPr>
          <w:rFonts w:ascii="Calibri" w:hAnsi="Calibri" w:eastAsia="Calibri" w:cs="Calibri" w:asciiTheme="minorAscii" w:hAnsiTheme="minorAscii" w:eastAsiaTheme="minorAscii" w:cstheme="minorAscii"/>
        </w:rPr>
        <w:t xml:space="preserve"> and </w:t>
      </w:r>
      <w:r w:rsidRPr="1FA89F50" w:rsidR="701EB355">
        <w:rPr>
          <w:rFonts w:ascii="Calibri" w:hAnsi="Calibri" w:eastAsia="Calibri" w:cs="Calibri" w:asciiTheme="minorAscii" w:hAnsiTheme="minorAscii" w:eastAsiaTheme="minorAscii" w:cstheme="minorAscii"/>
        </w:rPr>
        <w:t xml:space="preserve">over </w:t>
      </w:r>
      <w:r w:rsidRPr="1FA89F50" w:rsidR="5AB7895B">
        <w:rPr>
          <w:rFonts w:ascii="Calibri" w:hAnsi="Calibri" w:eastAsia="Calibri" w:cs="Calibri" w:asciiTheme="minorAscii" w:hAnsiTheme="minorAscii" w:eastAsiaTheme="minorAscii" w:cstheme="minorAscii"/>
        </w:rPr>
        <w:t>3</w:t>
      </w:r>
      <w:r w:rsidRPr="1FA89F50" w:rsidR="7B80CF75">
        <w:rPr>
          <w:rFonts w:ascii="Calibri" w:hAnsi="Calibri" w:eastAsia="Calibri" w:cs="Calibri" w:asciiTheme="minorAscii" w:hAnsiTheme="minorAscii" w:eastAsiaTheme="minorAscii" w:cstheme="minorAscii"/>
        </w:rPr>
        <w:t xml:space="preserve"> years of experience in other sectors. She </w:t>
      </w:r>
      <w:r w:rsidRPr="1FA89F50" w:rsidR="512B1731">
        <w:rPr>
          <w:rFonts w:ascii="Calibri" w:hAnsi="Calibri" w:eastAsia="Calibri" w:cs="Calibri" w:asciiTheme="minorAscii" w:hAnsiTheme="minorAscii" w:eastAsiaTheme="minorAscii" w:cstheme="minorAscii"/>
        </w:rPr>
        <w:t>has a strong</w:t>
      </w:r>
      <w:r w:rsidRPr="1FA89F50" w:rsidR="512B1731">
        <w:rPr>
          <w:rFonts w:ascii="Calibri" w:hAnsi="Calibri" w:eastAsia="Calibri" w:cs="Calibri" w:asciiTheme="minorAscii" w:hAnsiTheme="minorAscii" w:eastAsiaTheme="minorAscii" w:cstheme="minorAscii"/>
        </w:rPr>
        <w:t xml:space="preserve"> background </w:t>
      </w:r>
      <w:r w:rsidRPr="1FA89F50" w:rsidR="2635AC3A">
        <w:rPr>
          <w:rFonts w:ascii="Calibri" w:hAnsi="Calibri" w:eastAsia="Calibri" w:cs="Calibri" w:asciiTheme="minorAscii" w:hAnsiTheme="minorAscii" w:eastAsiaTheme="minorAscii" w:cstheme="minorAscii"/>
        </w:rPr>
        <w:t xml:space="preserve">in </w:t>
      </w:r>
      <w:r w:rsidRPr="1FA89F50" w:rsidR="09C56934">
        <w:rPr>
          <w:rFonts w:ascii="Calibri" w:hAnsi="Calibri" w:eastAsia="Calibri" w:cs="Calibri" w:asciiTheme="minorAscii" w:hAnsiTheme="minorAscii" w:eastAsiaTheme="minorAscii" w:cstheme="minorAscii"/>
        </w:rPr>
        <w:t>dashboard and ETL development, data management, visual design, computer program implementation, and program management</w:t>
      </w:r>
      <w:r w:rsidRPr="1FA89F50" w:rsidR="6A0214F6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1FA89F50" w:rsidR="282BE932">
        <w:rPr>
          <w:rFonts w:ascii="Calibri" w:hAnsi="Calibri" w:eastAsia="Calibri" w:cs="Calibri" w:asciiTheme="minorAscii" w:hAnsiTheme="minorAscii" w:eastAsiaTheme="minorAscii" w:cstheme="minorAscii"/>
        </w:rPr>
        <w:t xml:space="preserve">Ms. Matveeva’s technical skills include experience with Tableau, </w:t>
      </w:r>
      <w:r w:rsidRPr="1FA89F50" w:rsidR="26EF005C">
        <w:rPr>
          <w:rFonts w:ascii="Calibri" w:hAnsi="Calibri" w:eastAsia="Calibri" w:cs="Calibri" w:asciiTheme="minorAscii" w:hAnsiTheme="minorAscii" w:eastAsiaTheme="minorAscii" w:cstheme="minorAscii"/>
        </w:rPr>
        <w:t xml:space="preserve">Tableau Prep, Alteryx, Power BI, </w:t>
      </w:r>
      <w:r w:rsidRPr="1FA89F50" w:rsidR="282BE932">
        <w:rPr>
          <w:rFonts w:ascii="Calibri" w:hAnsi="Calibri" w:eastAsia="Calibri" w:cs="Calibri" w:asciiTheme="minorAscii" w:hAnsiTheme="minorAscii" w:eastAsiaTheme="minorAscii" w:cstheme="minorAscii"/>
        </w:rPr>
        <w:t xml:space="preserve">Python, C++, SQL, R, and Microsoft 365 tools. She holds </w:t>
      </w:r>
      <w:r w:rsidRPr="1FA89F50" w:rsidR="6EBE3601">
        <w:rPr>
          <w:rFonts w:ascii="Calibri" w:hAnsi="Calibri" w:eastAsia="Calibri" w:cs="Calibri" w:asciiTheme="minorAscii" w:hAnsiTheme="minorAscii" w:eastAsiaTheme="minorAscii" w:cstheme="minorAscii"/>
        </w:rPr>
        <w:t xml:space="preserve">an associate degree in Graphic Design and </w:t>
      </w:r>
      <w:r w:rsidRPr="1FA89F50" w:rsidR="282BE932">
        <w:rPr>
          <w:rFonts w:ascii="Calibri" w:hAnsi="Calibri" w:eastAsia="Calibri" w:cs="Calibri" w:asciiTheme="minorAscii" w:hAnsiTheme="minorAscii" w:eastAsiaTheme="minorAscii" w:cstheme="minorAscii"/>
        </w:rPr>
        <w:t xml:space="preserve">a </w:t>
      </w:r>
      <w:bookmarkStart w:name="_Int_uMg3CgP5" w:id="1559031072"/>
      <w:r w:rsidRPr="1FA89F50" w:rsidR="4E3721DD">
        <w:rPr>
          <w:rFonts w:ascii="Calibri" w:hAnsi="Calibri" w:eastAsia="Calibri" w:cs="Calibri" w:asciiTheme="minorAscii" w:hAnsiTheme="minorAscii" w:eastAsiaTheme="minorAscii" w:cstheme="minorAscii"/>
        </w:rPr>
        <w:t>b</w:t>
      </w:r>
      <w:r w:rsidRPr="1FA89F50" w:rsidR="4E3721DD">
        <w:rPr>
          <w:rFonts w:ascii="Calibri" w:hAnsi="Calibri" w:eastAsia="Calibri" w:cs="Calibri" w:asciiTheme="minorAscii" w:hAnsiTheme="minorAscii" w:eastAsiaTheme="minorAscii" w:cstheme="minorAscii"/>
        </w:rPr>
        <w:t xml:space="preserve">achelor's degree in </w:t>
      </w:r>
      <w:r w:rsidRPr="1FA89F50" w:rsidR="55FFA40E">
        <w:rPr>
          <w:rFonts w:ascii="Calibri" w:hAnsi="Calibri" w:eastAsia="Calibri" w:cs="Calibri" w:asciiTheme="minorAscii" w:hAnsiTheme="minorAscii" w:eastAsiaTheme="minorAscii" w:cstheme="minorAscii"/>
        </w:rPr>
        <w:t>C</w:t>
      </w:r>
      <w:r w:rsidRPr="1FA89F50" w:rsidR="4E3721DD">
        <w:rPr>
          <w:rFonts w:ascii="Calibri" w:hAnsi="Calibri" w:eastAsia="Calibri" w:cs="Calibri" w:asciiTheme="minorAscii" w:hAnsiTheme="minorAscii" w:eastAsiaTheme="minorAscii" w:cstheme="minorAscii"/>
        </w:rPr>
        <w:t xml:space="preserve">omputer </w:t>
      </w:r>
      <w:r w:rsidRPr="1FA89F50" w:rsidR="4BE3F782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1FA89F50" w:rsidR="4E3721DD">
        <w:rPr>
          <w:rFonts w:ascii="Calibri" w:hAnsi="Calibri" w:eastAsia="Calibri" w:cs="Calibri" w:asciiTheme="minorAscii" w:hAnsiTheme="minorAscii" w:eastAsiaTheme="minorAscii" w:cstheme="minorAscii"/>
        </w:rPr>
        <w:t xml:space="preserve">nformation </w:t>
      </w:r>
      <w:r w:rsidRPr="1FA89F50" w:rsidR="5CCBA530">
        <w:rPr>
          <w:rFonts w:ascii="Calibri" w:hAnsi="Calibri" w:eastAsia="Calibri" w:cs="Calibri" w:asciiTheme="minorAscii" w:hAnsiTheme="minorAscii" w:eastAsiaTheme="minorAscii" w:cstheme="minorAscii"/>
        </w:rPr>
        <w:t>S</w:t>
      </w:r>
      <w:r w:rsidRPr="1FA89F50" w:rsidR="4E3721DD">
        <w:rPr>
          <w:rFonts w:ascii="Calibri" w:hAnsi="Calibri" w:eastAsia="Calibri" w:cs="Calibri" w:asciiTheme="minorAscii" w:hAnsiTheme="minorAscii" w:eastAsiaTheme="minorAscii" w:cstheme="minorAscii"/>
        </w:rPr>
        <w:t>ystems</w:t>
      </w:r>
      <w:bookmarkEnd w:id="1559031072"/>
      <w:r w:rsidRPr="1FA89F50" w:rsidR="282BE932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282BE932">
        <w:rPr>
          <w:rFonts w:ascii="Calibri" w:hAnsi="Calibri" w:eastAsia="Calibri" w:cs="Calibri" w:asciiTheme="minorAscii" w:hAnsiTheme="minorAscii" w:eastAsiaTheme="minorAscii" w:cstheme="minorAscii"/>
        </w:rPr>
        <w:t>with a Data Analytics</w:t>
      </w:r>
      <w:r w:rsidRPr="1FA89F50" w:rsidR="3DC72D17">
        <w:rPr>
          <w:rFonts w:ascii="Calibri" w:hAnsi="Calibri" w:eastAsia="Calibri" w:cs="Calibri" w:asciiTheme="minorAscii" w:hAnsiTheme="minorAscii" w:eastAsiaTheme="minorAscii" w:cstheme="minorAscii"/>
        </w:rPr>
        <w:t xml:space="preserve"> specialization.</w:t>
      </w:r>
    </w:p>
    <w:p w:rsidR="00D85084" w:rsidP="1FA89F50" w:rsidRDefault="00D85084" w14:paraId="46A8ACD3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CA4474" w:rsidR="008D4FA2" w:rsidP="1FA89F50" w:rsidRDefault="00D85084" w14:paraId="064CA91D" w14:textId="5F28AE64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FA89F50" w:rsidR="00D85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RELEVANT E</w:t>
      </w:r>
      <w:r w:rsidRPr="1FA89F50" w:rsidR="000B48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XPERIENCE:</w:t>
      </w:r>
    </w:p>
    <w:p w:rsidR="00AE2817" w:rsidP="1FA89F50" w:rsidRDefault="00AE2817" w14:paraId="3B417F9B" w14:textId="29AE8AD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00AE28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Analyst</w:t>
      </w:r>
    </w:p>
    <w:p w:rsidR="000D31AE" w:rsidP="1FA89F50" w:rsidRDefault="000D31AE" w14:paraId="52C58168" w14:textId="54B04D1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5C3E2A3" w:rsidR="000D31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Cobec, Inc.</w:t>
      </w:r>
    </w:p>
    <w:p w:rsidRPr="00EA73A1" w:rsidR="000D31AE" w:rsidP="1FA89F50" w:rsidRDefault="008D4FA2" w14:paraId="7E0254EF" w14:textId="26B9BB93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6A74E2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January </w:t>
      </w:r>
      <w:r w:rsidRPr="1FA89F50" w:rsidR="4B7F207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202</w:t>
      </w:r>
      <w:r w:rsidRPr="1FA89F50" w:rsidR="6A74E2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</w:t>
      </w:r>
      <w:r w:rsidRPr="1FA89F50" w:rsidR="4B7F207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– </w:t>
      </w:r>
      <w:r w:rsidRPr="1FA89F50" w:rsidR="6A74E2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Present</w:t>
      </w:r>
    </w:p>
    <w:p w:rsidR="04AB7F25" w:rsidP="1FA89F50" w:rsidRDefault="04AB7F25" w14:paraId="637837F0" w14:textId="5946D356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FA89F50" w:rsidR="50BE76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Appl</w:t>
      </w:r>
      <w:r w:rsidRPr="1FA89F50" w:rsidR="1FD8B0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1FA89F50" w:rsidR="50BE76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</w:t>
      </w:r>
      <w:r w:rsidRPr="1FA89F50" w:rsidR="255F82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analytics, </w:t>
      </w:r>
      <w:r w:rsidRPr="1FA89F50" w:rsidR="39C9F4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visualization,</w:t>
      </w:r>
      <w:r w:rsidRPr="1FA89F50" w:rsidR="6DA565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</w:t>
      </w:r>
      <w:r w:rsidRPr="1FA89F50" w:rsidR="50BE76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engineering</w:t>
      </w:r>
      <w:r w:rsidRPr="1FA89F50" w:rsidR="24B7278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FA89F50" w:rsidR="50BE76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methodologies to design and create program management dashboards for the Federal Aviation Administration's AJW1 and AJW2 programs, </w:t>
      </w:r>
      <w:r w:rsidRPr="1FA89F50" w:rsidR="50BE76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facilitating</w:t>
      </w:r>
      <w:r w:rsidRPr="1FA89F50" w:rsidR="50BE76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processing and analysis of financial data</w:t>
      </w:r>
    </w:p>
    <w:p w:rsidR="00B90522" w:rsidP="1FA89F50" w:rsidRDefault="00B90522" w14:paraId="1F0E6B40" w14:textId="7D1D0745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 Tableau and Power BI visualization tools to transform best financial practices into user-friendly efficient charts and financial tables</w:t>
      </w:r>
      <w:r w:rsidRPr="1FA89F50" w:rsidR="635208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over $300 million of AJW program</w:t>
      </w:r>
    </w:p>
    <w:p w:rsidR="00B90522" w:rsidP="1FA89F50" w:rsidRDefault="00B90522" w14:paraId="098C20E7" w14:textId="7B636AD0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Develop dashboards that </w:t>
      </w: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critical financial insights, including fund </w:t>
      </w: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expiration</w:t>
      </w: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dates, obligation amounts, remaining balances, and more, enabling analysts and program managers to effectively </w:t>
      </w: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1FA89F50" w:rsidR="02E543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budgets and proactively manage cost expenditures</w:t>
      </w:r>
    </w:p>
    <w:p w:rsidR="00B90522" w:rsidP="1FA89F50" w:rsidRDefault="00B90522" w14:paraId="0CB61744" w14:textId="62213210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FA89F50" w:rsidR="4C1FDD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</w:t>
      </w:r>
      <w:r w:rsidRPr="1FA89F50" w:rsidR="00F9EF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</w:t>
      </w:r>
      <w:r w:rsidRPr="1FA89F50" w:rsidR="4C1FDD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automated data pipeline designed to </w:t>
      </w:r>
      <w:r w:rsidRPr="1FA89F50" w:rsidR="4C1FDD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1FA89F50" w:rsidR="4C1FDD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detect anomalies within the Federal Aviation Administration's data sources, including D</w:t>
      </w:r>
      <w:r w:rsidRPr="1FA89F50" w:rsidR="6EAED3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ELPHI</w:t>
      </w:r>
      <w:r w:rsidRPr="1FA89F50" w:rsidR="4C1FDD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bookmarkStart w:name="_Int_iKueYK5Y" w:id="1444792615"/>
      <w:r w:rsidRPr="1FA89F50" w:rsidR="4C1FDD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1FA89F50" w:rsidR="279A0B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EGIS</w:t>
      </w:r>
      <w:bookmarkEnd w:id="1444792615"/>
    </w:p>
    <w:p w:rsidR="00B90522" w:rsidP="1FA89F50" w:rsidRDefault="00B90522" w14:paraId="5E9A8EBC" w14:textId="58A13002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FA89F50" w:rsidR="1AA4274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 best financial data practices to conduct data reconcil</w:t>
      </w:r>
      <w:r w:rsidRPr="1FA89F50" w:rsidR="52AAA2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ia</w:t>
      </w:r>
      <w:r w:rsidRPr="1FA89F50" w:rsidR="1AA4274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tion between DELPHI and REGIS</w:t>
      </w:r>
      <w:r w:rsidRPr="1FA89F50" w:rsidR="68483C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Develop computer processes and algorithms to enhance efficiency and standardization of the comparison</w:t>
      </w:r>
      <w:r w:rsidRPr="1FA89F50" w:rsidR="3009ED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process</w:t>
      </w:r>
    </w:p>
    <w:p w:rsidR="00B90522" w:rsidP="1FA89F50" w:rsidRDefault="00B90522" w14:paraId="13539D51" w14:textId="0C3A236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303E5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Design and implement an advanced computer algorithm to seamlessly merge multiple live, large-scale data sources and </w:t>
      </w:r>
      <w:r w:rsidRPr="1FA89F50" w:rsidR="5A7781E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1FA89F50" w:rsidR="303E5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errors, resulting in reduced reliance on manual reports and processes. This significantly decrease</w:t>
      </w:r>
      <w:r w:rsidRPr="1FA89F50" w:rsidR="76197D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1FA89F50" w:rsidR="303E5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error rates and </w:t>
      </w:r>
      <w:r w:rsidRPr="1FA89F50" w:rsidR="20CD824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empowers</w:t>
      </w:r>
      <w:r w:rsidRPr="1FA89F50" w:rsidR="303E5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program stakeholders to </w:t>
      </w:r>
      <w:r w:rsidRPr="1FA89F50" w:rsidR="303E5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</w:t>
      </w:r>
      <w:r w:rsidRPr="1FA89F50" w:rsidR="303E5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precise financial oversight and document management</w:t>
      </w:r>
    </w:p>
    <w:p w:rsidR="00B90522" w:rsidP="1FA89F50" w:rsidRDefault="00B90522" w14:paraId="12B1475A" w14:textId="3C220E3C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305F2A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Manage and administer a Tableau Server site for the AJW1 program, encompassing permissions management, data refresh scheduling, data-driven alerts, business rule updates, and strict compliance with FAA security best practices</w:t>
      </w:r>
    </w:p>
    <w:p w:rsidR="00B90522" w:rsidP="1FA89F50" w:rsidRDefault="00B90522" w14:paraId="188EDA07" w14:textId="5FAFACCB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11DE39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Extract data from FAA data sources into Tableau Prep, conduct data cleansing, reorganization, and structural enhancements to create a refined and actionable resource for further data manipulation and analysis in support of the Federal Aviation Administration's AJW1 and AJW2 programs</w:t>
      </w:r>
    </w:p>
    <w:p w:rsidR="00B90522" w:rsidP="1FA89F50" w:rsidRDefault="00B90522" w14:paraId="7A745868" w14:textId="6F4FCDC2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FA89F50" w:rsidR="73A60C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Prepare and present financial reports to AJW2 management and key stakeholders to effectively communicate program status, performance metrics, vendor insights, and essential contract details</w:t>
      </w:r>
    </w:p>
    <w:p w:rsidR="00B90522" w:rsidP="1FA89F50" w:rsidRDefault="00B90522" w14:paraId="464D41AB" w14:textId="38C9D1E8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727530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Collect financial documents, including task orders, purchase requisitions, and contract ceiling documents. </w:t>
      </w:r>
      <w:r w:rsidRPr="1FA89F50" w:rsidR="06D9C2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1FA89F50" w:rsidR="727530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rack and integrate copies of each document into the AJW2 Financial Dashboard to centralize data sources, ensuring client convenience and minimizing data errors. Develop, </w:t>
      </w:r>
      <w:r w:rsidRPr="1FA89F50" w:rsidR="6655C42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update,</w:t>
      </w:r>
      <w:r w:rsidRPr="1FA89F50" w:rsidR="727530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1FA89F50" w:rsidR="727530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1FA89F50" w:rsidR="727530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supporting documentation such as organizational charts to enhance the understanding of work processes</w:t>
      </w:r>
    </w:p>
    <w:p w:rsidR="10F70961" w:rsidP="1FA89F50" w:rsidRDefault="10F70961" w14:paraId="55D736DC" w14:textId="2CAB65C0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10F7096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Gather client requirements and business process knowledge while </w:t>
      </w:r>
      <w:r w:rsidRPr="1FA89F50" w:rsidR="10F7096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providing</w:t>
      </w:r>
      <w:r w:rsidRPr="1FA89F50" w:rsidR="10F7096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regular status updates to both AJW-1 and AJW2 programs. Actively contribute to meetings with cross-functional teams, managers, senior leadership, and vendors, </w:t>
      </w:r>
      <w:r w:rsidRPr="1FA89F50" w:rsidR="10F7096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frequently</w:t>
      </w:r>
      <w:r w:rsidRPr="1FA89F50" w:rsidR="10F7096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taking a leading role in presentations</w:t>
      </w:r>
    </w:p>
    <w:p w:rsidR="1B380B9D" w:rsidP="1FA89F50" w:rsidRDefault="1B380B9D" w14:paraId="7514466A" w14:textId="23836D70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Actively </w:t>
      </w: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participate</w:t>
      </w: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meetings with potential customers and give presentations/demos to </w:t>
      </w: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acquire</w:t>
      </w: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</w:t>
      </w:r>
      <w:r w:rsidRPr="1FA89F50" w:rsidR="78D2A44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ssible</w:t>
      </w: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business</w:t>
      </w:r>
      <w:r w:rsidRPr="1FA89F50" w:rsidR="1B380B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improve relationships. Additionally, develop prototypes that visually represent the products Cobec can offer for the client's business</w:t>
      </w:r>
    </w:p>
    <w:p w:rsidR="5086FFAA" w:rsidP="1FA89F50" w:rsidRDefault="5086FFAA" w14:paraId="5B3E70B1" w14:textId="0F062923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5086FF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Create and manage </w:t>
      </w:r>
      <w:r w:rsidRPr="1FA89F50" w:rsidR="5086FF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Cobec's</w:t>
      </w:r>
      <w:r w:rsidRPr="1FA89F50" w:rsidR="5086FF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social media data source, integrating collected data into the Tableau dashboard for senior management to </w:t>
      </w:r>
      <w:r w:rsidRPr="1FA89F50" w:rsidR="5086FF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1FA89F50" w:rsidR="5086FF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company's activity across various social media platforms</w:t>
      </w:r>
    </w:p>
    <w:p w:rsidR="6DD6D2F9" w:rsidP="1FA89F50" w:rsidRDefault="6DD6D2F9" w14:paraId="5897FE86" w14:textId="5E7A528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6DD6D2F9" w:rsidP="1FA89F50" w:rsidRDefault="6DD6D2F9" w14:paraId="5A065624" w14:textId="32B79E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00AA7C31" w:rsidP="1FA89F50" w:rsidRDefault="00AA7C31" w14:paraId="3F71BEE6" w14:textId="7B0EA5B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263C862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Finance and Accounting Intern </w:t>
      </w:r>
    </w:p>
    <w:p w:rsidR="00AA7C31" w:rsidP="1FA89F50" w:rsidRDefault="00AA7C31" w14:paraId="3B4B5E1E" w14:textId="05A5C1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4E63DD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Tulla Contracting Corp</w:t>
      </w:r>
    </w:p>
    <w:p w:rsidR="00AA7C31" w:rsidP="1FA89F50" w:rsidRDefault="00AA7C31" w14:paraId="61BA1FBE" w14:textId="494DBBFD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39FF4AB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January</w:t>
      </w:r>
      <w:r w:rsidRPr="1FA89F50" w:rsidR="263C862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20</w:t>
      </w:r>
      <w:r w:rsidRPr="1FA89F50" w:rsidR="545E03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20</w:t>
      </w:r>
      <w:r w:rsidRPr="1FA89F50" w:rsidR="263C862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– </w:t>
      </w:r>
      <w:r w:rsidRPr="1FA89F50" w:rsidR="5CA20F3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April</w:t>
      </w:r>
      <w:r w:rsidRPr="1FA89F50" w:rsidR="263C862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20</w:t>
      </w:r>
      <w:r w:rsidRPr="1FA89F50" w:rsidR="1C8F5AC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20</w:t>
      </w:r>
    </w:p>
    <w:p w:rsidR="39116169" w:rsidP="1FA89F50" w:rsidRDefault="39116169" w14:paraId="7C45EF3F" w14:textId="244962E0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Assisted</w:t>
      </w: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 the preparation of financial statements, including balance sheets, income statements, and cash flow statements, </w:t>
      </w:r>
      <w:r w:rsidRPr="1FA89F50" w:rsidR="32EE76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and </w:t>
      </w:r>
      <w:r w:rsidRPr="1FA89F50" w:rsidR="0B64AF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support</w:t>
      </w:r>
      <w:r w:rsidRPr="1FA89F50" w:rsidR="31D2CF8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ed</w:t>
      </w:r>
      <w:r w:rsidRPr="1FA89F50" w:rsidR="0B64AF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1FA89F50" w:rsidR="0B64AF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accurate</w:t>
      </w:r>
      <w:r w:rsidRPr="1FA89F50" w:rsidR="0B64AF4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financial reporting by employing complex formulas and calculations in Excel</w:t>
      </w:r>
    </w:p>
    <w:p w:rsidR="00AA7C31" w:rsidP="1FA89F50" w:rsidRDefault="00AA7C31" w14:paraId="3D27427F" w14:textId="246C17BD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Prepared and </w:t>
      </w: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maintained</w:t>
      </w: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spreadsheets to track and reconcile accounts payable and accounts receivable, ensuring accuracy and compliance with company policies</w:t>
      </w:r>
    </w:p>
    <w:p w:rsidR="00AA7C31" w:rsidP="1FA89F50" w:rsidRDefault="00AA7C31" w14:paraId="19B64E3E" w14:textId="7B08E141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Managed financial data in QuickBooks, </w:t>
      </w: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maintaining</w:t>
      </w: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organized and up-to-date records for easy reference</w:t>
      </w:r>
    </w:p>
    <w:p w:rsidR="00AA7C31" w:rsidP="1FA89F50" w:rsidRDefault="00AA7C31" w14:paraId="1DE0397D" w14:textId="4659DA17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3911616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Supported senior financial analysts and accounting professionals in various ad-hoc tasks and projects as needed</w:t>
      </w:r>
    </w:p>
    <w:p w:rsidR="00AA7C31" w:rsidP="1FA89F50" w:rsidRDefault="00AA7C31" w14:paraId="709CD875" w14:textId="54D209B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AA7C31" w:rsidP="1FA89F50" w:rsidRDefault="00AA7C31" w14:paraId="1A8D03B8" w14:textId="3F7273C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="00D77662" w:rsidP="1FA89F50" w:rsidRDefault="00D77662" w14:paraId="0C3E0D2F" w14:textId="766970D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28542D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Brand Ambassador</w:t>
      </w:r>
      <w:r w:rsidRPr="1FA89F50" w:rsidR="6570F7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="00D77662" w:rsidP="1FA89F50" w:rsidRDefault="00D77662" w14:paraId="438C718E" w14:textId="1523F9C4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28542D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Mercedes-Benz</w:t>
      </w:r>
    </w:p>
    <w:p w:rsidRPr="00EA73A1" w:rsidR="00D77662" w:rsidP="1FA89F50" w:rsidRDefault="00D77662" w14:paraId="7DED383D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28542D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October 2017 – November 2018</w:t>
      </w:r>
    </w:p>
    <w:p w:rsidR="738AACD2" w:rsidP="1FA89F50" w:rsidRDefault="738AACD2" w14:paraId="6BFC8937" w14:textId="4CC9A277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738AACD2">
        <w:rPr>
          <w:rFonts w:ascii="Calibri" w:hAnsi="Calibri" w:eastAsia="Calibri" w:cs="Calibri" w:asciiTheme="minorAscii" w:hAnsiTheme="minorAscii" w:eastAsiaTheme="minorAscii" w:cstheme="minorAscii"/>
        </w:rPr>
        <w:t>Conducted regular data entry and reporting tasks, helping the dealership track sales performance and customer satisfaction</w:t>
      </w:r>
      <w:r w:rsidRPr="1FA89F50" w:rsidR="38DF697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38DF6977">
        <w:rPr>
          <w:rFonts w:ascii="Calibri" w:hAnsi="Calibri" w:eastAsia="Calibri" w:cs="Calibri" w:asciiTheme="minorAscii" w:hAnsiTheme="minorAscii" w:eastAsiaTheme="minorAscii" w:cstheme="minorAscii"/>
        </w:rPr>
        <w:t>utilizing</w:t>
      </w:r>
      <w:r w:rsidRPr="1FA89F50" w:rsidR="38DF6977">
        <w:rPr>
          <w:rFonts w:ascii="Calibri" w:hAnsi="Calibri" w:eastAsia="Calibri" w:cs="Calibri" w:asciiTheme="minorAscii" w:hAnsiTheme="minorAscii" w:eastAsiaTheme="minorAscii" w:cstheme="minorAscii"/>
        </w:rPr>
        <w:t xml:space="preserve"> Excel, </w:t>
      </w:r>
      <w:r w:rsidRPr="1FA89F50" w:rsidR="5CB92583">
        <w:rPr>
          <w:rFonts w:ascii="Calibri" w:hAnsi="Calibri" w:eastAsia="Calibri" w:cs="Calibri" w:asciiTheme="minorAscii" w:hAnsiTheme="minorAscii" w:eastAsiaTheme="minorAscii" w:cstheme="minorAscii"/>
        </w:rPr>
        <w:t>automotiveMastermind</w:t>
      </w:r>
      <w:r w:rsidRPr="1FA89F50" w:rsidR="5CB92583">
        <w:rPr>
          <w:rFonts w:ascii="Calibri" w:hAnsi="Calibri" w:eastAsia="Calibri" w:cs="Calibri" w:asciiTheme="minorAscii" w:hAnsiTheme="minorAscii" w:eastAsiaTheme="minorAscii" w:cstheme="minorAscii"/>
        </w:rPr>
        <w:t xml:space="preserve"> database</w:t>
      </w:r>
      <w:r w:rsidRPr="1FA89F50" w:rsidR="47B3385F">
        <w:rPr>
          <w:rFonts w:ascii="Calibri" w:hAnsi="Calibri" w:eastAsia="Calibri" w:cs="Calibri" w:asciiTheme="minorAscii" w:hAnsiTheme="minorAscii" w:eastAsiaTheme="minorAscii" w:cstheme="minorAscii"/>
        </w:rPr>
        <w:t>,</w:t>
      </w:r>
      <w:r w:rsidRPr="1FA89F50" w:rsidR="38DF6977">
        <w:rPr>
          <w:rFonts w:ascii="Calibri" w:hAnsi="Calibri" w:eastAsia="Calibri" w:cs="Calibri" w:asciiTheme="minorAscii" w:hAnsiTheme="minorAscii" w:eastAsiaTheme="minorAscii" w:cstheme="minorAscii"/>
        </w:rPr>
        <w:t xml:space="preserve"> and other office tools</w:t>
      </w:r>
    </w:p>
    <w:p w:rsidR="738AACD2" w:rsidP="1FA89F50" w:rsidRDefault="738AACD2" w14:paraId="310D479A" w14:textId="6BA1D3B9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738AACD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Assisted</w:t>
      </w:r>
      <w:r w:rsidRPr="1FA89F50" w:rsidR="738AACD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 organizing and executing promotional events, including sales promotions and test drive events, to drive customer engagement</w:t>
      </w:r>
    </w:p>
    <w:p w:rsidR="79F14336" w:rsidP="1FA89F50" w:rsidRDefault="79F14336" w14:paraId="0EAB7EFE" w14:textId="5DC3D952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79F1433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Coordinated vehicle deliveries to customers, verifying all paperwork and providing a thorough explanation of the vehicle's features</w:t>
      </w:r>
    </w:p>
    <w:p w:rsidRPr="00D77662" w:rsidR="00D77662" w:rsidP="1FA89F50" w:rsidRDefault="00D77662" w14:paraId="10936C55" w14:textId="77777777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 xml:space="preserve">Generated 20+ accounts weekly by implementing effective networking and content marketing </w:t>
      </w: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>strategies</w:t>
      </w:r>
    </w:p>
    <w:p w:rsidRPr="00D77662" w:rsidR="00D77662" w:rsidP="1FA89F50" w:rsidRDefault="00D77662" w14:paraId="02AFA936" w14:textId="77777777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 xml:space="preserve">Collected customer personal data and designed surveys on current and potential clients and </w:t>
      </w: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>consolidated</w:t>
      </w: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 xml:space="preserve"> information into </w:t>
      </w: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>reports</w:t>
      </w:r>
    </w:p>
    <w:p w:rsidRPr="00D77662" w:rsidR="00AA7C31" w:rsidP="1FA89F50" w:rsidRDefault="00D77662" w14:paraId="62CFEAB2" w14:textId="6C894DF2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>Coordinated and managed schedules, calendars, and appointments for senior management</w:t>
      </w:r>
    </w:p>
    <w:p w:rsidRPr="00D77662" w:rsidR="00AA7C31" w:rsidP="1FA89F50" w:rsidRDefault="00D77662" w14:paraId="0EE57CD3" w14:textId="7773BF60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>Assisted</w:t>
      </w:r>
      <w:r w:rsidRPr="1FA89F50" w:rsidR="28542D35">
        <w:rPr>
          <w:rFonts w:ascii="Calibri" w:hAnsi="Calibri" w:eastAsia="Calibri" w:cs="Calibri" w:asciiTheme="minorAscii" w:hAnsiTheme="minorAscii" w:eastAsiaTheme="minorAscii" w:cstheme="minorAscii"/>
        </w:rPr>
        <w:t xml:space="preserve"> sales team, managed deliveries, and answered customer inquiries and complaints which increased CSI by 15%</w:t>
      </w:r>
      <w:r w:rsidRPr="00D77662">
        <w:rPr>
          <w:rFonts w:ascii="Times New Roman" w:hAnsi="Times New Roman"/>
          <w:bCs/>
          <w:iCs/>
        </w:rPr>
        <w:cr/>
      </w:r>
    </w:p>
    <w:p w:rsidR="04AB7F25" w:rsidP="1FA89F50" w:rsidRDefault="04AB7F25" w14:paraId="51F2288C" w14:textId="2DC6A093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AA7C31" w:rsidP="1FA89F50" w:rsidRDefault="00AA7C31" w14:paraId="780D9DD6" w14:textId="2E212444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00AA7C3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Visa and Passport Specialist</w:t>
      </w:r>
    </w:p>
    <w:p w:rsidR="00AA7C31" w:rsidP="1FA89F50" w:rsidRDefault="00AA7C31" w14:paraId="3B815902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00AA7C3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Invisa</w:t>
      </w:r>
      <w:r w:rsidRPr="1FA89F50" w:rsidR="00AA7C3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Logistic Services</w:t>
      </w:r>
    </w:p>
    <w:p w:rsidRPr="00EA73A1" w:rsidR="00AA7C31" w:rsidP="1FA89F50" w:rsidRDefault="00AA7C31" w14:paraId="1E8FBD93" w14:textId="1435E01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00AA7C3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April 2017 – October 2017</w:t>
      </w:r>
    </w:p>
    <w:p w:rsidRPr="00AA7C31" w:rsidR="00AA7C31" w:rsidP="1FA89F50" w:rsidRDefault="00AA7C31" w14:paraId="3A883E5E" w14:textId="04E6F41D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 xml:space="preserve">Conducted and 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>maintained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 xml:space="preserve"> data entry of legal documents and confidential information while processing 25 visas daily which resulted in entering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 xml:space="preserve">over 1000 records per 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>day</w:t>
      </w:r>
    </w:p>
    <w:p w:rsidR="3BE4ACC9" w:rsidP="1FA89F50" w:rsidRDefault="3BE4ACC9" w14:paraId="4F69BA1E" w14:textId="3BD04905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Excelled in data entry tasks 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utilizing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Microsoft Excel, 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maintaining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accuracy and efficiency in 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handling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organizing critical 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sensitive</w:t>
      </w:r>
      <w:r w:rsidRPr="1FA89F50" w:rsidR="3BE4ACC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information</w:t>
      </w:r>
    </w:p>
    <w:p w:rsidRPr="00AA7C31" w:rsidR="00AA7C31" w:rsidP="1FA89F50" w:rsidRDefault="00AA7C31" w14:paraId="17CD789D" w14:textId="17A7DF2B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 xml:space="preserve">Coordinated with Russian Consulate in New York to resolve issues with 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>applicants</w:t>
      </w:r>
    </w:p>
    <w:p w:rsidRPr="00AA7C31" w:rsidR="00AA7C31" w:rsidP="1FA89F50" w:rsidRDefault="00AA7C31" w14:paraId="4098D80E" w14:textId="2B08635C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 xml:space="preserve">Performed due diligence by interviewing 40+ applicants daily and analyzed all information provided by the client to ensure 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>accuracy</w:t>
      </w:r>
    </w:p>
    <w:p w:rsidR="00AA7C31" w:rsidP="1FA89F50" w:rsidRDefault="00AA7C31" w14:paraId="2D9F0E73" w14:textId="3E77DB76" w14:noSpellErr="1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>Provided</w:t>
      </w:r>
      <w:r w:rsidRPr="1FA89F50" w:rsidR="1E6F2008">
        <w:rPr>
          <w:rFonts w:ascii="Calibri" w:hAnsi="Calibri" w:eastAsia="Calibri" w:cs="Calibri" w:asciiTheme="minorAscii" w:hAnsiTheme="minorAscii" w:eastAsiaTheme="minorAscii" w:cstheme="minorAscii"/>
        </w:rPr>
        <w:t xml:space="preserve"> high-level customer service through a 7-month period and improved customer satisfaction which increased profits by 20%</w:t>
      </w:r>
    </w:p>
    <w:p w:rsidR="008F05DA" w:rsidP="1FA89F50" w:rsidRDefault="008F05DA" w14:paraId="1CC20ABD" w14:textId="01071B4B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8F05DA" w:rsidP="1FA89F50" w:rsidRDefault="008F05DA" w14:paraId="533DE065" w14:textId="2C1BF77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518017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Office Administrator</w:t>
      </w:r>
      <w:r w:rsidRPr="1FA89F50" w:rsidR="069B86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and Visa Specialist</w:t>
      </w:r>
    </w:p>
    <w:p w:rsidR="008F05DA" w:rsidP="1FA89F50" w:rsidRDefault="008F05DA" w14:paraId="607E70EC" w14:textId="44767845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518017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RNG</w:t>
      </w:r>
    </w:p>
    <w:p w:rsidR="008F05DA" w:rsidP="1FA89F50" w:rsidRDefault="008F05DA" w14:paraId="3F7AE4C0" w14:textId="475E5C0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518017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May 2016 </w:t>
      </w:r>
      <w:r w:rsidRPr="1FA89F50" w:rsidR="3EB12E3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– </w:t>
      </w:r>
      <w:r w:rsidRPr="1FA89F50" w:rsidR="1AAD00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April</w:t>
      </w:r>
      <w:r w:rsidRPr="1FA89F50" w:rsidR="518017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2017</w:t>
      </w:r>
    </w:p>
    <w:p w:rsidR="02A52A16" w:rsidP="1FA89F50" w:rsidRDefault="02A52A16" w14:paraId="780802B4" w14:textId="32A8C3C3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02A52A1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Managed office budgets, tracked expenses, and negotiated with suppliers </w:t>
      </w:r>
      <w:r w:rsidRPr="1FA89F50" w:rsidR="4D9309E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employing Excel formulas and calculations to strategically reduce costs and enhance financial efficiency</w:t>
      </w:r>
    </w:p>
    <w:p w:rsidR="008F05DA" w:rsidP="1FA89F50" w:rsidRDefault="008F05DA" w14:paraId="5D410E80" w14:textId="5F727743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Processed and 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facilitated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the acquisition of Russian visas for individuals and corporate clients, ensuring compliance with Russian immigration regulations</w:t>
      </w:r>
    </w:p>
    <w:p w:rsidR="008F05DA" w:rsidP="1FA89F50" w:rsidRDefault="008F05DA" w14:paraId="6B34A760" w14:textId="69C4BD8A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Conducted regular training sessions for staff on visa processing procedures and best practices to ensure consistent high-quality service</w:t>
      </w:r>
    </w:p>
    <w:p w:rsidR="008F05DA" w:rsidP="1FA89F50" w:rsidRDefault="008F05DA" w14:paraId="7D59B82E" w14:textId="09CAE62E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Maintained up-to-date knowledge of changes in Russian visa policies and regulations, 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providing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accurate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timely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information to clients</w:t>
      </w:r>
    </w:p>
    <w:p w:rsidR="008F05DA" w:rsidP="1FA89F50" w:rsidRDefault="008F05DA" w14:paraId="42F244CC" w14:textId="6FB55CA7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Resolved office-related issues and concerns, 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demonstrating</w:t>
      </w: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problem-solving and conflict-resolution skills</w:t>
      </w:r>
    </w:p>
    <w:p w:rsidR="008F05DA" w:rsidP="1FA89F50" w:rsidRDefault="008F05DA" w14:paraId="415FC7FB" w14:textId="398CE5AD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2647E0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Managed office budgets, tracked expenses, and negotiated with suppliers to reduce costs</w:t>
      </w:r>
    </w:p>
    <w:p w:rsidR="00AE2817" w:rsidP="1FA89F50" w:rsidRDefault="00AE2817" w14:paraId="16073500" w14:textId="518168DF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261D73" w:rsidP="1FA89F50" w:rsidRDefault="00261D73" w14:paraId="74C00DA3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="2C49D48D" w:rsidP="1FA89F50" w:rsidRDefault="2C49D48D" w14:paraId="0D6C498E" w14:textId="2C41FAF4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2C49D4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Graphic Designer </w:t>
      </w:r>
    </w:p>
    <w:p w:rsidR="2C49D48D" w:rsidP="1FA89F50" w:rsidRDefault="2C49D48D" w14:paraId="1B8D5616" w14:textId="3442C193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2C49D4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Freelance</w:t>
      </w:r>
    </w:p>
    <w:p w:rsidR="3A2CD835" w:rsidP="1FA89F50" w:rsidRDefault="3A2CD835" w14:paraId="658E3B13" w14:textId="3641586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3A2CD83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October</w:t>
      </w:r>
      <w:r w:rsidRPr="1FA89F50" w:rsidR="58BEF5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1FA89F50" w:rsidR="2C49D4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201</w:t>
      </w:r>
      <w:r w:rsidRPr="1FA89F50" w:rsidR="1A7C68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5</w:t>
      </w:r>
      <w:r w:rsidRPr="1FA89F50" w:rsidR="2C49D4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– </w:t>
      </w:r>
      <w:r w:rsidRPr="1FA89F50" w:rsidR="2F3584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February</w:t>
      </w:r>
      <w:r w:rsidRPr="1FA89F50" w:rsidR="2C49D4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201</w:t>
      </w:r>
      <w:r w:rsidRPr="1FA89F50" w:rsidR="4C74478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7</w:t>
      </w:r>
    </w:p>
    <w:p w:rsidR="19502683" w:rsidP="1FA89F50" w:rsidRDefault="19502683" w14:paraId="47765226" w14:textId="106691AA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195026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Created logos, posters, flyers, and brochures for diverse businesses, delivering tailored design solutions that met the specific needs and </w:t>
      </w:r>
      <w:r w:rsidRPr="1FA89F50" w:rsidR="195026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objectives</w:t>
      </w:r>
      <w:r w:rsidRPr="1FA89F50" w:rsidR="195026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each client</w:t>
      </w:r>
    </w:p>
    <w:p w:rsidR="48CC538B" w:rsidP="1FA89F50" w:rsidRDefault="48CC538B" w14:paraId="554E25DC" w14:textId="75CBBC6C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48CC538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Designed website banners and visuals for an advertising company</w:t>
      </w:r>
    </w:p>
    <w:p w:rsidR="3E4ED381" w:rsidP="1FA89F50" w:rsidRDefault="3E4ED381" w14:paraId="7401F92F" w14:textId="15559A73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1FA89F50" w:rsidR="3E4ED3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Successfully manage design projects from concept to completion, ensuring that client requirements and deadlines are met</w:t>
      </w:r>
    </w:p>
    <w:p w:rsidR="6DD6D2F9" w:rsidP="1FA89F50" w:rsidRDefault="6DD6D2F9" w14:paraId="7BD7DB72" w14:textId="22D05ED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="6DD6D2F9" w:rsidP="1FA89F50" w:rsidRDefault="6DD6D2F9" w14:paraId="380C771C" w14:textId="4BFC67C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="00261D73" w:rsidP="1FA89F50" w:rsidRDefault="00261D73" w14:paraId="4F8A6A79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FA89F50" w:rsidR="00261D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EDUCATION:  </w:t>
      </w:r>
    </w:p>
    <w:p w:rsidRPr="00983F00" w:rsidR="00261D73" w:rsidP="1FA89F50" w:rsidRDefault="00261D73" w14:paraId="0C23739C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00261D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Baruch College | </w:t>
      </w:r>
      <w:r w:rsidRPr="1FA89F50" w:rsidR="00261D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Zicklin</w:t>
      </w:r>
      <w:r w:rsidRPr="1FA89F50" w:rsidR="00261D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School of Business New York, NY</w:t>
      </w:r>
    </w:p>
    <w:p w:rsidR="00261D73" w:rsidP="1FA89F50" w:rsidRDefault="00261D73" w14:paraId="4716DE5F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261D73">
        <w:rPr>
          <w:rFonts w:ascii="Calibri" w:hAnsi="Calibri" w:eastAsia="Calibri" w:cs="Calibri" w:asciiTheme="minorAscii" w:hAnsiTheme="minorAscii" w:eastAsiaTheme="minorAscii" w:cstheme="minorAscii"/>
        </w:rPr>
        <w:t>Major: Bachelor of Business Administration, Computer Information Systems, Data Analytics Graduated: May 2021</w:t>
      </w:r>
    </w:p>
    <w:p w:rsidRPr="00983F00" w:rsidR="00261D73" w:rsidP="1FA89F50" w:rsidRDefault="00261D73" w14:paraId="535DACEA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983F00" w:rsidR="00261D73" w:rsidP="1FA89F50" w:rsidRDefault="00261D73" w14:paraId="4BBF7502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FA89F50" w:rsidR="00261D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Touro College | New York School of Career New York, NY</w:t>
      </w:r>
    </w:p>
    <w:p w:rsidR="00261D73" w:rsidP="1FA89F50" w:rsidRDefault="00261D73" w14:paraId="0AF8AC11" w14:textId="352592C4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6619FD05">
        <w:rPr>
          <w:rFonts w:ascii="Calibri" w:hAnsi="Calibri" w:eastAsia="Calibri" w:cs="Calibri" w:asciiTheme="minorAscii" w:hAnsiTheme="minorAscii" w:eastAsiaTheme="minorAscii" w:cstheme="minorAscii"/>
        </w:rPr>
        <w:t>Major: Associates of Arts, Digital Multimedia</w:t>
      </w:r>
      <w:r w:rsidRPr="1FA89F50" w:rsidR="5954E105">
        <w:rPr>
          <w:rFonts w:ascii="Calibri" w:hAnsi="Calibri" w:eastAsia="Calibri" w:cs="Calibri" w:asciiTheme="minorAscii" w:hAnsiTheme="minorAscii" w:eastAsiaTheme="minorAscii" w:cstheme="minorAscii"/>
        </w:rPr>
        <w:t xml:space="preserve"> and Graphic</w:t>
      </w:r>
      <w:r w:rsidRPr="1FA89F50" w:rsidR="6619FD05">
        <w:rPr>
          <w:rFonts w:ascii="Calibri" w:hAnsi="Calibri" w:eastAsia="Calibri" w:cs="Calibri" w:asciiTheme="minorAscii" w:hAnsiTheme="minorAscii" w:eastAsiaTheme="minorAscii" w:cstheme="minorAscii"/>
        </w:rPr>
        <w:t xml:space="preserve"> Design </w:t>
      </w:r>
    </w:p>
    <w:p w:rsidR="00261D73" w:rsidP="1FA89F50" w:rsidRDefault="00261D73" w14:paraId="00EDAF98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261D73">
        <w:rPr>
          <w:rFonts w:ascii="Calibri" w:hAnsi="Calibri" w:eastAsia="Calibri" w:cs="Calibri" w:asciiTheme="minorAscii" w:hAnsiTheme="minorAscii" w:eastAsiaTheme="minorAscii" w:cstheme="minorAscii"/>
        </w:rPr>
        <w:t>Graduated: May 2016</w:t>
      </w:r>
    </w:p>
    <w:p w:rsidR="00261D73" w:rsidP="1FA89F50" w:rsidRDefault="00261D73" w14:paraId="4FDB0CD8" w14:textId="6DDD2CD9" w14:noSpellErr="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D7A053D" w:rsidP="1FA89F50" w:rsidRDefault="6D7A053D" w14:paraId="64C22656" w14:textId="16256BD9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FA89F50" w:rsidR="6D7A053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TECHNICAL SKILLS:</w:t>
      </w:r>
    </w:p>
    <w:p w:rsidR="00261D73" w:rsidP="1FA89F50" w:rsidRDefault="00261D73" w14:paraId="0DD42D2D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6619FD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Languages &amp; Technologies:</w:t>
      </w:r>
      <w:r w:rsidRPr="1FA89F50" w:rsidR="6619FD05">
        <w:rPr>
          <w:rFonts w:ascii="Calibri" w:hAnsi="Calibri" w:eastAsia="Calibri" w:cs="Calibri" w:asciiTheme="minorAscii" w:hAnsiTheme="minorAscii" w:eastAsiaTheme="minorAscii" w:cstheme="minorAscii"/>
        </w:rPr>
        <w:t xml:space="preserve"> Python, R, C++, SQL, HTML, CSS </w:t>
      </w:r>
    </w:p>
    <w:p w:rsidR="00261D73" w:rsidP="1FA89F50" w:rsidRDefault="00261D73" w14:paraId="6AB870F5" w14:textId="264A2D7B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6619FD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Design &amp; Office Tools:</w:t>
      </w:r>
      <w:r w:rsidRPr="1FA89F50" w:rsidR="6619FD05">
        <w:rPr>
          <w:rFonts w:ascii="Calibri" w:hAnsi="Calibri" w:eastAsia="Calibri" w:cs="Calibri" w:asciiTheme="minorAscii" w:hAnsiTheme="minorAscii" w:eastAsiaTheme="minorAscii" w:cstheme="minorAscii"/>
        </w:rPr>
        <w:t xml:space="preserve"> Microsoft Office Suit, Adobe </w:t>
      </w:r>
      <w:r w:rsidRPr="1FA89F50" w:rsidR="60ACD875">
        <w:rPr>
          <w:rFonts w:ascii="Calibri" w:hAnsi="Calibri" w:eastAsia="Calibri" w:cs="Calibri" w:asciiTheme="minorAscii" w:hAnsiTheme="minorAscii" w:eastAsiaTheme="minorAscii" w:cstheme="minorAscii"/>
        </w:rPr>
        <w:t>C</w:t>
      </w:r>
      <w:r w:rsidRPr="1FA89F50" w:rsidR="6619FD05">
        <w:rPr>
          <w:rFonts w:ascii="Calibri" w:hAnsi="Calibri" w:eastAsia="Calibri" w:cs="Calibri" w:asciiTheme="minorAscii" w:hAnsiTheme="minorAscii" w:eastAsiaTheme="minorAscii" w:cstheme="minorAscii"/>
        </w:rPr>
        <w:t xml:space="preserve">reative Suite, </w:t>
      </w:r>
      <w:r w:rsidRPr="1FA89F50" w:rsidR="5ACA7433">
        <w:rPr>
          <w:rFonts w:ascii="Calibri" w:hAnsi="Calibri" w:eastAsia="Calibri" w:cs="Calibri" w:asciiTheme="minorAscii" w:hAnsiTheme="minorAscii" w:eastAsiaTheme="minorAscii" w:cstheme="minorAscii"/>
        </w:rPr>
        <w:t xml:space="preserve">InDesign, </w:t>
      </w:r>
      <w:r w:rsidRPr="1FA89F50" w:rsidR="6619FD05">
        <w:rPr>
          <w:rFonts w:ascii="Calibri" w:hAnsi="Calibri" w:eastAsia="Calibri" w:cs="Calibri" w:asciiTheme="minorAscii" w:hAnsiTheme="minorAscii" w:eastAsiaTheme="minorAscii" w:cstheme="minorAscii"/>
        </w:rPr>
        <w:t>Tableau</w:t>
      </w:r>
      <w:r w:rsidRPr="1FA89F50" w:rsidR="77F06C01">
        <w:rPr>
          <w:rFonts w:ascii="Calibri" w:hAnsi="Calibri" w:eastAsia="Calibri" w:cs="Calibri" w:asciiTheme="minorAscii" w:hAnsiTheme="minorAscii" w:eastAsiaTheme="minorAscii" w:cstheme="minorAscii"/>
        </w:rPr>
        <w:t>, Tableau Prep, Alteryx, Power BI</w:t>
      </w:r>
      <w:r w:rsidRPr="1FA89F50" w:rsidR="4D56B147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1FA89F50" w:rsidR="4D56B147">
        <w:rPr>
          <w:rFonts w:ascii="Calibri" w:hAnsi="Calibri" w:eastAsia="Calibri" w:cs="Calibri" w:asciiTheme="minorAscii" w:hAnsiTheme="minorAscii" w:eastAsiaTheme="minorAscii" w:cstheme="minorAscii"/>
        </w:rPr>
        <w:t>Survey</w:t>
      </w:r>
      <w:r w:rsidRPr="1FA89F50" w:rsidR="4D56B147">
        <w:rPr>
          <w:rFonts w:ascii="Calibri" w:hAnsi="Calibri" w:eastAsia="Calibri" w:cs="Calibri" w:asciiTheme="minorAscii" w:hAnsiTheme="minorAscii" w:eastAsiaTheme="minorAscii" w:cstheme="minorAscii"/>
        </w:rPr>
        <w:t xml:space="preserve"> 123</w:t>
      </w:r>
    </w:p>
    <w:p w:rsidR="00261D73" w:rsidP="1FA89F50" w:rsidRDefault="00261D73" w14:paraId="40D24B55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261D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Databases:</w:t>
      </w:r>
      <w:r w:rsidRPr="1FA89F50" w:rsidR="00261D7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00261D73">
        <w:rPr>
          <w:rFonts w:ascii="Calibri" w:hAnsi="Calibri" w:eastAsia="Calibri" w:cs="Calibri" w:asciiTheme="minorAscii" w:hAnsiTheme="minorAscii" w:eastAsiaTheme="minorAscii" w:cstheme="minorAscii"/>
        </w:rPr>
        <w:t>BigQuery</w:t>
      </w:r>
      <w:r w:rsidRPr="1FA89F50" w:rsidR="00261D73">
        <w:rPr>
          <w:rFonts w:ascii="Calibri" w:hAnsi="Calibri" w:eastAsia="Calibri" w:cs="Calibri" w:asciiTheme="minorAscii" w:hAnsiTheme="minorAscii" w:eastAsiaTheme="minorAscii" w:cstheme="minorAscii"/>
        </w:rPr>
        <w:t>, MS Access</w:t>
      </w:r>
    </w:p>
    <w:p w:rsidR="00261D73" w:rsidP="1FA89F50" w:rsidRDefault="00261D73" w14:paraId="2890D1AE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="00261D73" w:rsidP="1FA89F50" w:rsidRDefault="00261D73" w14:paraId="6DD2EAE6" w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Pr="00EA73A1" w:rsidR="0076600D" w:rsidP="1FA89F50" w:rsidRDefault="0076600D" w14:paraId="7D2E63A8" w14:textId="56C8BBA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1FA89F50" w:rsidR="007660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CERTIFICATIONS/TRAINING:</w:t>
      </w:r>
    </w:p>
    <w:p w:rsidRPr="00AE2817" w:rsidR="0076600D" w:rsidP="1FA89F50" w:rsidRDefault="00AE2817" w14:paraId="77B21399" w14:textId="40D4DE6D">
      <w:pPr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AE2817">
        <w:rPr>
          <w:rFonts w:ascii="Calibri" w:hAnsi="Calibri" w:eastAsia="Calibri" w:cs="Calibri" w:asciiTheme="minorAscii" w:hAnsiTheme="minorAscii" w:eastAsiaTheme="minorAscii" w:cstheme="minorAscii"/>
        </w:rPr>
        <w:t>Bloomberg Market Concepts</w:t>
      </w:r>
      <w:r w:rsidRPr="1FA89F50" w:rsidR="00AE2817">
        <w:rPr>
          <w:rFonts w:ascii="Calibri" w:hAnsi="Calibri" w:eastAsia="Calibri" w:cs="Calibri" w:asciiTheme="minorAscii" w:hAnsiTheme="minorAscii" w:eastAsiaTheme="minorAscii" w:cstheme="minorAscii"/>
        </w:rPr>
        <w:t xml:space="preserve"> Certificate</w:t>
      </w:r>
    </w:p>
    <w:p w:rsidR="00AE2817" w:rsidP="1FA89F50" w:rsidRDefault="00AE2817" w14:paraId="4165C840" w14:textId="41A451F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AE2817">
        <w:rPr>
          <w:rFonts w:ascii="Calibri" w:hAnsi="Calibri" w:eastAsia="Calibri" w:cs="Calibri" w:asciiTheme="minorAscii" w:hAnsiTheme="minorAscii" w:eastAsiaTheme="minorAscii" w:cstheme="minorAscii"/>
        </w:rPr>
        <w:t>TestPro</w:t>
      </w:r>
      <w:r w:rsidRPr="1FA89F50" w:rsidR="00AE2817">
        <w:rPr>
          <w:rFonts w:ascii="Calibri" w:hAnsi="Calibri" w:eastAsia="Calibri" w:cs="Calibri" w:asciiTheme="minorAscii" w:hAnsiTheme="minorAscii" w:eastAsiaTheme="minorAscii" w:cstheme="minorAscii"/>
        </w:rPr>
        <w:t xml:space="preserve"> (Quality Assurance</w:t>
      </w:r>
      <w:r w:rsidRPr="1FA89F50" w:rsidR="00AE281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00AE2817">
        <w:rPr>
          <w:rFonts w:ascii="Calibri" w:hAnsi="Calibri" w:eastAsia="Calibri" w:cs="Calibri" w:asciiTheme="minorAscii" w:hAnsiTheme="minorAscii" w:eastAsiaTheme="minorAscii" w:cstheme="minorAscii"/>
        </w:rPr>
        <w:t>Engineering)</w:t>
      </w:r>
    </w:p>
    <w:p w:rsidRPr="00AE2817" w:rsidR="00AE2817" w:rsidP="1FA89F50" w:rsidRDefault="00D77662" w14:paraId="57E90449" w14:textId="071D36C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D77662">
        <w:rPr>
          <w:rFonts w:ascii="Calibri" w:hAnsi="Calibri" w:eastAsia="Calibri" w:cs="Calibri" w:asciiTheme="minorAscii" w:hAnsiTheme="minorAscii" w:eastAsiaTheme="minorAscii" w:cstheme="minorAscii"/>
        </w:rPr>
        <w:t>Datacamp</w:t>
      </w:r>
      <w:r w:rsidRPr="1FA89F50" w:rsidR="00D77662">
        <w:rPr>
          <w:rFonts w:ascii="Calibri" w:hAnsi="Calibri" w:eastAsia="Calibri" w:cs="Calibri" w:asciiTheme="minorAscii" w:hAnsiTheme="minorAscii" w:eastAsiaTheme="minorAscii" w:cstheme="minorAscii"/>
        </w:rPr>
        <w:t xml:space="preserve"> – Python, SQL, Tableau</w:t>
      </w:r>
    </w:p>
    <w:p w:rsidR="7C018314" w:rsidP="1FA89F50" w:rsidRDefault="7C018314" w14:paraId="4BE17AEF" w14:textId="7DC844E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FA89F50" w:rsidR="7C01831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Project Management Institute – Project Management Basics</w:t>
      </w:r>
    </w:p>
    <w:p w:rsidR="00CB0557" w:rsidP="1FA89F50" w:rsidRDefault="00CB0557" w14:paraId="3FAE4D5B" w14:textId="6B1FA7D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CB0557" w:rsidP="1FA89F50" w:rsidRDefault="00CB0557" w14:paraId="1E1B73BD" w14:textId="4FCD4CD9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SECURITY CLEARANCE</w:t>
      </w:r>
      <w:r w:rsidRPr="1FA89F50" w:rsidR="003C3F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:</w:t>
      </w:r>
      <w:r w:rsidRPr="1FA89F50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 </w:t>
      </w:r>
    </w:p>
    <w:p w:rsidR="00CB0557" w:rsidP="1FA89F50" w:rsidRDefault="00CB0557" w14:paraId="1E33E770" w14:textId="72B4F5F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FA89F50" w:rsidR="6E8F3035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FA89F50" w:rsidR="49EE5F73">
        <w:rPr>
          <w:rFonts w:ascii="Calibri" w:hAnsi="Calibri" w:eastAsia="Calibri" w:cs="Calibri" w:asciiTheme="minorAscii" w:hAnsiTheme="minorAscii" w:eastAsiaTheme="minorAscii" w:cstheme="minorAscii"/>
        </w:rPr>
        <w:t xml:space="preserve">US </w:t>
      </w:r>
      <w:r w:rsidRPr="1FA89F50" w:rsidR="0960FE1F">
        <w:rPr>
          <w:rFonts w:ascii="Calibri" w:hAnsi="Calibri" w:eastAsia="Calibri" w:cs="Calibri" w:asciiTheme="minorAscii" w:hAnsiTheme="minorAscii" w:eastAsiaTheme="minorAscii" w:cstheme="minorAscii"/>
        </w:rPr>
        <w:t>Public Trust</w:t>
      </w:r>
    </w:p>
    <w:p w:rsidR="00CB0557" w:rsidP="1FA89F50" w:rsidRDefault="00CB0557" w14:paraId="3875E693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3BBE" w:rsidP="00FB7BE6" w:rsidRDefault="00B73BBE" w14:paraId="675BE0CB" w14:textId="77777777">
      <w:r>
        <w:separator/>
      </w:r>
    </w:p>
  </w:endnote>
  <w:endnote w:type="continuationSeparator" w:id="0">
    <w:p w:rsidR="00B73BBE" w:rsidP="00FB7BE6" w:rsidRDefault="00B73BBE" w14:paraId="0328EB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1FA89F50" w:rsidP="1FA89F50" w:rsidRDefault="1FA89F50" w14:paraId="5B670EFE" w14:textId="780568DA">
    <w:pPr>
      <w:pStyle w:val="Footer"/>
      <w:tabs>
        <w:tab w:val="center" w:leader="none" w:pos="4680"/>
        <w:tab w:val="right" w:leader="none" w:pos="9360"/>
      </w:tabs>
      <w:spacing w:after="0" w:line="240" w:lineRule="auto"/>
      <w:jc w:val="center"/>
      <w:rPr>
        <w:noProof/>
        <w:lang w:val="en-US"/>
      </w:rPr>
    </w:pPr>
    <w:r w:rsidRPr="1FA89F50" w:rsidR="1FA89F50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/>
        <w:color w:val="06121C"/>
        <w:sz w:val="24"/>
        <w:szCs w:val="24"/>
        <w:lang w:val="en-US"/>
      </w:rPr>
      <w:t>500 L’Enfant Plaza SW, Suite 1100 | Washington, DC 20024 | 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3BBE" w:rsidP="00FB7BE6" w:rsidRDefault="00B73BBE" w14:paraId="32182651" w14:textId="77777777">
      <w:r>
        <w:separator/>
      </w:r>
    </w:p>
  </w:footnote>
  <w:footnote w:type="continuationSeparator" w:id="0">
    <w:p w:rsidR="00B73BBE" w:rsidP="00FB7BE6" w:rsidRDefault="00B73BBE" w14:paraId="2722366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P="1FA89F50" w:rsidRDefault="00FB7BE6" w14:paraId="27D33B92" w14:textId="3E414FC6">
    <w:pPr/>
    <w:r w:rsidR="1FA89F50">
      <w:drawing>
        <wp:inline wp14:editId="25A19831" wp14:anchorId="7C3E3E44">
          <wp:extent cx="1306478" cy="731627"/>
          <wp:effectExtent l="0" t="0" r="0" b="0"/>
          <wp:docPr id="1703769825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c94ea8d6c968475b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07Kp1rqWE3TTVU" int2:id="MSnVVHQQ">
      <int2:state int2:type="AugLoop_Text_Critique" int2:value="Rejected"/>
    </int2:textHash>
    <int2:bookmark int2:bookmarkName="_Int_iKueYK5Y" int2:invalidationBookmarkName="" int2:hashCode="Y7Dy7bRIH9XB4m" int2:id="MaALZ0Uj">
      <int2:state int2:type="AugLoop_Acronyms_AcronymsCritique" int2:value="Rejected"/>
    </int2:bookmark>
    <int2:bookmark int2:bookmarkName="_Int_uMg3CgP5" int2:invalidationBookmarkName="" int2:hashCode="n+bEQBCjE4Fgt2" int2:id="tGmCDmiX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99674F"/>
    <w:multiLevelType w:val="hybridMultilevel"/>
    <w:tmpl w:val="1E2E4D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486C9C"/>
    <w:multiLevelType w:val="hybridMultilevel"/>
    <w:tmpl w:val="DDB4D1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F62A90"/>
    <w:multiLevelType w:val="hybridMultilevel"/>
    <w:tmpl w:val="28E64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9931108">
    <w:abstractNumId w:val="20"/>
  </w:num>
  <w:num w:numId="2" w16cid:durableId="1993100178">
    <w:abstractNumId w:val="4"/>
  </w:num>
  <w:num w:numId="3" w16cid:durableId="2114854999">
    <w:abstractNumId w:val="3"/>
  </w:num>
  <w:num w:numId="4" w16cid:durableId="1828401732">
    <w:abstractNumId w:val="25"/>
  </w:num>
  <w:num w:numId="5" w16cid:durableId="124738127">
    <w:abstractNumId w:val="0"/>
  </w:num>
  <w:num w:numId="6" w16cid:durableId="71858078">
    <w:abstractNumId w:val="16"/>
  </w:num>
  <w:num w:numId="7" w16cid:durableId="1422137985">
    <w:abstractNumId w:val="14"/>
  </w:num>
  <w:num w:numId="8" w16cid:durableId="1208102867">
    <w:abstractNumId w:val="24"/>
  </w:num>
  <w:num w:numId="9" w16cid:durableId="1893031560">
    <w:abstractNumId w:val="2"/>
  </w:num>
  <w:num w:numId="10" w16cid:durableId="522017169">
    <w:abstractNumId w:val="22"/>
  </w:num>
  <w:num w:numId="11" w16cid:durableId="800994703">
    <w:abstractNumId w:val="21"/>
  </w:num>
  <w:num w:numId="12" w16cid:durableId="571934554">
    <w:abstractNumId w:val="12"/>
  </w:num>
  <w:num w:numId="13" w16cid:durableId="1375229631">
    <w:abstractNumId w:val="5"/>
  </w:num>
  <w:num w:numId="14" w16cid:durableId="252666040">
    <w:abstractNumId w:val="7"/>
  </w:num>
  <w:num w:numId="15" w16cid:durableId="989167015">
    <w:abstractNumId w:val="13"/>
  </w:num>
  <w:num w:numId="16" w16cid:durableId="1180855459">
    <w:abstractNumId w:val="23"/>
  </w:num>
  <w:num w:numId="17" w16cid:durableId="1703827501">
    <w:abstractNumId w:val="26"/>
  </w:num>
  <w:num w:numId="18" w16cid:durableId="783429831">
    <w:abstractNumId w:val="17"/>
  </w:num>
  <w:num w:numId="19" w16cid:durableId="890842211">
    <w:abstractNumId w:val="10"/>
  </w:num>
  <w:num w:numId="20" w16cid:durableId="331445722">
    <w:abstractNumId w:val="8"/>
  </w:num>
  <w:num w:numId="21" w16cid:durableId="992682380">
    <w:abstractNumId w:val="15"/>
  </w:num>
  <w:num w:numId="22" w16cid:durableId="342901530">
    <w:abstractNumId w:val="6"/>
  </w:num>
  <w:num w:numId="23" w16cid:durableId="236210112">
    <w:abstractNumId w:val="11"/>
  </w:num>
  <w:num w:numId="24" w16cid:durableId="2009015268">
    <w:abstractNumId w:val="19"/>
  </w:num>
  <w:num w:numId="25" w16cid:durableId="1651640478">
    <w:abstractNumId w:val="18"/>
  </w:num>
  <w:num w:numId="26" w16cid:durableId="603222814">
    <w:abstractNumId w:val="9"/>
  </w:num>
  <w:num w:numId="27" w16cid:durableId="2056616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01405"/>
    <w:rsid w:val="000070EE"/>
    <w:rsid w:val="0003598C"/>
    <w:rsid w:val="000819C8"/>
    <w:rsid w:val="000971DB"/>
    <w:rsid w:val="000A2105"/>
    <w:rsid w:val="000B484C"/>
    <w:rsid w:val="000B4BA3"/>
    <w:rsid w:val="000B4D19"/>
    <w:rsid w:val="000D31AE"/>
    <w:rsid w:val="000F1085"/>
    <w:rsid w:val="00106FC2"/>
    <w:rsid w:val="001D061D"/>
    <w:rsid w:val="001E79DA"/>
    <w:rsid w:val="002214B1"/>
    <w:rsid w:val="00222DC9"/>
    <w:rsid w:val="002236EB"/>
    <w:rsid w:val="00226F5A"/>
    <w:rsid w:val="00261D73"/>
    <w:rsid w:val="00264DCC"/>
    <w:rsid w:val="002A46EC"/>
    <w:rsid w:val="002D1A1E"/>
    <w:rsid w:val="00325333"/>
    <w:rsid w:val="0036311B"/>
    <w:rsid w:val="0036345A"/>
    <w:rsid w:val="003A0B0C"/>
    <w:rsid w:val="003C3FBF"/>
    <w:rsid w:val="003C6D46"/>
    <w:rsid w:val="003D5425"/>
    <w:rsid w:val="00412785"/>
    <w:rsid w:val="004740AC"/>
    <w:rsid w:val="004C3B3B"/>
    <w:rsid w:val="004D0F3F"/>
    <w:rsid w:val="00533CE4"/>
    <w:rsid w:val="00577BEA"/>
    <w:rsid w:val="005A3B1C"/>
    <w:rsid w:val="005B3F20"/>
    <w:rsid w:val="005D1C7D"/>
    <w:rsid w:val="00610F5A"/>
    <w:rsid w:val="006560DB"/>
    <w:rsid w:val="00656F65"/>
    <w:rsid w:val="00664954"/>
    <w:rsid w:val="0067782B"/>
    <w:rsid w:val="006C7D48"/>
    <w:rsid w:val="00702407"/>
    <w:rsid w:val="00716DDC"/>
    <w:rsid w:val="00737EAE"/>
    <w:rsid w:val="0076600D"/>
    <w:rsid w:val="007C2301"/>
    <w:rsid w:val="00807750"/>
    <w:rsid w:val="00851BCF"/>
    <w:rsid w:val="008858AE"/>
    <w:rsid w:val="008D4FA2"/>
    <w:rsid w:val="008F05DA"/>
    <w:rsid w:val="0093770A"/>
    <w:rsid w:val="00983F00"/>
    <w:rsid w:val="009A133C"/>
    <w:rsid w:val="009A2AE1"/>
    <w:rsid w:val="009B223B"/>
    <w:rsid w:val="009B4545"/>
    <w:rsid w:val="00A05B8D"/>
    <w:rsid w:val="00A216E5"/>
    <w:rsid w:val="00A4657E"/>
    <w:rsid w:val="00A945C0"/>
    <w:rsid w:val="00AA7C31"/>
    <w:rsid w:val="00AB0689"/>
    <w:rsid w:val="00AB63E6"/>
    <w:rsid w:val="00AE2817"/>
    <w:rsid w:val="00B560C7"/>
    <w:rsid w:val="00B6455B"/>
    <w:rsid w:val="00B6526A"/>
    <w:rsid w:val="00B73BBE"/>
    <w:rsid w:val="00B90522"/>
    <w:rsid w:val="00B93749"/>
    <w:rsid w:val="00BA5DA8"/>
    <w:rsid w:val="00BB0E94"/>
    <w:rsid w:val="00C12A49"/>
    <w:rsid w:val="00C85743"/>
    <w:rsid w:val="00CA3266"/>
    <w:rsid w:val="00CA4474"/>
    <w:rsid w:val="00CB0557"/>
    <w:rsid w:val="00CF1D2D"/>
    <w:rsid w:val="00D34833"/>
    <w:rsid w:val="00D703A8"/>
    <w:rsid w:val="00D77662"/>
    <w:rsid w:val="00D85084"/>
    <w:rsid w:val="00DD04FE"/>
    <w:rsid w:val="00E04ECD"/>
    <w:rsid w:val="00E46BD9"/>
    <w:rsid w:val="00E633C0"/>
    <w:rsid w:val="00E803C3"/>
    <w:rsid w:val="00E82D38"/>
    <w:rsid w:val="00E83439"/>
    <w:rsid w:val="00E87242"/>
    <w:rsid w:val="00EA73A1"/>
    <w:rsid w:val="00EB59C4"/>
    <w:rsid w:val="00EB68BC"/>
    <w:rsid w:val="00ED7D3E"/>
    <w:rsid w:val="00F11EFF"/>
    <w:rsid w:val="00F178F4"/>
    <w:rsid w:val="00F17EC7"/>
    <w:rsid w:val="00F52065"/>
    <w:rsid w:val="00F6496A"/>
    <w:rsid w:val="00F66C98"/>
    <w:rsid w:val="00F66E93"/>
    <w:rsid w:val="00F9EF8E"/>
    <w:rsid w:val="00FB16E6"/>
    <w:rsid w:val="00FB7BE6"/>
    <w:rsid w:val="00FE035D"/>
    <w:rsid w:val="00FF5A17"/>
    <w:rsid w:val="00FF72D4"/>
    <w:rsid w:val="010C922C"/>
    <w:rsid w:val="01E771FE"/>
    <w:rsid w:val="025B1AC6"/>
    <w:rsid w:val="02A52A16"/>
    <w:rsid w:val="02E5435D"/>
    <w:rsid w:val="04AB7F25"/>
    <w:rsid w:val="05015E6E"/>
    <w:rsid w:val="051F12C0"/>
    <w:rsid w:val="069B86C3"/>
    <w:rsid w:val="06D9C2D0"/>
    <w:rsid w:val="07778FFD"/>
    <w:rsid w:val="07927749"/>
    <w:rsid w:val="09101F9B"/>
    <w:rsid w:val="09227BB6"/>
    <w:rsid w:val="0960FE1F"/>
    <w:rsid w:val="09C56934"/>
    <w:rsid w:val="09EDF11D"/>
    <w:rsid w:val="0AA0742C"/>
    <w:rsid w:val="0B64AF48"/>
    <w:rsid w:val="0CEBA8CC"/>
    <w:rsid w:val="0E4808FE"/>
    <w:rsid w:val="106063A6"/>
    <w:rsid w:val="10956F6E"/>
    <w:rsid w:val="10F70961"/>
    <w:rsid w:val="1185BA36"/>
    <w:rsid w:val="11DE3931"/>
    <w:rsid w:val="1232D366"/>
    <w:rsid w:val="12A83D84"/>
    <w:rsid w:val="131E236C"/>
    <w:rsid w:val="14A67CD1"/>
    <w:rsid w:val="14BAF7E4"/>
    <w:rsid w:val="15DFDE46"/>
    <w:rsid w:val="163214F8"/>
    <w:rsid w:val="16B34BFF"/>
    <w:rsid w:val="1833578D"/>
    <w:rsid w:val="18A09269"/>
    <w:rsid w:val="19502683"/>
    <w:rsid w:val="19BB1AAA"/>
    <w:rsid w:val="1A2E5AB4"/>
    <w:rsid w:val="1A7C683F"/>
    <w:rsid w:val="1AA42747"/>
    <w:rsid w:val="1AAD0017"/>
    <w:rsid w:val="1AB2AC34"/>
    <w:rsid w:val="1B0515DE"/>
    <w:rsid w:val="1B380B9D"/>
    <w:rsid w:val="1C34DFA0"/>
    <w:rsid w:val="1C69C72C"/>
    <w:rsid w:val="1C8F5AC6"/>
    <w:rsid w:val="1E337765"/>
    <w:rsid w:val="1E6F2008"/>
    <w:rsid w:val="1E8E8BCD"/>
    <w:rsid w:val="1FA89F50"/>
    <w:rsid w:val="1FD8B0B2"/>
    <w:rsid w:val="203C4B26"/>
    <w:rsid w:val="2042DE40"/>
    <w:rsid w:val="20A97067"/>
    <w:rsid w:val="20CD824A"/>
    <w:rsid w:val="2156A711"/>
    <w:rsid w:val="216A4A63"/>
    <w:rsid w:val="220F30A3"/>
    <w:rsid w:val="24B7278B"/>
    <w:rsid w:val="255F826F"/>
    <w:rsid w:val="25726E1E"/>
    <w:rsid w:val="25878B72"/>
    <w:rsid w:val="25E33E29"/>
    <w:rsid w:val="262F1065"/>
    <w:rsid w:val="2635AC3A"/>
    <w:rsid w:val="263C862D"/>
    <w:rsid w:val="2647E044"/>
    <w:rsid w:val="26EF005C"/>
    <w:rsid w:val="279A0BC8"/>
    <w:rsid w:val="27CAE0C6"/>
    <w:rsid w:val="282BE932"/>
    <w:rsid w:val="28542D35"/>
    <w:rsid w:val="29FB93E9"/>
    <w:rsid w:val="2AEF9671"/>
    <w:rsid w:val="2B0AF789"/>
    <w:rsid w:val="2C49BE52"/>
    <w:rsid w:val="2C49D48D"/>
    <w:rsid w:val="2DA6B840"/>
    <w:rsid w:val="2DE3B735"/>
    <w:rsid w:val="2E660704"/>
    <w:rsid w:val="2F3584AE"/>
    <w:rsid w:val="2F865742"/>
    <w:rsid w:val="2FBD2FED"/>
    <w:rsid w:val="2FFBF701"/>
    <w:rsid w:val="3009EDEE"/>
    <w:rsid w:val="303E5FD8"/>
    <w:rsid w:val="305F2A3A"/>
    <w:rsid w:val="309894CF"/>
    <w:rsid w:val="30F20DD7"/>
    <w:rsid w:val="31D2CF8F"/>
    <w:rsid w:val="321740C4"/>
    <w:rsid w:val="32EE7604"/>
    <w:rsid w:val="33C0AF11"/>
    <w:rsid w:val="3464AA48"/>
    <w:rsid w:val="354EE186"/>
    <w:rsid w:val="37F6A01A"/>
    <w:rsid w:val="389942B4"/>
    <w:rsid w:val="38DF6977"/>
    <w:rsid w:val="39116169"/>
    <w:rsid w:val="3958BE39"/>
    <w:rsid w:val="39C9F483"/>
    <w:rsid w:val="39FF4AB1"/>
    <w:rsid w:val="3A2CD835"/>
    <w:rsid w:val="3BD0E376"/>
    <w:rsid w:val="3BE4ACC9"/>
    <w:rsid w:val="3D23DA6E"/>
    <w:rsid w:val="3DC72D17"/>
    <w:rsid w:val="3E4ED381"/>
    <w:rsid w:val="3EB12E3C"/>
    <w:rsid w:val="3F551564"/>
    <w:rsid w:val="408CCED0"/>
    <w:rsid w:val="42402C7E"/>
    <w:rsid w:val="428B5BA1"/>
    <w:rsid w:val="450B3D1D"/>
    <w:rsid w:val="453779A6"/>
    <w:rsid w:val="45DEE747"/>
    <w:rsid w:val="462F4894"/>
    <w:rsid w:val="47B3385F"/>
    <w:rsid w:val="4859CC30"/>
    <w:rsid w:val="48CC538B"/>
    <w:rsid w:val="49EE5F73"/>
    <w:rsid w:val="4B7F2078"/>
    <w:rsid w:val="4BE3F782"/>
    <w:rsid w:val="4C1FDD18"/>
    <w:rsid w:val="4C744781"/>
    <w:rsid w:val="4D56B147"/>
    <w:rsid w:val="4D9309ED"/>
    <w:rsid w:val="4DDC54BF"/>
    <w:rsid w:val="4E3721DD"/>
    <w:rsid w:val="4E573786"/>
    <w:rsid w:val="4E63DD72"/>
    <w:rsid w:val="4F19723A"/>
    <w:rsid w:val="5035AE47"/>
    <w:rsid w:val="506C9C31"/>
    <w:rsid w:val="5086FFAA"/>
    <w:rsid w:val="50A9705D"/>
    <w:rsid w:val="50BE766B"/>
    <w:rsid w:val="5113F581"/>
    <w:rsid w:val="512B1731"/>
    <w:rsid w:val="51801762"/>
    <w:rsid w:val="528092BC"/>
    <w:rsid w:val="52AAA20E"/>
    <w:rsid w:val="5330E35A"/>
    <w:rsid w:val="545E035B"/>
    <w:rsid w:val="55C3E2A3"/>
    <w:rsid w:val="55FFA40E"/>
    <w:rsid w:val="57F59020"/>
    <w:rsid w:val="5851D7EE"/>
    <w:rsid w:val="58BEF580"/>
    <w:rsid w:val="591E9827"/>
    <w:rsid w:val="5954E105"/>
    <w:rsid w:val="5A29D23F"/>
    <w:rsid w:val="5A7781EA"/>
    <w:rsid w:val="5AB7895B"/>
    <w:rsid w:val="5ACA7433"/>
    <w:rsid w:val="5CA20F36"/>
    <w:rsid w:val="5CB92583"/>
    <w:rsid w:val="5CCBA530"/>
    <w:rsid w:val="5DE2DA81"/>
    <w:rsid w:val="5E7A2A45"/>
    <w:rsid w:val="5F59740D"/>
    <w:rsid w:val="5F7BAD50"/>
    <w:rsid w:val="609CAA2A"/>
    <w:rsid w:val="60ACD875"/>
    <w:rsid w:val="6262B99B"/>
    <w:rsid w:val="634E9787"/>
    <w:rsid w:val="634EF4AA"/>
    <w:rsid w:val="63520824"/>
    <w:rsid w:val="63A491EA"/>
    <w:rsid w:val="6570F797"/>
    <w:rsid w:val="6619FD05"/>
    <w:rsid w:val="6655C421"/>
    <w:rsid w:val="66CCA114"/>
    <w:rsid w:val="67A14855"/>
    <w:rsid w:val="68483CBB"/>
    <w:rsid w:val="68B66831"/>
    <w:rsid w:val="69C36E9A"/>
    <w:rsid w:val="6A0214F6"/>
    <w:rsid w:val="6A74E2BA"/>
    <w:rsid w:val="6AA1B96E"/>
    <w:rsid w:val="6B4B4232"/>
    <w:rsid w:val="6B533A4D"/>
    <w:rsid w:val="6D28BA18"/>
    <w:rsid w:val="6D7A053D"/>
    <w:rsid w:val="6DA565C3"/>
    <w:rsid w:val="6DD6D2F9"/>
    <w:rsid w:val="6E42C78A"/>
    <w:rsid w:val="6E8F3035"/>
    <w:rsid w:val="6E91AED5"/>
    <w:rsid w:val="6E91BFEB"/>
    <w:rsid w:val="6EAED31F"/>
    <w:rsid w:val="6EB39386"/>
    <w:rsid w:val="6EBE3601"/>
    <w:rsid w:val="6F1915D7"/>
    <w:rsid w:val="6F19C020"/>
    <w:rsid w:val="701EB355"/>
    <w:rsid w:val="70F95880"/>
    <w:rsid w:val="7217893F"/>
    <w:rsid w:val="7253B32F"/>
    <w:rsid w:val="725905FB"/>
    <w:rsid w:val="7275300E"/>
    <w:rsid w:val="729528E1"/>
    <w:rsid w:val="72E97894"/>
    <w:rsid w:val="733109D1"/>
    <w:rsid w:val="738AACD2"/>
    <w:rsid w:val="73A60CCB"/>
    <w:rsid w:val="75C8C2FF"/>
    <w:rsid w:val="76197D68"/>
    <w:rsid w:val="768B18BD"/>
    <w:rsid w:val="76D1144A"/>
    <w:rsid w:val="7746A5A6"/>
    <w:rsid w:val="77B6469A"/>
    <w:rsid w:val="77F06C01"/>
    <w:rsid w:val="78B89FB0"/>
    <w:rsid w:val="78C1CBFD"/>
    <w:rsid w:val="78D2A44E"/>
    <w:rsid w:val="79F14336"/>
    <w:rsid w:val="7B80CF75"/>
    <w:rsid w:val="7C018314"/>
    <w:rsid w:val="7C2B026E"/>
    <w:rsid w:val="7D32D941"/>
    <w:rsid w:val="7D6577D8"/>
    <w:rsid w:val="7E1B520F"/>
    <w:rsid w:val="7EC88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ca2958c7ef0647d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c94ea8d6c968475b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D6468-D5F7-4CD9-94FD-C70EF2EAB084}">
  <ds:schemaRefs>
    <ds:schemaRef ds:uri="http://schemas.microsoft.com/office/infopath/2007/PartnerControls"/>
    <ds:schemaRef ds:uri="14c30b3f-4b87-48f1-891b-73a9a46686fd"/>
    <ds:schemaRef ds:uri="http://purl.org/dc/elements/1.1/"/>
    <ds:schemaRef ds:uri="5513666f-afd0-408a-98a4-89db0a00912f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3FA9471-CB2E-4B6D-9880-93E0BC000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B01F07-E319-4360-9FD7-63964A5B8C39}"/>
</file>

<file path=customXml/itemProps4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Jenn Billo</cp:lastModifiedBy>
  <cp:revision>19</cp:revision>
  <cp:lastPrinted>2014-02-04T19:23:00Z</cp:lastPrinted>
  <dcterms:created xsi:type="dcterms:W3CDTF">2022-03-07T20:11:00Z</dcterms:created>
  <dcterms:modified xsi:type="dcterms:W3CDTF">2025-07-16T17:58:10Z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01a2ded45c5a887496a8de2218ac704cc71f472c6c060bd4768de1ed11a4babc</vt:lpwstr>
  </property>
  <property fmtid="{D5CDD505-2E9C-101B-9397-08002B2CF9AE}" pid="3" name="ContentTypeId">
    <vt:lpwstr>0x010100B01F566F7BB32848BD5DA6C2BF308DB7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