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EA73A1" w:rsidR="000B484C" w:rsidP="00CB0557" w:rsidRDefault="00983F00" w14:paraId="00FD71A6" w14:textId="61912AA3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Anna Matveeva</w:t>
      </w:r>
    </w:p>
    <w:p w:rsidR="00A945C0" w:rsidP="00CB0557" w:rsidRDefault="00983F00" w14:paraId="3C4D7E81" w14:textId="13B53D02">
      <w:pPr>
        <w:widowControl w:val="0"/>
        <w:rPr>
          <w:rFonts w:ascii="Times New Roman" w:hAnsi="Times New Roman"/>
        </w:rPr>
      </w:pPr>
      <w:r>
        <w:rPr>
          <w:rFonts w:ascii="Times New Roman" w:hAnsi="Times New Roman"/>
        </w:rPr>
        <w:t>AMatveeva@cobec.com</w:t>
      </w:r>
    </w:p>
    <w:p w:rsidRPr="00EA73A1" w:rsidR="001E79DA" w:rsidP="00CB0557" w:rsidRDefault="00983F00" w14:paraId="618E33B5" w14:textId="5CC3A622">
      <w:pPr>
        <w:rPr>
          <w:rFonts w:ascii="Times New Roman" w:hAnsi="Times New Roman"/>
        </w:rPr>
      </w:pPr>
      <w:r>
        <w:rPr>
          <w:rFonts w:ascii="Times New Roman" w:hAnsi="Times New Roman"/>
        </w:rPr>
        <w:t>917-864-2362</w:t>
      </w:r>
    </w:p>
    <w:p w:rsidR="00A945C0" w:rsidP="00CB0557" w:rsidRDefault="00A945C0" w14:paraId="03FAF678" w14:textId="77777777">
      <w:pPr>
        <w:rPr>
          <w:rFonts w:ascii="Times New Roman" w:hAnsi="Times New Roman"/>
          <w:b/>
          <w:u w:val="single"/>
        </w:rPr>
      </w:pPr>
    </w:p>
    <w:p w:rsidR="000B4D19" w:rsidP="00CB0557" w:rsidRDefault="000B4D19" w14:paraId="3412D0C3" w14:textId="77777777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t>PROFESSIONAL SUMMARY</w:t>
      </w:r>
      <w:r>
        <w:rPr>
          <w:rFonts w:ascii="Times New Roman" w:hAnsi="Times New Roman"/>
        </w:rPr>
        <w:t>:</w:t>
      </w:r>
    </w:p>
    <w:p w:rsidR="000B4D19" w:rsidP="04AB7F25" w:rsidRDefault="00CB0557" w14:paraId="50DF9E2F" w14:textId="4F1BA325">
      <w:pPr>
        <w:pStyle w:val="Normal"/>
        <w:rPr>
          <w:rFonts w:ascii="Times New Roman" w:hAnsi="Times New Roman"/>
        </w:rPr>
      </w:pPr>
      <w:r w:rsidRPr="6DD6D2F9" w:rsidR="6E8F3035">
        <w:rPr>
          <w:rFonts w:ascii="Times New Roman" w:hAnsi="Times New Roman"/>
        </w:rPr>
        <w:t>Ms.</w:t>
      </w:r>
      <w:r w:rsidRPr="6DD6D2F9" w:rsidR="512B1731">
        <w:rPr>
          <w:rFonts w:ascii="Times New Roman" w:hAnsi="Times New Roman"/>
        </w:rPr>
        <w:t xml:space="preserve"> </w:t>
      </w:r>
      <w:r w:rsidRPr="6DD6D2F9" w:rsidR="2635AC3A">
        <w:rPr>
          <w:rFonts w:ascii="Times New Roman" w:hAnsi="Times New Roman"/>
        </w:rPr>
        <w:t>Matveeva</w:t>
      </w:r>
      <w:r w:rsidRPr="6DD6D2F9" w:rsidR="512B1731">
        <w:rPr>
          <w:rFonts w:ascii="Times New Roman" w:hAnsi="Times New Roman"/>
        </w:rPr>
        <w:t xml:space="preserve"> </w:t>
      </w:r>
      <w:r w:rsidRPr="6DD6D2F9" w:rsidR="69C36E9A">
        <w:rPr>
          <w:rFonts w:ascii="Times New Roman" w:hAnsi="Times New Roman"/>
        </w:rPr>
        <w:t xml:space="preserve">is a </w:t>
      </w:r>
      <w:r w:rsidRPr="6DD6D2F9" w:rsidR="506C9C31">
        <w:rPr>
          <w:rFonts w:ascii="Times New Roman" w:hAnsi="Times New Roman"/>
        </w:rPr>
        <w:t>F</w:t>
      </w:r>
      <w:r w:rsidRPr="6DD6D2F9" w:rsidR="69C36E9A">
        <w:rPr>
          <w:rFonts w:ascii="Times New Roman" w:hAnsi="Times New Roman"/>
        </w:rPr>
        <w:t xml:space="preserve">inance and </w:t>
      </w:r>
      <w:r w:rsidRPr="6DD6D2F9" w:rsidR="7E1B520F">
        <w:rPr>
          <w:rFonts w:ascii="Times New Roman" w:hAnsi="Times New Roman"/>
        </w:rPr>
        <w:t>D</w:t>
      </w:r>
      <w:r w:rsidRPr="6DD6D2F9" w:rsidR="69C36E9A">
        <w:rPr>
          <w:rFonts w:ascii="Times New Roman" w:hAnsi="Times New Roman"/>
        </w:rPr>
        <w:t xml:space="preserve">ata </w:t>
      </w:r>
      <w:r w:rsidRPr="6DD6D2F9" w:rsidR="20A97067">
        <w:rPr>
          <w:rFonts w:ascii="Times New Roman" w:hAnsi="Times New Roman"/>
        </w:rPr>
        <w:t>S</w:t>
      </w:r>
      <w:r w:rsidRPr="6DD6D2F9" w:rsidR="69C36E9A">
        <w:rPr>
          <w:rFonts w:ascii="Times New Roman" w:hAnsi="Times New Roman"/>
        </w:rPr>
        <w:t>cientist with 2 years of experience working with the Fe</w:t>
      </w:r>
      <w:r w:rsidRPr="6DD6D2F9" w:rsidR="1E337765">
        <w:rPr>
          <w:rFonts w:ascii="Times New Roman" w:hAnsi="Times New Roman"/>
        </w:rPr>
        <w:t>d</w:t>
      </w:r>
      <w:r w:rsidRPr="6DD6D2F9" w:rsidR="69C36E9A">
        <w:rPr>
          <w:rFonts w:ascii="Times New Roman" w:hAnsi="Times New Roman"/>
        </w:rPr>
        <w:t>eral Aviation Administration (FAA)</w:t>
      </w:r>
      <w:r w:rsidRPr="6DD6D2F9" w:rsidR="7B80CF75">
        <w:rPr>
          <w:rFonts w:ascii="Times New Roman" w:hAnsi="Times New Roman"/>
        </w:rPr>
        <w:t xml:space="preserve"> and </w:t>
      </w:r>
      <w:r w:rsidRPr="6DD6D2F9" w:rsidR="701EB355">
        <w:rPr>
          <w:rFonts w:ascii="Times New Roman" w:hAnsi="Times New Roman"/>
        </w:rPr>
        <w:t xml:space="preserve">over </w:t>
      </w:r>
      <w:r w:rsidRPr="6DD6D2F9" w:rsidR="5AB7895B">
        <w:rPr>
          <w:rFonts w:ascii="Times New Roman" w:hAnsi="Times New Roman"/>
        </w:rPr>
        <w:t>3</w:t>
      </w:r>
      <w:r w:rsidRPr="6DD6D2F9" w:rsidR="7B80CF75">
        <w:rPr>
          <w:rFonts w:ascii="Times New Roman" w:hAnsi="Times New Roman"/>
        </w:rPr>
        <w:t xml:space="preserve"> years of experience in other sectors. She </w:t>
      </w:r>
      <w:r w:rsidRPr="6DD6D2F9" w:rsidR="512B1731">
        <w:rPr>
          <w:rFonts w:ascii="Times New Roman" w:hAnsi="Times New Roman"/>
        </w:rPr>
        <w:t>has a strong</w:t>
      </w:r>
      <w:r w:rsidRPr="6DD6D2F9" w:rsidR="512B1731">
        <w:rPr>
          <w:rFonts w:ascii="Times New Roman" w:hAnsi="Times New Roman"/>
        </w:rPr>
        <w:t xml:space="preserve"> background </w:t>
      </w:r>
      <w:r w:rsidRPr="6DD6D2F9" w:rsidR="2635AC3A">
        <w:rPr>
          <w:rFonts w:ascii="Times New Roman" w:hAnsi="Times New Roman"/>
        </w:rPr>
        <w:t xml:space="preserve">in </w:t>
      </w:r>
      <w:r w:rsidRPr="6DD6D2F9" w:rsidR="09C56934">
        <w:rPr>
          <w:rFonts w:ascii="Times New Roman" w:hAnsi="Times New Roman"/>
        </w:rPr>
        <w:t>dashboard and ETL development, data management, visual design, computer program implementation, and program management</w:t>
      </w:r>
      <w:r w:rsidRPr="6DD6D2F9" w:rsidR="6A0214F6">
        <w:rPr>
          <w:rFonts w:ascii="Times New Roman" w:hAnsi="Times New Roman"/>
        </w:rPr>
        <w:t xml:space="preserve">. </w:t>
      </w:r>
      <w:r w:rsidRPr="6DD6D2F9" w:rsidR="282BE932">
        <w:rPr>
          <w:rFonts w:ascii="Times New Roman" w:hAnsi="Times New Roman"/>
        </w:rPr>
        <w:t xml:space="preserve">Ms. Matveeva’s technical skills include experience with Tableau, </w:t>
      </w:r>
      <w:r w:rsidRPr="6DD6D2F9" w:rsidR="26EF005C">
        <w:rPr>
          <w:rFonts w:ascii="Times New Roman" w:hAnsi="Times New Roman"/>
        </w:rPr>
        <w:t xml:space="preserve">Tableau Prep, Alteryx, Power BI, </w:t>
      </w:r>
      <w:r w:rsidRPr="6DD6D2F9" w:rsidR="282BE932">
        <w:rPr>
          <w:rFonts w:ascii="Times New Roman" w:hAnsi="Times New Roman"/>
        </w:rPr>
        <w:t xml:space="preserve">Python, C++, SQL, R, and Microsoft 365 tools. She holds </w:t>
      </w:r>
      <w:r w:rsidRPr="6DD6D2F9" w:rsidR="6EBE3601">
        <w:rPr>
          <w:rFonts w:ascii="Times New Roman" w:hAnsi="Times New Roman"/>
        </w:rPr>
        <w:t xml:space="preserve">an associate degree in Graphic Design and </w:t>
      </w:r>
      <w:r w:rsidRPr="6DD6D2F9" w:rsidR="282BE932">
        <w:rPr>
          <w:rFonts w:ascii="Times New Roman" w:hAnsi="Times New Roman"/>
        </w:rPr>
        <w:t xml:space="preserve">a </w:t>
      </w:r>
      <w:bookmarkStart w:name="_Int_uMg3CgP5" w:id="1559031072"/>
      <w:r w:rsidRPr="6DD6D2F9" w:rsidR="4E3721DD">
        <w:rPr>
          <w:rFonts w:ascii="Times New Roman" w:hAnsi="Times New Roman"/>
        </w:rPr>
        <w:t>b</w:t>
      </w:r>
      <w:r w:rsidRPr="6DD6D2F9" w:rsidR="4E3721DD">
        <w:rPr>
          <w:rFonts w:ascii="Times New Roman" w:hAnsi="Times New Roman"/>
        </w:rPr>
        <w:t xml:space="preserve">achelor's degree in </w:t>
      </w:r>
      <w:r w:rsidRPr="6DD6D2F9" w:rsidR="55FFA40E">
        <w:rPr>
          <w:rFonts w:ascii="Times New Roman" w:hAnsi="Times New Roman"/>
        </w:rPr>
        <w:t>C</w:t>
      </w:r>
      <w:r w:rsidRPr="6DD6D2F9" w:rsidR="4E3721DD">
        <w:rPr>
          <w:rFonts w:ascii="Times New Roman" w:hAnsi="Times New Roman"/>
        </w:rPr>
        <w:t xml:space="preserve">omputer </w:t>
      </w:r>
      <w:r w:rsidRPr="6DD6D2F9" w:rsidR="4BE3F782">
        <w:rPr>
          <w:rFonts w:ascii="Times New Roman" w:hAnsi="Times New Roman"/>
        </w:rPr>
        <w:t>I</w:t>
      </w:r>
      <w:r w:rsidRPr="6DD6D2F9" w:rsidR="4E3721DD">
        <w:rPr>
          <w:rFonts w:ascii="Times New Roman" w:hAnsi="Times New Roman"/>
        </w:rPr>
        <w:t xml:space="preserve">nformation </w:t>
      </w:r>
      <w:r w:rsidRPr="6DD6D2F9" w:rsidR="5CCBA530">
        <w:rPr>
          <w:rFonts w:ascii="Times New Roman" w:hAnsi="Times New Roman"/>
        </w:rPr>
        <w:t>S</w:t>
      </w:r>
      <w:r w:rsidRPr="6DD6D2F9" w:rsidR="4E3721DD">
        <w:rPr>
          <w:rFonts w:ascii="Times New Roman" w:hAnsi="Times New Roman"/>
        </w:rPr>
        <w:t>ystems</w:t>
      </w:r>
      <w:bookmarkEnd w:id="1559031072"/>
      <w:r w:rsidRPr="6DD6D2F9" w:rsidR="282BE932">
        <w:rPr>
          <w:rFonts w:ascii="Times New Roman" w:hAnsi="Times New Roman"/>
        </w:rPr>
        <w:t xml:space="preserve"> </w:t>
      </w:r>
      <w:r w:rsidRPr="6DD6D2F9" w:rsidR="282BE932">
        <w:rPr>
          <w:rFonts w:ascii="Times New Roman" w:hAnsi="Times New Roman"/>
        </w:rPr>
        <w:t>with a Data Analytics</w:t>
      </w:r>
      <w:r w:rsidRPr="6DD6D2F9" w:rsidR="3DC72D17">
        <w:rPr>
          <w:rFonts w:ascii="Times New Roman" w:hAnsi="Times New Roman"/>
        </w:rPr>
        <w:t xml:space="preserve"> specialization.</w:t>
      </w:r>
    </w:p>
    <w:p w:rsidR="00D85084" w:rsidP="00CB0557" w:rsidRDefault="00D85084" w14:paraId="46A8ACD3" w14:textId="77777777">
      <w:pPr>
        <w:rPr>
          <w:rFonts w:ascii="Times New Roman" w:hAnsi="Times New Roman"/>
        </w:rPr>
      </w:pPr>
    </w:p>
    <w:p w:rsidRPr="00CA4474" w:rsidR="008D4FA2" w:rsidP="000D31AE" w:rsidRDefault="00D85084" w14:paraId="064CA91D" w14:textId="5F28AE64">
      <w:pPr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t>RELEVANT E</w:t>
      </w:r>
      <w:r w:rsidRPr="0076600D" w:rsidR="000B484C">
        <w:rPr>
          <w:rFonts w:ascii="Times New Roman" w:hAnsi="Times New Roman"/>
          <w:b/>
          <w:u w:val="single"/>
        </w:rPr>
        <w:t>XPERIENCE:</w:t>
      </w:r>
    </w:p>
    <w:p w:rsidR="00AE2817" w:rsidP="000D31AE" w:rsidRDefault="00AE2817" w14:paraId="3B417F9B" w14:textId="29AE8AD0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Analyst</w:t>
      </w:r>
    </w:p>
    <w:p w:rsidR="000D31AE" w:rsidP="000D31AE" w:rsidRDefault="000D31AE" w14:paraId="52C58168" w14:textId="13BFAC4B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Cobec Consulting, Inc.</w:t>
      </w:r>
    </w:p>
    <w:p w:rsidRPr="00EA73A1" w:rsidR="000D31AE" w:rsidP="000D31AE" w:rsidRDefault="008D4FA2" w14:paraId="7E0254EF" w14:textId="26B9BB93">
      <w:pPr>
        <w:rPr>
          <w:rFonts w:ascii="Times New Roman" w:hAnsi="Times New Roman"/>
          <w:b/>
          <w:iCs/>
        </w:rPr>
      </w:pPr>
      <w:r w:rsidRPr="04AB7F25" w:rsidR="6A74E2BA">
        <w:rPr>
          <w:rFonts w:ascii="Times New Roman" w:hAnsi="Times New Roman"/>
          <w:b w:val="1"/>
          <w:bCs w:val="1"/>
        </w:rPr>
        <w:t xml:space="preserve">January </w:t>
      </w:r>
      <w:r w:rsidRPr="04AB7F25" w:rsidR="4B7F2078">
        <w:rPr>
          <w:rFonts w:ascii="Times New Roman" w:hAnsi="Times New Roman"/>
          <w:b w:val="1"/>
          <w:bCs w:val="1"/>
        </w:rPr>
        <w:t>202</w:t>
      </w:r>
      <w:r w:rsidRPr="04AB7F25" w:rsidR="6A74E2BA">
        <w:rPr>
          <w:rFonts w:ascii="Times New Roman" w:hAnsi="Times New Roman"/>
          <w:b w:val="1"/>
          <w:bCs w:val="1"/>
        </w:rPr>
        <w:t>2</w:t>
      </w:r>
      <w:r w:rsidRPr="04AB7F25" w:rsidR="4B7F2078">
        <w:rPr>
          <w:rFonts w:ascii="Times New Roman" w:hAnsi="Times New Roman"/>
          <w:b w:val="1"/>
          <w:bCs w:val="1"/>
        </w:rPr>
        <w:t xml:space="preserve"> – </w:t>
      </w:r>
      <w:r w:rsidRPr="04AB7F25" w:rsidR="6A74E2BA">
        <w:rPr>
          <w:rFonts w:ascii="Times New Roman" w:hAnsi="Times New Roman"/>
          <w:b w:val="1"/>
          <w:bCs w:val="1"/>
        </w:rPr>
        <w:t>Present</w:t>
      </w:r>
    </w:p>
    <w:p w:rsidR="04AB7F25" w:rsidP="6AA1B96E" w:rsidRDefault="04AB7F25" w14:paraId="637837F0" w14:textId="5946D356">
      <w:pPr>
        <w:pStyle w:val="ListParagraph"/>
        <w:numPr>
          <w:ilvl w:val="0"/>
          <w:numId w:val="2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AA1B96E" w:rsidR="50BE76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Appl</w:t>
      </w:r>
      <w:r w:rsidRPr="6AA1B96E" w:rsidR="1FD8B0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y</w:t>
      </w:r>
      <w:r w:rsidRPr="6AA1B96E" w:rsidR="50BE76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data </w:t>
      </w:r>
      <w:r w:rsidRPr="6AA1B96E" w:rsidR="255F82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analytics, </w:t>
      </w:r>
      <w:r w:rsidRPr="6AA1B96E" w:rsidR="39C9F4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visualization,</w:t>
      </w:r>
      <w:r w:rsidRPr="6AA1B96E" w:rsidR="6DA565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and</w:t>
      </w:r>
      <w:r w:rsidRPr="6AA1B96E" w:rsidR="50BE76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engineering</w:t>
      </w:r>
      <w:r w:rsidRPr="6AA1B96E" w:rsidR="24B727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AA1B96E" w:rsidR="50BE76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methodologies to design and create program management dashboards for the Federal Aviation Administration's AJW1 and AJW2 programs, </w:t>
      </w:r>
      <w:r w:rsidRPr="6AA1B96E" w:rsidR="50BE76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facilitating</w:t>
      </w:r>
      <w:r w:rsidRPr="6AA1B96E" w:rsidR="50BE76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processing and analysis of financial data</w:t>
      </w:r>
    </w:p>
    <w:p w:rsidR="00B90522" w:rsidP="6AA1B96E" w:rsidRDefault="00B90522" w14:paraId="1F0E6B40" w14:textId="7D1D0745">
      <w:pPr>
        <w:pStyle w:val="ListParagraph"/>
        <w:numPr>
          <w:ilvl w:val="0"/>
          <w:numId w:val="2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AA1B96E" w:rsidR="02E543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Utilize Tableau and Power BI visualization tools to transform best financial practices into user-friendly efficient charts and financial tables</w:t>
      </w:r>
      <w:r w:rsidRPr="6AA1B96E" w:rsidR="635208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for over $300 million of AJW program</w:t>
      </w:r>
    </w:p>
    <w:p w:rsidR="00B90522" w:rsidP="6AA1B96E" w:rsidRDefault="00B90522" w14:paraId="098C20E7" w14:textId="7B636AD0">
      <w:pPr>
        <w:pStyle w:val="ListParagraph"/>
        <w:numPr>
          <w:ilvl w:val="0"/>
          <w:numId w:val="25"/>
        </w:numPr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AA1B96E" w:rsidR="02E543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Develop dashboards that </w:t>
      </w:r>
      <w:r w:rsidRPr="6AA1B96E" w:rsidR="02E543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provide</w:t>
      </w:r>
      <w:r w:rsidRPr="6AA1B96E" w:rsidR="02E543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critical financial insights, including fund </w:t>
      </w:r>
      <w:r w:rsidRPr="6AA1B96E" w:rsidR="02E543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expiration</w:t>
      </w:r>
      <w:r w:rsidRPr="6AA1B96E" w:rsidR="02E543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dates, obligation amounts, remaining balances, and more, enabling analysts and program managers to effectively </w:t>
      </w:r>
      <w:r w:rsidRPr="6AA1B96E" w:rsidR="02E543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monitor</w:t>
      </w:r>
      <w:r w:rsidRPr="6AA1B96E" w:rsidR="02E543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budgets and proactively manage cost expenditures</w:t>
      </w:r>
    </w:p>
    <w:p w:rsidR="00B90522" w:rsidP="6DD6D2F9" w:rsidRDefault="00B90522" w14:paraId="0CB61744" w14:textId="62213210">
      <w:pPr>
        <w:pStyle w:val="ListParagraph"/>
        <w:numPr>
          <w:ilvl w:val="0"/>
          <w:numId w:val="2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AA1B96E" w:rsidR="4C1FDD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Establis</w:t>
      </w:r>
      <w:r w:rsidRPr="6AA1B96E" w:rsidR="00F9EF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</w:t>
      </w:r>
      <w:r w:rsidRPr="6AA1B96E" w:rsidR="4C1FDD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 automated data pipeline designed to </w:t>
      </w:r>
      <w:r w:rsidRPr="6AA1B96E" w:rsidR="4C1FDD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monitor</w:t>
      </w:r>
      <w:r w:rsidRPr="6AA1B96E" w:rsidR="4C1FDD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and detect anomalies within the Federal Aviation Administration's data sources, including D</w:t>
      </w:r>
      <w:r w:rsidRPr="6AA1B96E" w:rsidR="6EAED3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ELPHI</w:t>
      </w:r>
      <w:r w:rsidRPr="6AA1B96E" w:rsidR="4C1FDD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and </w:t>
      </w:r>
      <w:bookmarkStart w:name="_Int_iKueYK5Y" w:id="1444792615"/>
      <w:r w:rsidRPr="6AA1B96E" w:rsidR="4C1FDD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</w:t>
      </w:r>
      <w:r w:rsidRPr="6AA1B96E" w:rsidR="279A0B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EGIS</w:t>
      </w:r>
      <w:bookmarkEnd w:id="1444792615"/>
    </w:p>
    <w:p w:rsidR="00B90522" w:rsidP="6DD6D2F9" w:rsidRDefault="00B90522" w14:paraId="5E9A8EBC" w14:textId="58A13002">
      <w:pPr>
        <w:pStyle w:val="ListParagraph"/>
        <w:numPr>
          <w:ilvl w:val="0"/>
          <w:numId w:val="25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AA1B96E" w:rsidR="1AA427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Utilize best financial data practices to conduct data reconcil</w:t>
      </w:r>
      <w:r w:rsidRPr="6AA1B96E" w:rsidR="52AAA2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ia</w:t>
      </w:r>
      <w:r w:rsidRPr="6AA1B96E" w:rsidR="1AA427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tion between DELPHI and REGIS</w:t>
      </w:r>
      <w:r w:rsidRPr="6AA1B96E" w:rsidR="68483C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 Develop computer processes and algorithms to enhance efficiency and standardization of the comparison</w:t>
      </w:r>
      <w:r w:rsidRPr="6AA1B96E" w:rsidR="3009ED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process</w:t>
      </w:r>
    </w:p>
    <w:p w:rsidR="00B90522" w:rsidP="6DD6D2F9" w:rsidRDefault="00B90522" w14:paraId="13539D51" w14:textId="0C3A2369">
      <w:pPr>
        <w:pStyle w:val="ListParagraph"/>
        <w:numPr>
          <w:ilvl w:val="0"/>
          <w:numId w:val="25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  <w:r w:rsidRPr="6AA1B96E" w:rsidR="303E5F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Design and implement an advanced computer algorithm to seamlessly merge multiple live, large-scale data sources and </w:t>
      </w:r>
      <w:r w:rsidRPr="6AA1B96E" w:rsidR="5A7781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identify</w:t>
      </w:r>
      <w:r w:rsidRPr="6AA1B96E" w:rsidR="303E5F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data errors, resulting in reduced reliance on manual reports and processes. This significantly decrease</w:t>
      </w:r>
      <w:r w:rsidRPr="6AA1B96E" w:rsidR="76197D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</w:t>
      </w:r>
      <w:r w:rsidRPr="6AA1B96E" w:rsidR="303E5F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data error rates and </w:t>
      </w:r>
      <w:r w:rsidRPr="6AA1B96E" w:rsidR="20CD82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empowers</w:t>
      </w:r>
      <w:r w:rsidRPr="6AA1B96E" w:rsidR="303E5F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program stakeholders to </w:t>
      </w:r>
      <w:r w:rsidRPr="6AA1B96E" w:rsidR="303E5F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maintain</w:t>
      </w:r>
      <w:r w:rsidRPr="6AA1B96E" w:rsidR="303E5F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precise financial oversight and document management</w:t>
      </w:r>
    </w:p>
    <w:p w:rsidR="00B90522" w:rsidP="6DD6D2F9" w:rsidRDefault="00B90522" w14:paraId="12B1475A" w14:textId="3C220E3C">
      <w:pPr>
        <w:pStyle w:val="ListParagraph"/>
        <w:numPr>
          <w:ilvl w:val="0"/>
          <w:numId w:val="25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  <w:r w:rsidRPr="6AA1B96E" w:rsidR="305F2A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Manage and administer a Tableau Server site for the AJW1 program, encompassing permissions management, data refresh scheduling, data-driven alerts, business rule updates, and strict compliance with FAA security best practices</w:t>
      </w:r>
    </w:p>
    <w:p w:rsidR="00B90522" w:rsidP="6DD6D2F9" w:rsidRDefault="00B90522" w14:paraId="188EDA07" w14:textId="5FAFACCB">
      <w:pPr>
        <w:pStyle w:val="ListParagraph"/>
        <w:numPr>
          <w:ilvl w:val="0"/>
          <w:numId w:val="25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  <w:r w:rsidRPr="6AA1B96E" w:rsidR="11DE39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Extract data from FAA data sources into Tableau Prep, conduct data cleansing, reorganization, and structural enhancements to create a refined and actionable resource for further data manipulation and analysis in support of the Federal Aviation Administration's AJW1 and AJW2 programs</w:t>
      </w:r>
    </w:p>
    <w:p w:rsidR="00B90522" w:rsidP="6DD6D2F9" w:rsidRDefault="00B90522" w14:paraId="7A745868" w14:textId="6F4FCDC2">
      <w:pPr>
        <w:pStyle w:val="ListParagraph"/>
        <w:numPr>
          <w:ilvl w:val="0"/>
          <w:numId w:val="25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AA1B96E" w:rsidR="73A60C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Prepare and present financial reports to AJW2 management and key stakeholders to effectively communicate program status, performance metrics, vendor insights, and essential contract details</w:t>
      </w:r>
    </w:p>
    <w:p w:rsidR="00B90522" w:rsidP="6DD6D2F9" w:rsidRDefault="00B90522" w14:paraId="464D41AB" w14:textId="38C9D1E8">
      <w:pPr>
        <w:pStyle w:val="ListParagraph"/>
        <w:numPr>
          <w:ilvl w:val="0"/>
          <w:numId w:val="25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  <w:r w:rsidRPr="6AA1B96E" w:rsidR="72753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Collect financial documents, including task orders, purchase requisitions, and contract ceiling documents. </w:t>
      </w:r>
      <w:r w:rsidRPr="6AA1B96E" w:rsidR="06D9C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</w:t>
      </w:r>
      <w:r w:rsidRPr="6AA1B96E" w:rsidR="72753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rack and integrate copies of each document into the AJW2 Financial Dashboard to centralize data sources, ensuring client convenience and minimizing data errors. Develop, </w:t>
      </w:r>
      <w:r w:rsidRPr="6AA1B96E" w:rsidR="6655C4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update,</w:t>
      </w:r>
      <w:r w:rsidRPr="6AA1B96E" w:rsidR="72753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and </w:t>
      </w:r>
      <w:r w:rsidRPr="6AA1B96E" w:rsidR="72753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provide</w:t>
      </w:r>
      <w:r w:rsidRPr="6AA1B96E" w:rsidR="72753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supporting documentation such as organizational charts to enhance the understanding of work processes</w:t>
      </w:r>
    </w:p>
    <w:p w:rsidR="10F70961" w:rsidP="6DD6D2F9" w:rsidRDefault="10F70961" w14:paraId="55D736DC" w14:textId="2CAB65C0">
      <w:pPr>
        <w:pStyle w:val="ListParagraph"/>
        <w:numPr>
          <w:ilvl w:val="0"/>
          <w:numId w:val="25"/>
        </w:numPr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  <w:r w:rsidRPr="6AA1B96E" w:rsidR="10F709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Gather client requirements and business process knowledge while </w:t>
      </w:r>
      <w:r w:rsidRPr="6AA1B96E" w:rsidR="10F709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providing</w:t>
      </w:r>
      <w:r w:rsidRPr="6AA1B96E" w:rsidR="10F709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regular status updates to both AJW-1 and AJW2 programs. Actively contribute to meetings with cross-functional teams, managers, senior leadership, and vendors, </w:t>
      </w:r>
      <w:r w:rsidRPr="6AA1B96E" w:rsidR="10F709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frequently</w:t>
      </w:r>
      <w:r w:rsidRPr="6AA1B96E" w:rsidR="10F709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taking a leading role in presentations</w:t>
      </w:r>
    </w:p>
    <w:p w:rsidR="1B380B9D" w:rsidP="7D32D941" w:rsidRDefault="1B380B9D" w14:paraId="7514466A" w14:textId="23836D70">
      <w:pPr>
        <w:pStyle w:val="ListParagraph"/>
        <w:numPr>
          <w:ilvl w:val="0"/>
          <w:numId w:val="2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AA1B96E" w:rsidR="1B380B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Actively </w:t>
      </w:r>
      <w:r w:rsidRPr="6AA1B96E" w:rsidR="1B380B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participate</w:t>
      </w:r>
      <w:r w:rsidRPr="6AA1B96E" w:rsidR="1B380B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in meetings with potential customers and give presentations/demos to </w:t>
      </w:r>
      <w:r w:rsidRPr="6AA1B96E" w:rsidR="1B380B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acquire</w:t>
      </w:r>
      <w:r w:rsidRPr="6AA1B96E" w:rsidR="1B380B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po</w:t>
      </w:r>
      <w:r w:rsidRPr="6AA1B96E" w:rsidR="78D2A4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ssible</w:t>
      </w:r>
      <w:r w:rsidRPr="6AA1B96E" w:rsidR="1B380B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business and improve relationships. Additionally, develop prototypes that visually represent the products Cobec can offer for the client's business</w:t>
      </w:r>
    </w:p>
    <w:p w:rsidR="5086FFAA" w:rsidP="6DD6D2F9" w:rsidRDefault="5086FFAA" w14:paraId="5B3E70B1" w14:textId="0F062923">
      <w:pPr>
        <w:pStyle w:val="ListParagraph"/>
        <w:numPr>
          <w:ilvl w:val="0"/>
          <w:numId w:val="25"/>
        </w:numPr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  <w:r w:rsidRPr="6AA1B96E" w:rsidR="5086F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Create and manage </w:t>
      </w:r>
      <w:r w:rsidRPr="6AA1B96E" w:rsidR="5086F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Cobec's</w:t>
      </w:r>
      <w:r w:rsidRPr="6AA1B96E" w:rsidR="5086F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social media data source, integrating collected data into the Tableau dashboard for senior management to </w:t>
      </w:r>
      <w:r w:rsidRPr="6AA1B96E" w:rsidR="5086F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monitor</w:t>
      </w:r>
      <w:r w:rsidRPr="6AA1B96E" w:rsidR="5086F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company's activity across various social media platforms</w:t>
      </w:r>
    </w:p>
    <w:p w:rsidR="6DD6D2F9" w:rsidP="6DD6D2F9" w:rsidRDefault="6DD6D2F9" w14:paraId="5897FE86" w14:textId="5E7A5280">
      <w:pPr>
        <w:pStyle w:val="Normal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</w:p>
    <w:p w:rsidR="6DD6D2F9" w:rsidP="6DD6D2F9" w:rsidRDefault="6DD6D2F9" w14:paraId="5A065624" w14:textId="32B79E14">
      <w:pPr>
        <w:pStyle w:val="Normal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</w:p>
    <w:p w:rsidR="00AA7C31" w:rsidP="04AB7F25" w:rsidRDefault="00AA7C31" w14:paraId="3F71BEE6" w14:textId="7B0EA5BC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04AB7F25" w:rsidR="263C862D">
        <w:rPr>
          <w:rFonts w:ascii="Times New Roman" w:hAnsi="Times New Roman"/>
          <w:b w:val="1"/>
          <w:bCs w:val="1"/>
        </w:rPr>
        <w:t xml:space="preserve">Finance and Accounting Intern </w:t>
      </w:r>
    </w:p>
    <w:p w:rsidR="00AA7C31" w:rsidP="04AB7F25" w:rsidRDefault="00AA7C31" w14:paraId="3B4B5E1E" w14:textId="05A5C111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/>
          <w:b w:val="1"/>
          <w:bCs w:val="1"/>
        </w:rPr>
      </w:pPr>
      <w:r w:rsidRPr="04AB7F25" w:rsidR="4E63DD72">
        <w:rPr>
          <w:rFonts w:ascii="Times New Roman" w:hAnsi="Times New Roman"/>
          <w:b w:val="1"/>
          <w:bCs w:val="1"/>
        </w:rPr>
        <w:t>Tulla Contracting Corp</w:t>
      </w:r>
    </w:p>
    <w:p w:rsidR="00AA7C31" w:rsidP="04AB7F25" w:rsidRDefault="00AA7C31" w14:paraId="61BA1FBE" w14:textId="494DBBFD">
      <w:pPr>
        <w:rPr>
          <w:rFonts w:ascii="Times New Roman" w:hAnsi="Times New Roman"/>
          <w:b w:val="1"/>
          <w:bCs w:val="1"/>
        </w:rPr>
      </w:pPr>
      <w:r w:rsidRPr="04AB7F25" w:rsidR="39FF4AB1">
        <w:rPr>
          <w:rFonts w:ascii="Times New Roman" w:hAnsi="Times New Roman"/>
          <w:b w:val="1"/>
          <w:bCs w:val="1"/>
        </w:rPr>
        <w:t>January</w:t>
      </w:r>
      <w:r w:rsidRPr="04AB7F25" w:rsidR="263C862D">
        <w:rPr>
          <w:rFonts w:ascii="Times New Roman" w:hAnsi="Times New Roman"/>
          <w:b w:val="1"/>
          <w:bCs w:val="1"/>
        </w:rPr>
        <w:t xml:space="preserve"> 20</w:t>
      </w:r>
      <w:r w:rsidRPr="04AB7F25" w:rsidR="545E035B">
        <w:rPr>
          <w:rFonts w:ascii="Times New Roman" w:hAnsi="Times New Roman"/>
          <w:b w:val="1"/>
          <w:bCs w:val="1"/>
        </w:rPr>
        <w:t>20</w:t>
      </w:r>
      <w:r w:rsidRPr="04AB7F25" w:rsidR="263C862D">
        <w:rPr>
          <w:rFonts w:ascii="Times New Roman" w:hAnsi="Times New Roman"/>
          <w:b w:val="1"/>
          <w:bCs w:val="1"/>
        </w:rPr>
        <w:t xml:space="preserve"> – </w:t>
      </w:r>
      <w:r w:rsidRPr="04AB7F25" w:rsidR="5CA20F36">
        <w:rPr>
          <w:rFonts w:ascii="Times New Roman" w:hAnsi="Times New Roman"/>
          <w:b w:val="1"/>
          <w:bCs w:val="1"/>
        </w:rPr>
        <w:t>April</w:t>
      </w:r>
      <w:r w:rsidRPr="04AB7F25" w:rsidR="263C862D">
        <w:rPr>
          <w:rFonts w:ascii="Times New Roman" w:hAnsi="Times New Roman"/>
          <w:b w:val="1"/>
          <w:bCs w:val="1"/>
        </w:rPr>
        <w:t xml:space="preserve"> 20</w:t>
      </w:r>
      <w:r w:rsidRPr="04AB7F25" w:rsidR="1C8F5AC6">
        <w:rPr>
          <w:rFonts w:ascii="Times New Roman" w:hAnsi="Times New Roman"/>
          <w:b w:val="1"/>
          <w:bCs w:val="1"/>
        </w:rPr>
        <w:t>20</w:t>
      </w:r>
    </w:p>
    <w:p w:rsidR="39116169" w:rsidP="6AA1B96E" w:rsidRDefault="39116169" w14:paraId="7C45EF3F" w14:textId="244962E0"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 w:rsidRPr="6AA1B96E" w:rsidR="39116169">
        <w:rPr>
          <w:rFonts w:ascii="Times New Roman" w:hAnsi="Times New Roman"/>
          <w:sz w:val="24"/>
          <w:szCs w:val="24"/>
        </w:rPr>
        <w:t>Assisted</w:t>
      </w:r>
      <w:r w:rsidRPr="6AA1B96E" w:rsidR="39116169">
        <w:rPr>
          <w:rFonts w:ascii="Times New Roman" w:hAnsi="Times New Roman"/>
          <w:sz w:val="24"/>
          <w:szCs w:val="24"/>
        </w:rPr>
        <w:t xml:space="preserve"> in the preparation of financial statements, including balance sheets, income statements, and cash flow statements, </w:t>
      </w:r>
      <w:r w:rsidRPr="6AA1B96E" w:rsidR="32EE7604">
        <w:rPr>
          <w:rFonts w:ascii="Times New Roman" w:hAnsi="Times New Roman"/>
          <w:sz w:val="24"/>
          <w:szCs w:val="24"/>
        </w:rPr>
        <w:t xml:space="preserve">and </w:t>
      </w:r>
      <w:r w:rsidRPr="6AA1B96E" w:rsidR="0B64AF48">
        <w:rPr>
          <w:rFonts w:ascii="Times New Roman" w:hAnsi="Times New Roman"/>
          <w:sz w:val="24"/>
          <w:szCs w:val="24"/>
        </w:rPr>
        <w:t>support</w:t>
      </w:r>
      <w:r w:rsidRPr="6AA1B96E" w:rsidR="31D2CF8F">
        <w:rPr>
          <w:rFonts w:ascii="Times New Roman" w:hAnsi="Times New Roman"/>
          <w:sz w:val="24"/>
          <w:szCs w:val="24"/>
        </w:rPr>
        <w:t>ed</w:t>
      </w:r>
      <w:r w:rsidRPr="6AA1B96E" w:rsidR="0B64AF48">
        <w:rPr>
          <w:rFonts w:ascii="Times New Roman" w:hAnsi="Times New Roman"/>
          <w:sz w:val="24"/>
          <w:szCs w:val="24"/>
        </w:rPr>
        <w:t xml:space="preserve"> </w:t>
      </w:r>
      <w:r w:rsidRPr="6AA1B96E" w:rsidR="0B64AF48">
        <w:rPr>
          <w:rFonts w:ascii="Times New Roman" w:hAnsi="Times New Roman"/>
          <w:sz w:val="24"/>
          <w:szCs w:val="24"/>
        </w:rPr>
        <w:t>accurate</w:t>
      </w:r>
      <w:r w:rsidRPr="6AA1B96E" w:rsidR="0B64AF48">
        <w:rPr>
          <w:rFonts w:ascii="Times New Roman" w:hAnsi="Times New Roman"/>
          <w:sz w:val="24"/>
          <w:szCs w:val="24"/>
        </w:rPr>
        <w:t xml:space="preserve"> financial reporting by employing complex formulas and calculations in Excel</w:t>
      </w:r>
    </w:p>
    <w:p w:rsidR="00AA7C31" w:rsidP="04AB7F25" w:rsidRDefault="00AA7C31" w14:paraId="3D27427F" w14:textId="246C17BD"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 w:rsidRPr="6AA1B96E" w:rsidR="39116169">
        <w:rPr>
          <w:rFonts w:ascii="Times New Roman" w:hAnsi="Times New Roman"/>
          <w:sz w:val="24"/>
          <w:szCs w:val="24"/>
        </w:rPr>
        <w:t xml:space="preserve">Prepared and </w:t>
      </w:r>
      <w:r w:rsidRPr="6AA1B96E" w:rsidR="39116169">
        <w:rPr>
          <w:rFonts w:ascii="Times New Roman" w:hAnsi="Times New Roman"/>
          <w:sz w:val="24"/>
          <w:szCs w:val="24"/>
        </w:rPr>
        <w:t>maintained</w:t>
      </w:r>
      <w:r w:rsidRPr="6AA1B96E" w:rsidR="39116169">
        <w:rPr>
          <w:rFonts w:ascii="Times New Roman" w:hAnsi="Times New Roman"/>
          <w:sz w:val="24"/>
          <w:szCs w:val="24"/>
        </w:rPr>
        <w:t xml:space="preserve"> spreadsheets to track and reconcile accounts payable and accounts receivable, ensuring accuracy and compliance with company policies</w:t>
      </w:r>
    </w:p>
    <w:p w:rsidR="00AA7C31" w:rsidP="04AB7F25" w:rsidRDefault="00AA7C31" w14:paraId="19B64E3E" w14:textId="7B08E141"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 w:rsidRPr="6AA1B96E" w:rsidR="39116169">
        <w:rPr>
          <w:rFonts w:ascii="Times New Roman" w:hAnsi="Times New Roman"/>
          <w:sz w:val="24"/>
          <w:szCs w:val="24"/>
        </w:rPr>
        <w:t xml:space="preserve">Managed financial data in QuickBooks, </w:t>
      </w:r>
      <w:r w:rsidRPr="6AA1B96E" w:rsidR="39116169">
        <w:rPr>
          <w:rFonts w:ascii="Times New Roman" w:hAnsi="Times New Roman"/>
          <w:sz w:val="24"/>
          <w:szCs w:val="24"/>
        </w:rPr>
        <w:t>maintaining</w:t>
      </w:r>
      <w:r w:rsidRPr="6AA1B96E" w:rsidR="39116169">
        <w:rPr>
          <w:rFonts w:ascii="Times New Roman" w:hAnsi="Times New Roman"/>
          <w:sz w:val="24"/>
          <w:szCs w:val="24"/>
        </w:rPr>
        <w:t xml:space="preserve"> organized and up-to-date records for easy reference</w:t>
      </w:r>
    </w:p>
    <w:p w:rsidR="00AA7C31" w:rsidP="04AB7F25" w:rsidRDefault="00AA7C31" w14:paraId="1DE0397D" w14:textId="4659DA17"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 w:rsidRPr="6AA1B96E" w:rsidR="39116169">
        <w:rPr>
          <w:rFonts w:ascii="Times New Roman" w:hAnsi="Times New Roman"/>
          <w:sz w:val="24"/>
          <w:szCs w:val="24"/>
        </w:rPr>
        <w:t>Supported senior financial analysts and accounting professionals in various ad-hoc tasks and projects as needed</w:t>
      </w:r>
    </w:p>
    <w:p w:rsidR="00AA7C31" w:rsidP="04AB7F25" w:rsidRDefault="00AA7C31" w14:paraId="709CD875" w14:textId="54D209BC">
      <w:pPr>
        <w:pStyle w:val="Normal"/>
        <w:rPr>
          <w:rFonts w:ascii="Times New Roman" w:hAnsi="Times New Roman"/>
          <w:sz w:val="24"/>
          <w:szCs w:val="24"/>
        </w:rPr>
      </w:pPr>
    </w:p>
    <w:p w:rsidR="00AA7C31" w:rsidP="04AB7F25" w:rsidRDefault="00AA7C31" w14:paraId="1A8D03B8" w14:textId="3F7273CE">
      <w:pPr>
        <w:pStyle w:val="Normal"/>
        <w:rPr>
          <w:rFonts w:ascii="Times New Roman" w:hAnsi="Times New Roman"/>
          <w:b w:val="1"/>
          <w:bCs w:val="1"/>
        </w:rPr>
      </w:pPr>
    </w:p>
    <w:p w:rsidR="00D77662" w:rsidP="04AB7F25" w:rsidRDefault="00D77662" w14:paraId="0C3E0D2F" w14:textId="766970D6">
      <w:pPr>
        <w:rPr>
          <w:rFonts w:ascii="Times New Roman" w:hAnsi="Times New Roman"/>
          <w:b w:val="1"/>
          <w:bCs w:val="1"/>
        </w:rPr>
      </w:pPr>
      <w:r w:rsidRPr="04AB7F25" w:rsidR="28542D35">
        <w:rPr>
          <w:rFonts w:ascii="Times New Roman" w:hAnsi="Times New Roman"/>
          <w:b w:val="1"/>
          <w:bCs w:val="1"/>
        </w:rPr>
        <w:t>Brand Ambassador</w:t>
      </w:r>
      <w:r w:rsidRPr="04AB7F25" w:rsidR="6570F797">
        <w:rPr>
          <w:rFonts w:ascii="Times New Roman" w:hAnsi="Times New Roman"/>
          <w:b w:val="1"/>
          <w:bCs w:val="1"/>
        </w:rPr>
        <w:t xml:space="preserve"> </w:t>
      </w:r>
    </w:p>
    <w:p w:rsidR="00D77662" w:rsidP="04AB7F25" w:rsidRDefault="00D77662" w14:paraId="438C718E" w14:textId="1523F9C4">
      <w:pPr>
        <w:rPr>
          <w:rFonts w:ascii="Times New Roman" w:hAnsi="Times New Roman"/>
          <w:b w:val="1"/>
          <w:bCs w:val="1"/>
        </w:rPr>
      </w:pPr>
      <w:r w:rsidRPr="04AB7F25" w:rsidR="28542D35">
        <w:rPr>
          <w:rFonts w:ascii="Times New Roman" w:hAnsi="Times New Roman"/>
          <w:b w:val="1"/>
          <w:bCs w:val="1"/>
        </w:rPr>
        <w:t>Mercedes-Benz</w:t>
      </w:r>
    </w:p>
    <w:p w:rsidRPr="00EA73A1" w:rsidR="00D77662" w:rsidP="00D77662" w:rsidRDefault="00D77662" w14:paraId="7DED383D" w14:textId="77777777">
      <w:pPr>
        <w:rPr>
          <w:rFonts w:ascii="Times New Roman" w:hAnsi="Times New Roman"/>
          <w:b/>
          <w:iCs/>
        </w:rPr>
      </w:pPr>
      <w:r w:rsidRPr="04AB7F25" w:rsidR="28542D35">
        <w:rPr>
          <w:rFonts w:ascii="Times New Roman" w:hAnsi="Times New Roman"/>
          <w:b w:val="1"/>
          <w:bCs w:val="1"/>
        </w:rPr>
        <w:t>October 2017 – November 2018</w:t>
      </w:r>
    </w:p>
    <w:p w:rsidR="738AACD2" w:rsidP="04AB7F25" w:rsidRDefault="738AACD2" w14:paraId="6BFC8937" w14:textId="4CC9A277">
      <w:pPr>
        <w:pStyle w:val="ListParagraph"/>
        <w:numPr>
          <w:ilvl w:val="0"/>
          <w:numId w:val="25"/>
        </w:numPr>
        <w:rPr>
          <w:rFonts w:ascii="Times New Roman" w:hAnsi="Times New Roman"/>
        </w:rPr>
      </w:pPr>
      <w:r w:rsidRPr="6AA1B96E" w:rsidR="738AACD2">
        <w:rPr>
          <w:rFonts w:ascii="Times New Roman" w:hAnsi="Times New Roman"/>
        </w:rPr>
        <w:t>Conducted regular data entry and reporting tasks, helping the dealership track sales performance and customer satisfaction</w:t>
      </w:r>
      <w:r w:rsidRPr="6AA1B96E" w:rsidR="38DF6977">
        <w:rPr>
          <w:rFonts w:ascii="Times New Roman" w:hAnsi="Times New Roman"/>
        </w:rPr>
        <w:t xml:space="preserve"> </w:t>
      </w:r>
      <w:r w:rsidRPr="6AA1B96E" w:rsidR="38DF6977">
        <w:rPr>
          <w:rFonts w:ascii="Times New Roman" w:hAnsi="Times New Roman"/>
        </w:rPr>
        <w:t>utilizing</w:t>
      </w:r>
      <w:r w:rsidRPr="6AA1B96E" w:rsidR="38DF6977">
        <w:rPr>
          <w:rFonts w:ascii="Times New Roman" w:hAnsi="Times New Roman"/>
        </w:rPr>
        <w:t xml:space="preserve"> Excel, </w:t>
      </w:r>
      <w:r w:rsidRPr="6AA1B96E" w:rsidR="5CB92583">
        <w:rPr>
          <w:rFonts w:ascii="Times New Roman" w:hAnsi="Times New Roman"/>
        </w:rPr>
        <w:t>automotiveMastermind</w:t>
      </w:r>
      <w:r w:rsidRPr="6AA1B96E" w:rsidR="5CB92583">
        <w:rPr>
          <w:rFonts w:ascii="Times New Roman" w:hAnsi="Times New Roman"/>
        </w:rPr>
        <w:t xml:space="preserve"> database</w:t>
      </w:r>
      <w:r w:rsidRPr="6AA1B96E" w:rsidR="47B3385F">
        <w:rPr>
          <w:rFonts w:ascii="Times New Roman" w:hAnsi="Times New Roman"/>
        </w:rPr>
        <w:t>,</w:t>
      </w:r>
      <w:r w:rsidRPr="6AA1B96E" w:rsidR="38DF6977">
        <w:rPr>
          <w:rFonts w:ascii="Times New Roman" w:hAnsi="Times New Roman"/>
        </w:rPr>
        <w:t xml:space="preserve"> and other office tools</w:t>
      </w:r>
    </w:p>
    <w:p w:rsidR="738AACD2" w:rsidP="04AB7F25" w:rsidRDefault="738AACD2" w14:paraId="310D479A" w14:textId="6BA1D3B9"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 w:rsidRPr="6AA1B96E" w:rsidR="738AACD2">
        <w:rPr>
          <w:rFonts w:ascii="Times New Roman" w:hAnsi="Times New Roman"/>
          <w:sz w:val="24"/>
          <w:szCs w:val="24"/>
        </w:rPr>
        <w:t>Assisted</w:t>
      </w:r>
      <w:r w:rsidRPr="6AA1B96E" w:rsidR="738AACD2">
        <w:rPr>
          <w:rFonts w:ascii="Times New Roman" w:hAnsi="Times New Roman"/>
          <w:sz w:val="24"/>
          <w:szCs w:val="24"/>
        </w:rPr>
        <w:t xml:space="preserve"> in organizing and executing promotional events, including sales promotions and test drive events, to drive customer engagement</w:t>
      </w:r>
    </w:p>
    <w:p w:rsidR="79F14336" w:rsidP="04AB7F25" w:rsidRDefault="79F14336" w14:paraId="0EAB7EFE" w14:textId="5DC3D952"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 w:rsidRPr="6AA1B96E" w:rsidR="79F14336">
        <w:rPr>
          <w:rFonts w:ascii="Times New Roman" w:hAnsi="Times New Roman"/>
          <w:sz w:val="24"/>
          <w:szCs w:val="24"/>
        </w:rPr>
        <w:t>Coordinated vehicle deliveries to customers, verifying all paperwork and providing a thorough explanation of the vehicle's features</w:t>
      </w:r>
    </w:p>
    <w:p w:rsidRPr="00D77662" w:rsidR="00D77662" w:rsidP="00D77662" w:rsidRDefault="00D77662" w14:paraId="10936C55" w14:textId="77777777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6AA1B96E" w:rsidR="28542D35">
        <w:rPr>
          <w:rFonts w:ascii="Times New Roman" w:hAnsi="Times New Roman"/>
        </w:rPr>
        <w:t xml:space="preserve">Generated 20+ accounts weekly by implementing effective networking and content marketing </w:t>
      </w:r>
      <w:r w:rsidRPr="6AA1B96E" w:rsidR="28542D35">
        <w:rPr>
          <w:rFonts w:ascii="Times New Roman" w:hAnsi="Times New Roman"/>
        </w:rPr>
        <w:t>strategies</w:t>
      </w:r>
    </w:p>
    <w:p w:rsidRPr="00D77662" w:rsidR="00D77662" w:rsidP="00D77662" w:rsidRDefault="00D77662" w14:paraId="02AFA936" w14:textId="77777777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6AA1B96E" w:rsidR="28542D35">
        <w:rPr>
          <w:rFonts w:ascii="Times New Roman" w:hAnsi="Times New Roman"/>
        </w:rPr>
        <w:t xml:space="preserve">Collected customer personal data and designed surveys on current and potential clients and consolidated information into </w:t>
      </w:r>
      <w:r w:rsidRPr="6AA1B96E" w:rsidR="28542D35">
        <w:rPr>
          <w:rFonts w:ascii="Times New Roman" w:hAnsi="Times New Roman"/>
        </w:rPr>
        <w:t>reports</w:t>
      </w:r>
    </w:p>
    <w:p w:rsidRPr="00D77662" w:rsidR="00AA7C31" w:rsidP="04AB7F25" w:rsidRDefault="00D77662" w14:paraId="62CFEAB2" w14:textId="6C894DF2"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 w:rsidRPr="6AA1B96E" w:rsidR="28542D35">
        <w:rPr>
          <w:rFonts w:ascii="Times New Roman" w:hAnsi="Times New Roman"/>
        </w:rPr>
        <w:t>Coordinated and managed schedules, calendars, and appointments for senior management</w:t>
      </w:r>
    </w:p>
    <w:p w:rsidRPr="00D77662" w:rsidR="00AA7C31" w:rsidP="04AB7F25" w:rsidRDefault="00D77662" w14:paraId="0EE57CD3" w14:textId="7773BF60"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 w:rsidRPr="04AB7F25" w:rsidR="28542D35">
        <w:rPr>
          <w:rFonts w:ascii="Times New Roman" w:hAnsi="Times New Roman"/>
        </w:rPr>
        <w:t>Assisted</w:t>
      </w:r>
      <w:r w:rsidRPr="04AB7F25" w:rsidR="28542D35">
        <w:rPr>
          <w:rFonts w:ascii="Times New Roman" w:hAnsi="Times New Roman"/>
        </w:rPr>
        <w:t xml:space="preserve"> sales team, managed deliveries, and answered customer inquiries and complaints which increased CSI by 15%</w:t>
      </w:r>
      <w:r w:rsidRPr="00D77662">
        <w:rPr>
          <w:rFonts w:ascii="Times New Roman" w:hAnsi="Times New Roman"/>
          <w:bCs/>
          <w:iCs/>
        </w:rPr>
        <w:cr/>
      </w:r>
    </w:p>
    <w:p w:rsidR="04AB7F25" w:rsidP="04AB7F25" w:rsidRDefault="04AB7F25" w14:paraId="51F2288C" w14:textId="2DC6A093">
      <w:pPr>
        <w:pStyle w:val="Normal"/>
        <w:ind w:left="0"/>
        <w:rPr>
          <w:rFonts w:ascii="Times New Roman" w:hAnsi="Times New Roman"/>
          <w:sz w:val="24"/>
          <w:szCs w:val="24"/>
        </w:rPr>
      </w:pPr>
    </w:p>
    <w:p w:rsidR="00AA7C31" w:rsidP="00AA7C31" w:rsidRDefault="00AA7C31" w14:paraId="780D9DD6" w14:textId="2E212444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Visa and Passport Specialist</w:t>
      </w:r>
    </w:p>
    <w:p w:rsidR="00AA7C31" w:rsidP="00AA7C31" w:rsidRDefault="00AA7C31" w14:paraId="3B815902" w14:textId="77777777">
      <w:pPr>
        <w:rPr>
          <w:rFonts w:ascii="Times New Roman" w:hAnsi="Times New Roman"/>
          <w:b/>
          <w:iCs/>
        </w:rPr>
      </w:pPr>
      <w:proofErr w:type="spellStart"/>
      <w:r w:rsidRPr="00AA7C31">
        <w:rPr>
          <w:rFonts w:ascii="Times New Roman" w:hAnsi="Times New Roman"/>
          <w:b/>
          <w:iCs/>
        </w:rPr>
        <w:t>Invisa</w:t>
      </w:r>
      <w:proofErr w:type="spellEnd"/>
      <w:r w:rsidRPr="00AA7C31">
        <w:rPr>
          <w:rFonts w:ascii="Times New Roman" w:hAnsi="Times New Roman"/>
          <w:b/>
          <w:iCs/>
        </w:rPr>
        <w:t xml:space="preserve"> Logistic Services</w:t>
      </w:r>
    </w:p>
    <w:p w:rsidRPr="00EA73A1" w:rsidR="00AA7C31" w:rsidP="00AA7C31" w:rsidRDefault="00AA7C31" w14:paraId="1E8FBD93" w14:textId="1435E01A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April 2017 – October 2017</w:t>
      </w:r>
    </w:p>
    <w:p w:rsidRPr="00AA7C31" w:rsidR="00AA7C31" w:rsidP="6AA1B96E" w:rsidRDefault="00AA7C31" w14:paraId="3A883E5E" w14:textId="04E6F41D">
      <w:pPr>
        <w:pStyle w:val="ListParagraph"/>
        <w:numPr>
          <w:ilvl w:val="0"/>
          <w:numId w:val="25"/>
        </w:numPr>
        <w:rPr>
          <w:rFonts w:ascii="Times New Roman" w:hAnsi="Times New Roman"/>
        </w:rPr>
      </w:pPr>
      <w:r w:rsidRPr="6AA1B96E" w:rsidR="1E6F2008">
        <w:rPr>
          <w:rFonts w:ascii="Times New Roman" w:hAnsi="Times New Roman"/>
        </w:rPr>
        <w:t xml:space="preserve">Conducted and </w:t>
      </w:r>
      <w:r w:rsidRPr="6AA1B96E" w:rsidR="1E6F2008">
        <w:rPr>
          <w:rFonts w:ascii="Times New Roman" w:hAnsi="Times New Roman"/>
        </w:rPr>
        <w:t>maintained</w:t>
      </w:r>
      <w:r w:rsidRPr="6AA1B96E" w:rsidR="1E6F2008">
        <w:rPr>
          <w:rFonts w:ascii="Times New Roman" w:hAnsi="Times New Roman"/>
        </w:rPr>
        <w:t xml:space="preserve"> data entry of legal documents and confidential information while processing 25 visas daily which resulted in entering</w:t>
      </w:r>
      <w:r w:rsidRPr="6AA1B96E" w:rsidR="1E6F2008">
        <w:rPr>
          <w:rFonts w:ascii="Times New Roman" w:hAnsi="Times New Roman"/>
        </w:rPr>
        <w:t xml:space="preserve"> </w:t>
      </w:r>
      <w:r w:rsidRPr="6AA1B96E" w:rsidR="1E6F2008">
        <w:rPr>
          <w:rFonts w:ascii="Times New Roman" w:hAnsi="Times New Roman"/>
        </w:rPr>
        <w:t xml:space="preserve">over 1000 records per </w:t>
      </w:r>
      <w:r w:rsidRPr="6AA1B96E" w:rsidR="1E6F2008">
        <w:rPr>
          <w:rFonts w:ascii="Times New Roman" w:hAnsi="Times New Roman"/>
        </w:rPr>
        <w:t>day</w:t>
      </w:r>
    </w:p>
    <w:p w:rsidR="3BE4ACC9" w:rsidP="6AA1B96E" w:rsidRDefault="3BE4ACC9" w14:paraId="4F69BA1E" w14:textId="3BD04905"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 w:rsidRPr="6AA1B96E" w:rsidR="3BE4ACC9">
        <w:rPr>
          <w:rFonts w:ascii="Times New Roman" w:hAnsi="Times New Roman"/>
          <w:sz w:val="24"/>
          <w:szCs w:val="24"/>
        </w:rPr>
        <w:t xml:space="preserve">Excelled in data entry tasks </w:t>
      </w:r>
      <w:r w:rsidRPr="6AA1B96E" w:rsidR="3BE4ACC9">
        <w:rPr>
          <w:rFonts w:ascii="Times New Roman" w:hAnsi="Times New Roman"/>
          <w:sz w:val="24"/>
          <w:szCs w:val="24"/>
        </w:rPr>
        <w:t>utilizing</w:t>
      </w:r>
      <w:r w:rsidRPr="6AA1B96E" w:rsidR="3BE4ACC9">
        <w:rPr>
          <w:rFonts w:ascii="Times New Roman" w:hAnsi="Times New Roman"/>
          <w:sz w:val="24"/>
          <w:szCs w:val="24"/>
        </w:rPr>
        <w:t xml:space="preserve"> Microsoft Excel, </w:t>
      </w:r>
      <w:r w:rsidRPr="6AA1B96E" w:rsidR="3BE4ACC9">
        <w:rPr>
          <w:rFonts w:ascii="Times New Roman" w:hAnsi="Times New Roman"/>
          <w:sz w:val="24"/>
          <w:szCs w:val="24"/>
        </w:rPr>
        <w:t>maintaining</w:t>
      </w:r>
      <w:r w:rsidRPr="6AA1B96E" w:rsidR="3BE4ACC9">
        <w:rPr>
          <w:rFonts w:ascii="Times New Roman" w:hAnsi="Times New Roman"/>
          <w:sz w:val="24"/>
          <w:szCs w:val="24"/>
        </w:rPr>
        <w:t xml:space="preserve"> accuracy and efficiency in </w:t>
      </w:r>
      <w:r w:rsidRPr="6AA1B96E" w:rsidR="3BE4ACC9">
        <w:rPr>
          <w:rFonts w:ascii="Times New Roman" w:hAnsi="Times New Roman"/>
          <w:sz w:val="24"/>
          <w:szCs w:val="24"/>
        </w:rPr>
        <w:t>handling</w:t>
      </w:r>
      <w:r w:rsidRPr="6AA1B96E" w:rsidR="3BE4ACC9">
        <w:rPr>
          <w:rFonts w:ascii="Times New Roman" w:hAnsi="Times New Roman"/>
          <w:sz w:val="24"/>
          <w:szCs w:val="24"/>
        </w:rPr>
        <w:t xml:space="preserve"> and organizing critical </w:t>
      </w:r>
      <w:r w:rsidRPr="6AA1B96E" w:rsidR="3BE4ACC9">
        <w:rPr>
          <w:rFonts w:ascii="Times New Roman" w:hAnsi="Times New Roman"/>
          <w:sz w:val="24"/>
          <w:szCs w:val="24"/>
        </w:rPr>
        <w:t>sensitive</w:t>
      </w:r>
      <w:r w:rsidRPr="6AA1B96E" w:rsidR="3BE4ACC9">
        <w:rPr>
          <w:rFonts w:ascii="Times New Roman" w:hAnsi="Times New Roman"/>
          <w:sz w:val="24"/>
          <w:szCs w:val="24"/>
        </w:rPr>
        <w:t xml:space="preserve"> information</w:t>
      </w:r>
    </w:p>
    <w:p w:rsidRPr="00AA7C31" w:rsidR="00AA7C31" w:rsidP="00AA7C31" w:rsidRDefault="00AA7C31" w14:paraId="17CD789D" w14:textId="17A7DF2B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6AA1B96E" w:rsidR="1E6F2008">
        <w:rPr>
          <w:rFonts w:ascii="Times New Roman" w:hAnsi="Times New Roman"/>
        </w:rPr>
        <w:t xml:space="preserve">Coordinated with Russian Consulate in New York to resolve issues with </w:t>
      </w:r>
      <w:r w:rsidRPr="6AA1B96E" w:rsidR="1E6F2008">
        <w:rPr>
          <w:rFonts w:ascii="Times New Roman" w:hAnsi="Times New Roman"/>
        </w:rPr>
        <w:t>applicants</w:t>
      </w:r>
    </w:p>
    <w:p w:rsidRPr="00AA7C31" w:rsidR="00AA7C31" w:rsidP="00AA7C31" w:rsidRDefault="00AA7C31" w14:paraId="4098D80E" w14:textId="2B08635C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6AA1B96E" w:rsidR="1E6F2008">
        <w:rPr>
          <w:rFonts w:ascii="Times New Roman" w:hAnsi="Times New Roman"/>
        </w:rPr>
        <w:t xml:space="preserve">Performed due diligence by interviewing 40+ applicants daily and analyzed all information provided by the client to ensure </w:t>
      </w:r>
      <w:r w:rsidRPr="6AA1B96E" w:rsidR="1E6F2008">
        <w:rPr>
          <w:rFonts w:ascii="Times New Roman" w:hAnsi="Times New Roman"/>
        </w:rPr>
        <w:t>accuracy</w:t>
      </w:r>
    </w:p>
    <w:p w:rsidR="00AA7C31" w:rsidP="04AB7F25" w:rsidRDefault="00AA7C31" w14:paraId="2D9F0E73" w14:textId="3E77DB76" w14:noSpellErr="1">
      <w:pPr>
        <w:pStyle w:val="ListParagraph"/>
        <w:numPr>
          <w:ilvl w:val="0"/>
          <w:numId w:val="25"/>
        </w:numPr>
        <w:rPr>
          <w:rFonts w:ascii="Times New Roman" w:hAnsi="Times New Roman"/>
        </w:rPr>
      </w:pPr>
      <w:r w:rsidRPr="6AA1B96E" w:rsidR="1E6F2008">
        <w:rPr>
          <w:rFonts w:ascii="Times New Roman" w:hAnsi="Times New Roman"/>
        </w:rPr>
        <w:t>Provided</w:t>
      </w:r>
      <w:r w:rsidRPr="6AA1B96E" w:rsidR="1E6F2008">
        <w:rPr>
          <w:rFonts w:ascii="Times New Roman" w:hAnsi="Times New Roman"/>
        </w:rPr>
        <w:t xml:space="preserve"> high-level customer service through a 7-month period and improved customer satisfaction which increased profits by 20%</w:t>
      </w:r>
    </w:p>
    <w:p w:rsidR="008F05DA" w:rsidP="04AB7F25" w:rsidRDefault="008F05DA" w14:paraId="1CC20ABD" w14:textId="01071B4B">
      <w:pPr>
        <w:pStyle w:val="Normal"/>
        <w:ind w:left="0"/>
        <w:rPr>
          <w:rFonts w:ascii="Times New Roman" w:hAnsi="Times New Roman"/>
          <w:sz w:val="24"/>
          <w:szCs w:val="24"/>
        </w:rPr>
      </w:pPr>
    </w:p>
    <w:p w:rsidR="008F05DA" w:rsidP="04AB7F25" w:rsidRDefault="008F05DA" w14:paraId="533DE065" w14:textId="2C1BF778">
      <w:pPr>
        <w:rPr>
          <w:rFonts w:ascii="Times New Roman" w:hAnsi="Times New Roman"/>
          <w:b w:val="1"/>
          <w:bCs w:val="1"/>
        </w:rPr>
      </w:pPr>
      <w:r w:rsidRPr="04AB7F25" w:rsidR="51801762">
        <w:rPr>
          <w:rFonts w:ascii="Times New Roman" w:hAnsi="Times New Roman"/>
          <w:b w:val="1"/>
          <w:bCs w:val="1"/>
        </w:rPr>
        <w:t>Office Administrator</w:t>
      </w:r>
      <w:r w:rsidRPr="04AB7F25" w:rsidR="069B86C3">
        <w:rPr>
          <w:rFonts w:ascii="Times New Roman" w:hAnsi="Times New Roman"/>
          <w:b w:val="1"/>
          <w:bCs w:val="1"/>
        </w:rPr>
        <w:t xml:space="preserve"> and Visa Specialist</w:t>
      </w:r>
    </w:p>
    <w:p w:rsidR="008F05DA" w:rsidP="04AB7F25" w:rsidRDefault="008F05DA" w14:paraId="607E70EC" w14:textId="44767845">
      <w:pPr>
        <w:rPr>
          <w:rFonts w:ascii="Times New Roman" w:hAnsi="Times New Roman"/>
          <w:b w:val="1"/>
          <w:bCs w:val="1"/>
        </w:rPr>
      </w:pPr>
      <w:r w:rsidRPr="04AB7F25" w:rsidR="51801762">
        <w:rPr>
          <w:rFonts w:ascii="Times New Roman" w:hAnsi="Times New Roman"/>
          <w:b w:val="1"/>
          <w:bCs w:val="1"/>
        </w:rPr>
        <w:t>RNG</w:t>
      </w:r>
    </w:p>
    <w:p w:rsidR="008F05DA" w:rsidP="04AB7F25" w:rsidRDefault="008F05DA" w14:paraId="3F7AE4C0" w14:textId="475E5C00">
      <w:pPr>
        <w:rPr>
          <w:rFonts w:ascii="Times New Roman" w:hAnsi="Times New Roman"/>
          <w:b w:val="1"/>
          <w:bCs w:val="1"/>
        </w:rPr>
      </w:pPr>
      <w:r w:rsidRPr="6AA1B96E" w:rsidR="51801762">
        <w:rPr>
          <w:rFonts w:ascii="Times New Roman" w:hAnsi="Times New Roman"/>
          <w:b w:val="1"/>
          <w:bCs w:val="1"/>
        </w:rPr>
        <w:t xml:space="preserve">May 2016 </w:t>
      </w:r>
      <w:r w:rsidRPr="6AA1B96E" w:rsidR="3EB12E3C">
        <w:rPr>
          <w:rFonts w:ascii="Times New Roman" w:hAnsi="Times New Roman"/>
          <w:b w:val="1"/>
          <w:bCs w:val="1"/>
        </w:rPr>
        <w:t xml:space="preserve">– </w:t>
      </w:r>
      <w:r w:rsidRPr="6AA1B96E" w:rsidR="1AAD0017">
        <w:rPr>
          <w:rFonts w:ascii="Times New Roman" w:hAnsi="Times New Roman"/>
          <w:b w:val="1"/>
          <w:bCs w:val="1"/>
        </w:rPr>
        <w:t>April</w:t>
      </w:r>
      <w:r w:rsidRPr="6AA1B96E" w:rsidR="51801762">
        <w:rPr>
          <w:rFonts w:ascii="Times New Roman" w:hAnsi="Times New Roman"/>
          <w:b w:val="1"/>
          <w:bCs w:val="1"/>
        </w:rPr>
        <w:t xml:space="preserve"> 2017</w:t>
      </w:r>
    </w:p>
    <w:p w:rsidR="02A52A16" w:rsidP="6AA1B96E" w:rsidRDefault="02A52A16" w14:paraId="780802B4" w14:textId="32A8C3C3"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 w:rsidRPr="6AA1B96E" w:rsidR="02A52A16">
        <w:rPr>
          <w:rFonts w:ascii="Times New Roman" w:hAnsi="Times New Roman"/>
          <w:sz w:val="24"/>
          <w:szCs w:val="24"/>
        </w:rPr>
        <w:t xml:space="preserve">Managed office budgets, tracked expenses, and negotiated with suppliers </w:t>
      </w:r>
      <w:r w:rsidRPr="6AA1B96E" w:rsidR="4D9309ED">
        <w:rPr>
          <w:rFonts w:ascii="Times New Roman" w:hAnsi="Times New Roman"/>
          <w:sz w:val="24"/>
          <w:szCs w:val="24"/>
        </w:rPr>
        <w:t>employing Excel formulas and calculations to strategically reduce costs and enhance financial efficiency</w:t>
      </w:r>
    </w:p>
    <w:p w:rsidR="008F05DA" w:rsidP="04AB7F25" w:rsidRDefault="008F05DA" w14:paraId="5D410E80" w14:textId="5F727743"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 w:rsidRPr="6AA1B96E" w:rsidR="2647E044">
        <w:rPr>
          <w:rFonts w:ascii="Times New Roman" w:hAnsi="Times New Roman"/>
          <w:sz w:val="24"/>
          <w:szCs w:val="24"/>
        </w:rPr>
        <w:t xml:space="preserve">Processed and </w:t>
      </w:r>
      <w:r w:rsidRPr="6AA1B96E" w:rsidR="2647E044">
        <w:rPr>
          <w:rFonts w:ascii="Times New Roman" w:hAnsi="Times New Roman"/>
          <w:sz w:val="24"/>
          <w:szCs w:val="24"/>
        </w:rPr>
        <w:t>facilitated</w:t>
      </w:r>
      <w:r w:rsidRPr="6AA1B96E" w:rsidR="2647E044">
        <w:rPr>
          <w:rFonts w:ascii="Times New Roman" w:hAnsi="Times New Roman"/>
          <w:sz w:val="24"/>
          <w:szCs w:val="24"/>
        </w:rPr>
        <w:t xml:space="preserve"> the acquisition of Russian visas for individuals and corporate clients, ensuring compliance with Russian immigration regulations</w:t>
      </w:r>
    </w:p>
    <w:p w:rsidR="008F05DA" w:rsidP="04AB7F25" w:rsidRDefault="008F05DA" w14:paraId="6B34A760" w14:textId="69C4BD8A"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 w:rsidRPr="6AA1B96E" w:rsidR="2647E044">
        <w:rPr>
          <w:rFonts w:ascii="Times New Roman" w:hAnsi="Times New Roman"/>
          <w:sz w:val="24"/>
          <w:szCs w:val="24"/>
        </w:rPr>
        <w:t>Conducted regular training sessions for staff on visa processing procedures and best practices to ensure consistent high-quality service</w:t>
      </w:r>
    </w:p>
    <w:p w:rsidR="008F05DA" w:rsidP="04AB7F25" w:rsidRDefault="008F05DA" w14:paraId="7D59B82E" w14:textId="09CAE62E"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 w:rsidRPr="6AA1B96E" w:rsidR="2647E044">
        <w:rPr>
          <w:rFonts w:ascii="Times New Roman" w:hAnsi="Times New Roman"/>
          <w:sz w:val="24"/>
          <w:szCs w:val="24"/>
        </w:rPr>
        <w:t xml:space="preserve">Maintained up-to-date knowledge of changes in Russian visa policies and regulations, </w:t>
      </w:r>
      <w:r w:rsidRPr="6AA1B96E" w:rsidR="2647E044">
        <w:rPr>
          <w:rFonts w:ascii="Times New Roman" w:hAnsi="Times New Roman"/>
          <w:sz w:val="24"/>
          <w:szCs w:val="24"/>
        </w:rPr>
        <w:t>providing</w:t>
      </w:r>
      <w:r w:rsidRPr="6AA1B96E" w:rsidR="2647E044">
        <w:rPr>
          <w:rFonts w:ascii="Times New Roman" w:hAnsi="Times New Roman"/>
          <w:sz w:val="24"/>
          <w:szCs w:val="24"/>
        </w:rPr>
        <w:t xml:space="preserve"> </w:t>
      </w:r>
      <w:r w:rsidRPr="6AA1B96E" w:rsidR="2647E044">
        <w:rPr>
          <w:rFonts w:ascii="Times New Roman" w:hAnsi="Times New Roman"/>
          <w:sz w:val="24"/>
          <w:szCs w:val="24"/>
        </w:rPr>
        <w:t>accurate</w:t>
      </w:r>
      <w:r w:rsidRPr="6AA1B96E" w:rsidR="2647E044">
        <w:rPr>
          <w:rFonts w:ascii="Times New Roman" w:hAnsi="Times New Roman"/>
          <w:sz w:val="24"/>
          <w:szCs w:val="24"/>
        </w:rPr>
        <w:t xml:space="preserve"> and </w:t>
      </w:r>
      <w:r w:rsidRPr="6AA1B96E" w:rsidR="2647E044">
        <w:rPr>
          <w:rFonts w:ascii="Times New Roman" w:hAnsi="Times New Roman"/>
          <w:sz w:val="24"/>
          <w:szCs w:val="24"/>
        </w:rPr>
        <w:t>timely</w:t>
      </w:r>
      <w:r w:rsidRPr="6AA1B96E" w:rsidR="2647E044">
        <w:rPr>
          <w:rFonts w:ascii="Times New Roman" w:hAnsi="Times New Roman"/>
          <w:sz w:val="24"/>
          <w:szCs w:val="24"/>
        </w:rPr>
        <w:t xml:space="preserve"> information to clients</w:t>
      </w:r>
    </w:p>
    <w:p w:rsidR="008F05DA" w:rsidP="04AB7F25" w:rsidRDefault="008F05DA" w14:paraId="42F244CC" w14:textId="6FB55CA7"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 w:rsidRPr="6AA1B96E" w:rsidR="2647E044">
        <w:rPr>
          <w:rFonts w:ascii="Times New Roman" w:hAnsi="Times New Roman"/>
          <w:sz w:val="24"/>
          <w:szCs w:val="24"/>
        </w:rPr>
        <w:t xml:space="preserve">Resolved office-related issues and concerns, </w:t>
      </w:r>
      <w:r w:rsidRPr="6AA1B96E" w:rsidR="2647E044">
        <w:rPr>
          <w:rFonts w:ascii="Times New Roman" w:hAnsi="Times New Roman"/>
          <w:sz w:val="24"/>
          <w:szCs w:val="24"/>
        </w:rPr>
        <w:t>demonstrating</w:t>
      </w:r>
      <w:r w:rsidRPr="6AA1B96E" w:rsidR="2647E044">
        <w:rPr>
          <w:rFonts w:ascii="Times New Roman" w:hAnsi="Times New Roman"/>
          <w:sz w:val="24"/>
          <w:szCs w:val="24"/>
        </w:rPr>
        <w:t xml:space="preserve"> problem-solving and conflict-resolution skills</w:t>
      </w:r>
    </w:p>
    <w:p w:rsidR="008F05DA" w:rsidP="04AB7F25" w:rsidRDefault="008F05DA" w14:paraId="415FC7FB" w14:textId="398CE5AD"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 w:rsidRPr="6AA1B96E" w:rsidR="2647E044">
        <w:rPr>
          <w:rFonts w:ascii="Times New Roman" w:hAnsi="Times New Roman"/>
          <w:sz w:val="24"/>
          <w:szCs w:val="24"/>
        </w:rPr>
        <w:t>Managed office budgets, tracked expenses, and negotiated with suppliers to reduce costs</w:t>
      </w:r>
    </w:p>
    <w:p w:rsidR="00AE2817" w:rsidP="6DD6D2F9" w:rsidRDefault="00AE2817" w14:paraId="16073500" w14:textId="518168DF">
      <w:pPr>
        <w:pStyle w:val="Normal"/>
        <w:ind w:left="0"/>
        <w:rPr>
          <w:rFonts w:ascii="Times New Roman" w:hAnsi="Times New Roman"/>
          <w:sz w:val="24"/>
          <w:szCs w:val="24"/>
        </w:rPr>
      </w:pPr>
    </w:p>
    <w:p w:rsidR="00261D73" w:rsidP="6DD6D2F9" w:rsidRDefault="00261D73" w14:paraId="74C00DA3" w14:textId="77777777">
      <w:pPr>
        <w:rPr>
          <w:rFonts w:ascii="Times New Roman" w:hAnsi="Times New Roman"/>
          <w:b w:val="1"/>
          <w:bCs w:val="1"/>
          <w:u w:val="single"/>
        </w:rPr>
      </w:pPr>
    </w:p>
    <w:p w:rsidR="2C49D48D" w:rsidP="6DD6D2F9" w:rsidRDefault="2C49D48D" w14:paraId="0D6C498E" w14:textId="2C41FAF4">
      <w:pPr>
        <w:rPr>
          <w:rFonts w:ascii="Times New Roman" w:hAnsi="Times New Roman"/>
          <w:b w:val="1"/>
          <w:bCs w:val="1"/>
        </w:rPr>
      </w:pPr>
      <w:r w:rsidRPr="6DD6D2F9" w:rsidR="2C49D48D">
        <w:rPr>
          <w:rFonts w:ascii="Times New Roman" w:hAnsi="Times New Roman"/>
          <w:b w:val="1"/>
          <w:bCs w:val="1"/>
        </w:rPr>
        <w:t xml:space="preserve">Graphic Designer </w:t>
      </w:r>
    </w:p>
    <w:p w:rsidR="2C49D48D" w:rsidP="6DD6D2F9" w:rsidRDefault="2C49D48D" w14:paraId="1B8D5616" w14:textId="3442C193">
      <w:pPr>
        <w:rPr>
          <w:rFonts w:ascii="Times New Roman" w:hAnsi="Times New Roman"/>
          <w:b w:val="1"/>
          <w:bCs w:val="1"/>
        </w:rPr>
      </w:pPr>
      <w:r w:rsidRPr="6DD6D2F9" w:rsidR="2C49D48D">
        <w:rPr>
          <w:rFonts w:ascii="Times New Roman" w:hAnsi="Times New Roman"/>
          <w:b w:val="1"/>
          <w:bCs w:val="1"/>
        </w:rPr>
        <w:t>Freelance</w:t>
      </w:r>
    </w:p>
    <w:p w:rsidR="3A2CD835" w:rsidP="6DD6D2F9" w:rsidRDefault="3A2CD835" w14:paraId="658E3B13" w14:textId="36415868">
      <w:pPr>
        <w:rPr>
          <w:rFonts w:ascii="Times New Roman" w:hAnsi="Times New Roman"/>
          <w:b w:val="1"/>
          <w:bCs w:val="1"/>
        </w:rPr>
      </w:pPr>
      <w:r w:rsidRPr="6DD6D2F9" w:rsidR="3A2CD835">
        <w:rPr>
          <w:rFonts w:ascii="Times New Roman" w:hAnsi="Times New Roman"/>
          <w:b w:val="1"/>
          <w:bCs w:val="1"/>
        </w:rPr>
        <w:t>October</w:t>
      </w:r>
      <w:r w:rsidRPr="6DD6D2F9" w:rsidR="58BEF580">
        <w:rPr>
          <w:rFonts w:ascii="Times New Roman" w:hAnsi="Times New Roman"/>
          <w:b w:val="1"/>
          <w:bCs w:val="1"/>
        </w:rPr>
        <w:t xml:space="preserve"> </w:t>
      </w:r>
      <w:r w:rsidRPr="6DD6D2F9" w:rsidR="2C49D48D">
        <w:rPr>
          <w:rFonts w:ascii="Times New Roman" w:hAnsi="Times New Roman"/>
          <w:b w:val="1"/>
          <w:bCs w:val="1"/>
        </w:rPr>
        <w:t>201</w:t>
      </w:r>
      <w:r w:rsidRPr="6DD6D2F9" w:rsidR="1A7C683F">
        <w:rPr>
          <w:rFonts w:ascii="Times New Roman" w:hAnsi="Times New Roman"/>
          <w:b w:val="1"/>
          <w:bCs w:val="1"/>
        </w:rPr>
        <w:t>5</w:t>
      </w:r>
      <w:r w:rsidRPr="6DD6D2F9" w:rsidR="2C49D48D">
        <w:rPr>
          <w:rFonts w:ascii="Times New Roman" w:hAnsi="Times New Roman"/>
          <w:b w:val="1"/>
          <w:bCs w:val="1"/>
        </w:rPr>
        <w:t xml:space="preserve"> – </w:t>
      </w:r>
      <w:r w:rsidRPr="6DD6D2F9" w:rsidR="2F3584AE">
        <w:rPr>
          <w:rFonts w:ascii="Times New Roman" w:hAnsi="Times New Roman"/>
          <w:b w:val="1"/>
          <w:bCs w:val="1"/>
        </w:rPr>
        <w:t>February</w:t>
      </w:r>
      <w:r w:rsidRPr="6DD6D2F9" w:rsidR="2C49D48D">
        <w:rPr>
          <w:rFonts w:ascii="Times New Roman" w:hAnsi="Times New Roman"/>
          <w:b w:val="1"/>
          <w:bCs w:val="1"/>
        </w:rPr>
        <w:t xml:space="preserve"> 201</w:t>
      </w:r>
      <w:r w:rsidRPr="6DD6D2F9" w:rsidR="4C744781">
        <w:rPr>
          <w:rFonts w:ascii="Times New Roman" w:hAnsi="Times New Roman"/>
          <w:b w:val="1"/>
          <w:bCs w:val="1"/>
        </w:rPr>
        <w:t>7</w:t>
      </w:r>
    </w:p>
    <w:p w:rsidR="19502683" w:rsidP="6DD6D2F9" w:rsidRDefault="19502683" w14:paraId="47765226" w14:textId="106691AA">
      <w:pPr>
        <w:pStyle w:val="ListParagraph"/>
        <w:numPr>
          <w:ilvl w:val="0"/>
          <w:numId w:val="25"/>
        </w:numPr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  <w:r w:rsidRPr="6AA1B96E" w:rsidR="195026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Created logos, posters, flyers, and brochures for diverse businesses, delivering tailored design solutions that met the specific needs and </w:t>
      </w:r>
      <w:r w:rsidRPr="6AA1B96E" w:rsidR="195026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objectives</w:t>
      </w:r>
      <w:r w:rsidRPr="6AA1B96E" w:rsidR="195026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of each client</w:t>
      </w:r>
    </w:p>
    <w:p w:rsidR="48CC538B" w:rsidP="6DD6D2F9" w:rsidRDefault="48CC538B" w14:paraId="554E25DC" w14:textId="75CBBC6C">
      <w:pPr>
        <w:pStyle w:val="ListParagraph"/>
        <w:numPr>
          <w:ilvl w:val="0"/>
          <w:numId w:val="25"/>
        </w:numPr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  <w:r w:rsidRPr="6AA1B96E" w:rsidR="48CC53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Designed website banners and visuals for an advertising company</w:t>
      </w:r>
    </w:p>
    <w:p w:rsidR="3E4ED381" w:rsidP="6DD6D2F9" w:rsidRDefault="3E4ED381" w14:paraId="7401F92F" w14:textId="15559A73">
      <w:pPr>
        <w:pStyle w:val="ListParagraph"/>
        <w:numPr>
          <w:ilvl w:val="0"/>
          <w:numId w:val="25"/>
        </w:numPr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  <w:r w:rsidRPr="6AA1B96E" w:rsidR="3E4ED3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Successfully manage design projects from concept to completion, ensuring that client requirements and deadlines are met</w:t>
      </w:r>
    </w:p>
    <w:p w:rsidR="6DD6D2F9" w:rsidP="6DD6D2F9" w:rsidRDefault="6DD6D2F9" w14:paraId="7BD7DB72" w14:textId="22D05ED8">
      <w:pPr>
        <w:pStyle w:val="Normal"/>
        <w:rPr>
          <w:rFonts w:ascii="Times New Roman" w:hAnsi="Times New Roman"/>
          <w:b w:val="1"/>
          <w:bCs w:val="1"/>
          <w:u w:val="single"/>
        </w:rPr>
      </w:pPr>
    </w:p>
    <w:p w:rsidR="6DD6D2F9" w:rsidP="6DD6D2F9" w:rsidRDefault="6DD6D2F9" w14:paraId="380C771C" w14:textId="4BFC67C1">
      <w:pPr>
        <w:pStyle w:val="Normal"/>
        <w:rPr>
          <w:rFonts w:ascii="Times New Roman" w:hAnsi="Times New Roman"/>
          <w:b w:val="1"/>
          <w:bCs w:val="1"/>
          <w:u w:val="single"/>
        </w:rPr>
      </w:pPr>
    </w:p>
    <w:p w:rsidR="00261D73" w:rsidP="00261D73" w:rsidRDefault="00261D73" w14:paraId="4F8A6A79" w14:textId="77777777">
      <w:pPr>
        <w:rPr>
          <w:rFonts w:ascii="Times New Roman" w:hAnsi="Times New Roman"/>
          <w:b/>
          <w:u w:val="single"/>
        </w:rPr>
      </w:pPr>
      <w:r w:rsidRPr="00D85084">
        <w:rPr>
          <w:rFonts w:ascii="Times New Roman" w:hAnsi="Times New Roman"/>
          <w:b/>
          <w:u w:val="single"/>
        </w:rPr>
        <w:t xml:space="preserve">EDUCATION:  </w:t>
      </w:r>
    </w:p>
    <w:p w:rsidRPr="00983F00" w:rsidR="00261D73" w:rsidP="00261D73" w:rsidRDefault="00261D73" w14:paraId="0C23739C" w14:textId="77777777">
      <w:pPr>
        <w:rPr>
          <w:rFonts w:ascii="Times New Roman" w:hAnsi="Times New Roman"/>
          <w:b/>
        </w:rPr>
      </w:pPr>
      <w:r w:rsidRPr="00983F00">
        <w:rPr>
          <w:rFonts w:ascii="Times New Roman" w:hAnsi="Times New Roman"/>
          <w:b/>
        </w:rPr>
        <w:t xml:space="preserve">Baruch College | </w:t>
      </w:r>
      <w:proofErr w:type="spellStart"/>
      <w:r w:rsidRPr="00983F00">
        <w:rPr>
          <w:rFonts w:ascii="Times New Roman" w:hAnsi="Times New Roman"/>
          <w:b/>
        </w:rPr>
        <w:t>Zicklin</w:t>
      </w:r>
      <w:proofErr w:type="spellEnd"/>
      <w:r w:rsidRPr="00983F00">
        <w:rPr>
          <w:rFonts w:ascii="Times New Roman" w:hAnsi="Times New Roman"/>
          <w:b/>
        </w:rPr>
        <w:t xml:space="preserve"> School of Business New York, NY</w:t>
      </w:r>
    </w:p>
    <w:p w:rsidR="00261D73" w:rsidP="00261D73" w:rsidRDefault="00261D73" w14:paraId="4716DE5F" w14:textId="77777777">
      <w:pPr>
        <w:rPr>
          <w:rFonts w:ascii="Times New Roman" w:hAnsi="Times New Roman"/>
          <w:bCs/>
        </w:rPr>
      </w:pPr>
      <w:r w:rsidRPr="00983F00">
        <w:rPr>
          <w:rFonts w:ascii="Times New Roman" w:hAnsi="Times New Roman"/>
          <w:bCs/>
        </w:rPr>
        <w:t>Major: Bachelor of Business Administration, Computer Information Systems, Data Analytics Graduated: May 2021</w:t>
      </w:r>
    </w:p>
    <w:p w:rsidRPr="00983F00" w:rsidR="00261D73" w:rsidP="00261D73" w:rsidRDefault="00261D73" w14:paraId="535DACEA" w14:textId="77777777">
      <w:pPr>
        <w:rPr>
          <w:rFonts w:ascii="Times New Roman" w:hAnsi="Times New Roman"/>
          <w:bCs/>
        </w:rPr>
      </w:pPr>
    </w:p>
    <w:p w:rsidRPr="00983F00" w:rsidR="00261D73" w:rsidP="00261D73" w:rsidRDefault="00261D73" w14:paraId="4BBF7502" w14:textId="77777777">
      <w:pPr>
        <w:rPr>
          <w:rFonts w:ascii="Times New Roman" w:hAnsi="Times New Roman"/>
          <w:b/>
        </w:rPr>
      </w:pPr>
      <w:r w:rsidRPr="00983F00">
        <w:rPr>
          <w:rFonts w:ascii="Times New Roman" w:hAnsi="Times New Roman"/>
          <w:b/>
        </w:rPr>
        <w:t>Touro College | New York School of Career New York, NY</w:t>
      </w:r>
    </w:p>
    <w:p w:rsidR="00261D73" w:rsidP="04AB7F25" w:rsidRDefault="00261D73" w14:paraId="0AF8AC11" w14:textId="352592C4">
      <w:pPr>
        <w:rPr>
          <w:rFonts w:ascii="Times New Roman" w:hAnsi="Times New Roman"/>
        </w:rPr>
      </w:pPr>
      <w:r w:rsidRPr="04AB7F25" w:rsidR="6619FD05">
        <w:rPr>
          <w:rFonts w:ascii="Times New Roman" w:hAnsi="Times New Roman"/>
        </w:rPr>
        <w:t>Major: Associates of Arts, Digital Multimedia</w:t>
      </w:r>
      <w:r w:rsidRPr="04AB7F25" w:rsidR="5954E105">
        <w:rPr>
          <w:rFonts w:ascii="Times New Roman" w:hAnsi="Times New Roman"/>
        </w:rPr>
        <w:t xml:space="preserve"> and Graphic</w:t>
      </w:r>
      <w:r w:rsidRPr="04AB7F25" w:rsidR="6619FD05">
        <w:rPr>
          <w:rFonts w:ascii="Times New Roman" w:hAnsi="Times New Roman"/>
        </w:rPr>
        <w:t xml:space="preserve"> Design </w:t>
      </w:r>
    </w:p>
    <w:p w:rsidR="00261D73" w:rsidP="00261D73" w:rsidRDefault="00261D73" w14:paraId="00EDAF98" w14:textId="77777777">
      <w:pPr>
        <w:rPr>
          <w:rFonts w:ascii="Times New Roman" w:hAnsi="Times New Roman"/>
          <w:bCs/>
        </w:rPr>
      </w:pPr>
      <w:r w:rsidRPr="00983F00">
        <w:rPr>
          <w:rFonts w:ascii="Times New Roman" w:hAnsi="Times New Roman"/>
          <w:bCs/>
        </w:rPr>
        <w:t>Graduated: May 2016</w:t>
      </w:r>
    </w:p>
    <w:p w:rsidR="00261D73" w:rsidP="04AB7F25" w:rsidRDefault="00261D73" w14:paraId="4FDB0CD8" w14:noSpellErr="1" w14:textId="6DDD2CD9">
      <w:pPr>
        <w:pStyle w:val="Normal"/>
        <w:rPr>
          <w:rFonts w:ascii="Times New Roman" w:hAnsi="Times New Roman"/>
        </w:rPr>
      </w:pPr>
    </w:p>
    <w:p w:rsidR="6D7A053D" w:rsidP="04AB7F25" w:rsidRDefault="6D7A053D" w14:paraId="64C22656" w14:textId="16256BD9">
      <w:pPr>
        <w:rPr>
          <w:rFonts w:ascii="Times New Roman" w:hAnsi="Times New Roman"/>
          <w:b w:val="1"/>
          <w:bCs w:val="1"/>
          <w:u w:val="single"/>
        </w:rPr>
      </w:pPr>
      <w:r w:rsidRPr="04AB7F25" w:rsidR="6D7A053D">
        <w:rPr>
          <w:rFonts w:ascii="Times New Roman" w:hAnsi="Times New Roman"/>
          <w:b w:val="1"/>
          <w:bCs w:val="1"/>
          <w:u w:val="single"/>
        </w:rPr>
        <w:t>TECHNICAL SKILLS:</w:t>
      </w:r>
    </w:p>
    <w:p w:rsidR="00261D73" w:rsidP="00261D73" w:rsidRDefault="00261D73" w14:paraId="0DD42D2D" w14:textId="77777777">
      <w:pPr>
        <w:rPr>
          <w:rFonts w:ascii="Times New Roman" w:hAnsi="Times New Roman"/>
          <w:bCs/>
        </w:rPr>
      </w:pPr>
      <w:r w:rsidRPr="04AB7F25" w:rsidR="6619FD05">
        <w:rPr>
          <w:rFonts w:ascii="Times New Roman" w:hAnsi="Times New Roman"/>
          <w:b w:val="1"/>
          <w:bCs w:val="1"/>
        </w:rPr>
        <w:t>Languages &amp; Technologies:</w:t>
      </w:r>
      <w:r w:rsidRPr="04AB7F25" w:rsidR="6619FD05">
        <w:rPr>
          <w:rFonts w:ascii="Times New Roman" w:hAnsi="Times New Roman"/>
        </w:rPr>
        <w:t xml:space="preserve"> Python, R, C++, SQL, HTML, CSS </w:t>
      </w:r>
    </w:p>
    <w:p w:rsidR="00261D73" w:rsidP="04AB7F25" w:rsidRDefault="00261D73" w14:paraId="6AB870F5" w14:textId="264A2D7B">
      <w:pPr>
        <w:rPr>
          <w:rFonts w:ascii="Times New Roman" w:hAnsi="Times New Roman"/>
        </w:rPr>
      </w:pPr>
      <w:r w:rsidRPr="04AB7F25" w:rsidR="6619FD05">
        <w:rPr>
          <w:rFonts w:ascii="Times New Roman" w:hAnsi="Times New Roman"/>
          <w:b w:val="1"/>
          <w:bCs w:val="1"/>
        </w:rPr>
        <w:t>Design &amp; Office Tools:</w:t>
      </w:r>
      <w:r w:rsidRPr="04AB7F25" w:rsidR="6619FD05">
        <w:rPr>
          <w:rFonts w:ascii="Times New Roman" w:hAnsi="Times New Roman"/>
        </w:rPr>
        <w:t xml:space="preserve"> Microsoft Office Suit, Adobe </w:t>
      </w:r>
      <w:r w:rsidRPr="04AB7F25" w:rsidR="60ACD875">
        <w:rPr>
          <w:rFonts w:ascii="Times New Roman" w:hAnsi="Times New Roman"/>
        </w:rPr>
        <w:t>C</w:t>
      </w:r>
      <w:r w:rsidRPr="04AB7F25" w:rsidR="6619FD05">
        <w:rPr>
          <w:rFonts w:ascii="Times New Roman" w:hAnsi="Times New Roman"/>
        </w:rPr>
        <w:t xml:space="preserve">reative Suite, </w:t>
      </w:r>
      <w:r w:rsidRPr="04AB7F25" w:rsidR="5ACA7433">
        <w:rPr>
          <w:rFonts w:ascii="Times New Roman" w:hAnsi="Times New Roman"/>
        </w:rPr>
        <w:t xml:space="preserve">InDesign, </w:t>
      </w:r>
      <w:r w:rsidRPr="04AB7F25" w:rsidR="6619FD05">
        <w:rPr>
          <w:rFonts w:ascii="Times New Roman" w:hAnsi="Times New Roman"/>
        </w:rPr>
        <w:t>Tableau</w:t>
      </w:r>
      <w:r w:rsidRPr="04AB7F25" w:rsidR="77F06C01">
        <w:rPr>
          <w:rFonts w:ascii="Times New Roman" w:hAnsi="Times New Roman"/>
        </w:rPr>
        <w:t>, Tableau Prep, Alteryx, Power BI</w:t>
      </w:r>
      <w:r w:rsidRPr="04AB7F25" w:rsidR="4D56B147">
        <w:rPr>
          <w:rFonts w:ascii="Times New Roman" w:hAnsi="Times New Roman"/>
        </w:rPr>
        <w:t xml:space="preserve">, </w:t>
      </w:r>
      <w:r w:rsidRPr="04AB7F25" w:rsidR="4D56B147">
        <w:rPr>
          <w:rFonts w:ascii="Times New Roman" w:hAnsi="Times New Roman"/>
        </w:rPr>
        <w:t>Survey</w:t>
      </w:r>
      <w:r w:rsidRPr="04AB7F25" w:rsidR="4D56B147">
        <w:rPr>
          <w:rFonts w:ascii="Times New Roman" w:hAnsi="Times New Roman"/>
        </w:rPr>
        <w:t xml:space="preserve"> 123</w:t>
      </w:r>
    </w:p>
    <w:p w:rsidR="00261D73" w:rsidP="00261D73" w:rsidRDefault="00261D73" w14:paraId="40D24B55" w14:textId="77777777">
      <w:pPr>
        <w:rPr>
          <w:rFonts w:ascii="Times New Roman" w:hAnsi="Times New Roman"/>
          <w:bCs/>
        </w:rPr>
      </w:pPr>
      <w:r w:rsidRPr="00E82D38">
        <w:rPr>
          <w:rFonts w:ascii="Times New Roman" w:hAnsi="Times New Roman"/>
          <w:b/>
        </w:rPr>
        <w:t>Databases:</w:t>
      </w:r>
      <w:r w:rsidRPr="00E82D38">
        <w:rPr>
          <w:rFonts w:ascii="Times New Roman" w:hAnsi="Times New Roman"/>
          <w:bCs/>
        </w:rPr>
        <w:t xml:space="preserve"> </w:t>
      </w:r>
      <w:proofErr w:type="spellStart"/>
      <w:r w:rsidRPr="00E82D38">
        <w:rPr>
          <w:rFonts w:ascii="Times New Roman" w:hAnsi="Times New Roman"/>
          <w:bCs/>
        </w:rPr>
        <w:t>BigQuery</w:t>
      </w:r>
      <w:proofErr w:type="spellEnd"/>
      <w:r w:rsidRPr="00E82D38">
        <w:rPr>
          <w:rFonts w:ascii="Times New Roman" w:hAnsi="Times New Roman"/>
          <w:bCs/>
        </w:rPr>
        <w:t>, MS Access</w:t>
      </w:r>
    </w:p>
    <w:p w:rsidR="00261D73" w:rsidP="00CB0557" w:rsidRDefault="00261D73" w14:paraId="2890D1AE" w14:textId="77777777">
      <w:pPr>
        <w:rPr>
          <w:rFonts w:ascii="Times New Roman" w:hAnsi="Times New Roman"/>
          <w:b/>
          <w:u w:val="single"/>
        </w:rPr>
      </w:pPr>
    </w:p>
    <w:p w:rsidR="00261D73" w:rsidP="00CB0557" w:rsidRDefault="00261D73" w14:paraId="6DD2EAE6" w14:textId="77777777">
      <w:pPr>
        <w:rPr>
          <w:rFonts w:ascii="Times New Roman" w:hAnsi="Times New Roman"/>
          <w:b/>
          <w:u w:val="single"/>
        </w:rPr>
      </w:pPr>
    </w:p>
    <w:p w:rsidRPr="00EA73A1" w:rsidR="0076600D" w:rsidP="00CB0557" w:rsidRDefault="0076600D" w14:paraId="7D2E63A8" w14:textId="56C8BBA1">
      <w:pPr>
        <w:rPr>
          <w:rFonts w:ascii="Times New Roman" w:hAnsi="Times New Roman"/>
          <w:b/>
          <w:u w:val="single"/>
        </w:rPr>
      </w:pPr>
      <w:r w:rsidRPr="0076600D">
        <w:rPr>
          <w:rFonts w:ascii="Times New Roman" w:hAnsi="Times New Roman"/>
          <w:b/>
          <w:u w:val="single"/>
        </w:rPr>
        <w:t>CERTIFICATIONS/TRAINING:</w:t>
      </w:r>
    </w:p>
    <w:p w:rsidRPr="00AE2817" w:rsidR="0076600D" w:rsidP="00CB0557" w:rsidRDefault="00AE2817" w14:paraId="77B21399" w14:textId="40D4DE6D">
      <w:pPr>
        <w:numPr>
          <w:ilvl w:val="0"/>
          <w:numId w:val="1"/>
        </w:numPr>
        <w:rPr>
          <w:rFonts w:ascii="Times New Roman" w:hAnsi="Times New Roman"/>
        </w:rPr>
      </w:pPr>
      <w:r w:rsidRPr="00983F00">
        <w:rPr>
          <w:rFonts w:ascii="Times New Roman" w:hAnsi="Times New Roman"/>
          <w:bCs/>
        </w:rPr>
        <w:t>Bloomberg Market Concepts</w:t>
      </w:r>
      <w:r>
        <w:rPr>
          <w:rFonts w:ascii="Times New Roman" w:hAnsi="Times New Roman"/>
          <w:bCs/>
        </w:rPr>
        <w:t xml:space="preserve"> Certificate</w:t>
      </w:r>
    </w:p>
    <w:p w:rsidR="00AE2817" w:rsidP="00AE2817" w:rsidRDefault="00AE2817" w14:paraId="4165C840" w14:textId="41A451F5">
      <w:pPr>
        <w:pStyle w:val="ListParagraph"/>
        <w:numPr>
          <w:ilvl w:val="0"/>
          <w:numId w:val="1"/>
        </w:numPr>
        <w:rPr>
          <w:rFonts w:ascii="Times New Roman" w:hAnsi="Times New Roman"/>
          <w:bCs/>
        </w:rPr>
      </w:pPr>
      <w:proofErr w:type="spellStart"/>
      <w:r w:rsidRPr="00AE2817">
        <w:rPr>
          <w:rFonts w:ascii="Times New Roman" w:hAnsi="Times New Roman"/>
          <w:bCs/>
        </w:rPr>
        <w:t>TestPro</w:t>
      </w:r>
      <w:proofErr w:type="spellEnd"/>
      <w:r w:rsidRPr="00AE2817">
        <w:rPr>
          <w:rFonts w:ascii="Times New Roman" w:hAnsi="Times New Roman"/>
          <w:bCs/>
        </w:rPr>
        <w:t xml:space="preserve"> (Quality Assurance</w:t>
      </w:r>
      <w:r>
        <w:rPr>
          <w:rFonts w:ascii="Times New Roman" w:hAnsi="Times New Roman"/>
          <w:bCs/>
        </w:rPr>
        <w:t xml:space="preserve"> </w:t>
      </w:r>
      <w:r w:rsidRPr="00AE2817">
        <w:rPr>
          <w:rFonts w:ascii="Times New Roman" w:hAnsi="Times New Roman"/>
          <w:bCs/>
        </w:rPr>
        <w:t>Engineering)</w:t>
      </w:r>
    </w:p>
    <w:p w:rsidRPr="00AE2817" w:rsidR="00AE2817" w:rsidP="00D77662" w:rsidRDefault="00D77662" w14:paraId="57E90449" w14:textId="071D36C8">
      <w:pPr>
        <w:pStyle w:val="ListParagraph"/>
        <w:numPr>
          <w:ilvl w:val="0"/>
          <w:numId w:val="1"/>
        </w:numPr>
        <w:rPr>
          <w:rFonts w:ascii="Times New Roman" w:hAnsi="Times New Roman"/>
          <w:bCs/>
        </w:rPr>
      </w:pPr>
      <w:r w:rsidRPr="6DD6D2F9" w:rsidR="00D77662">
        <w:rPr>
          <w:rFonts w:ascii="Times New Roman" w:hAnsi="Times New Roman"/>
        </w:rPr>
        <w:t>Datacamp</w:t>
      </w:r>
      <w:r w:rsidRPr="6DD6D2F9" w:rsidR="00D77662">
        <w:rPr>
          <w:rFonts w:ascii="Times New Roman" w:hAnsi="Times New Roman"/>
        </w:rPr>
        <w:t xml:space="preserve"> – Python, SQL, Tableau</w:t>
      </w:r>
    </w:p>
    <w:p w:rsidR="7C018314" w:rsidP="6DD6D2F9" w:rsidRDefault="7C018314" w14:paraId="4BE17AEF" w14:textId="7DC844EC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6DD6D2F9" w:rsidR="7C018314">
        <w:rPr>
          <w:rFonts w:ascii="Times New Roman" w:hAnsi="Times New Roman"/>
          <w:sz w:val="24"/>
          <w:szCs w:val="24"/>
        </w:rPr>
        <w:t>Project Management Institute – Project Management Basics</w:t>
      </w:r>
    </w:p>
    <w:p w:rsidR="00CB0557" w:rsidP="00CB0557" w:rsidRDefault="00CB0557" w14:paraId="3FAE4D5B" w14:textId="6B1FA7D1"/>
    <w:p w:rsidR="00CB0557" w:rsidP="00CB0557" w:rsidRDefault="00CB0557" w14:paraId="1E1B73BD" w14:textId="4FCD4CD9">
      <w:pPr>
        <w:rPr>
          <w:rFonts w:ascii="Times New Roman" w:hAnsi="Times New Roman"/>
        </w:rPr>
      </w:pPr>
      <w:r>
        <w:rPr>
          <w:rFonts w:ascii="Times New Roman" w:hAnsi="Times New Roman"/>
          <w:b/>
          <w:u w:val="single"/>
        </w:rPr>
        <w:t>SECURITY CLEARANCE</w:t>
      </w:r>
      <w:r w:rsidR="003C3FBF">
        <w:rPr>
          <w:rFonts w:ascii="Times New Roman" w:hAnsi="Times New Roman"/>
          <w:b/>
          <w:u w:val="single"/>
        </w:rPr>
        <w:t>:</w:t>
      </w:r>
      <w:r>
        <w:rPr>
          <w:rFonts w:ascii="Times New Roman" w:hAnsi="Times New Roman"/>
          <w:b/>
          <w:u w:val="single"/>
        </w:rPr>
        <w:t xml:space="preserve"> </w:t>
      </w:r>
    </w:p>
    <w:p w:rsidR="00CB0557" w:rsidP="00CB0557" w:rsidRDefault="00CB0557" w14:paraId="1E33E770" w14:textId="72B4F5F1">
      <w:pPr>
        <w:pStyle w:val="ListParagraph"/>
        <w:numPr>
          <w:ilvl w:val="0"/>
          <w:numId w:val="1"/>
        </w:numPr>
        <w:rPr/>
      </w:pPr>
      <w:r w:rsidRPr="6DD6D2F9" w:rsidR="6E8F3035">
        <w:rPr>
          <w:rFonts w:ascii="Times New Roman" w:hAnsi="Times New Roman"/>
        </w:rPr>
        <w:t xml:space="preserve"> </w:t>
      </w:r>
      <w:r w:rsidRPr="6DD6D2F9" w:rsidR="49EE5F73">
        <w:rPr>
          <w:rFonts w:ascii="Times New Roman" w:hAnsi="Times New Roman"/>
        </w:rPr>
        <w:t xml:space="preserve">US </w:t>
      </w:r>
      <w:r w:rsidRPr="6DD6D2F9" w:rsidR="0960FE1F">
        <w:rPr>
          <w:rFonts w:ascii="Times New Roman" w:hAnsi="Times New Roman"/>
        </w:rPr>
        <w:t>Public Trust</w:t>
      </w:r>
    </w:p>
    <w:p w:rsidR="00CB0557" w:rsidP="00CB0557" w:rsidRDefault="00CB0557" w14:paraId="3875E693" w14:textId="77777777"/>
    <w:sectPr w:rsidR="00CB0557">
      <w:headerReference w:type="default" r:id="rId11"/>
      <w:footerReference w:type="default" r:id="rId1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73BBE" w:rsidP="00FB7BE6" w:rsidRDefault="00B73BBE" w14:paraId="675BE0CB" w14:textId="77777777">
      <w:r>
        <w:separator/>
      </w:r>
    </w:p>
  </w:endnote>
  <w:endnote w:type="continuationSeparator" w:id="0">
    <w:p w:rsidR="00B73BBE" w:rsidP="00FB7BE6" w:rsidRDefault="00B73BBE" w14:paraId="0328EB5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966C3" w:rsidR="00FB7BE6" w:rsidP="00FB7BE6" w:rsidRDefault="000F1085" w14:paraId="57B7121A" w14:textId="59F7BE75">
    <w:pPr>
      <w:pStyle w:val="Footer"/>
      <w:jc w:val="center"/>
      <w:rPr>
        <w:color w:val="06121C"/>
      </w:rPr>
    </w:pPr>
    <w:r>
      <w:rPr>
        <w:rFonts w:ascii="Helvetica" w:hAnsi="Helvetica"/>
        <w:noProof/>
        <w:color w:val="06121C"/>
        <w:sz w:val="17"/>
      </w:rPr>
      <w:t xml:space="preserve">600 Maryland Ave SW Suite </w:t>
    </w:r>
    <w:r w:rsidR="00EA73A1">
      <w:rPr>
        <w:rFonts w:ascii="Helvetica" w:hAnsi="Helvetica"/>
        <w:noProof/>
        <w:color w:val="06121C"/>
        <w:sz w:val="17"/>
      </w:rPr>
      <w:t>500</w:t>
    </w:r>
    <w:r>
      <w:rPr>
        <w:rFonts w:ascii="Helvetica" w:hAnsi="Helvetica"/>
        <w:noProof/>
        <w:color w:val="06121C"/>
        <w:sz w:val="17"/>
      </w:rPr>
      <w:t>E     •     Washington, DC 20024</w:t>
    </w:r>
    <w:r w:rsidRPr="008966C3" w:rsidR="00FB7BE6">
      <w:rPr>
        <w:rFonts w:ascii="Helvetica" w:hAnsi="Helvetica"/>
        <w:noProof/>
        <w:color w:val="06121C"/>
        <w:sz w:val="17"/>
      </w:rPr>
      <w:t xml:space="preserve">     •</w:t>
    </w:r>
    <w:r w:rsidR="00577BEA">
      <w:rPr>
        <w:rFonts w:ascii="Helvetica" w:hAnsi="Helvetica"/>
        <w:noProof/>
        <w:color w:val="06121C"/>
        <w:sz w:val="17"/>
      </w:rPr>
      <w:t xml:space="preserve">     (P) 866.319.2331</w:t>
    </w:r>
    <w:r>
      <w:rPr>
        <w:rFonts w:ascii="Helvetica" w:hAnsi="Helvetica"/>
        <w:noProof/>
        <w:color w:val="06121C"/>
        <w:sz w:val="17"/>
      </w:rPr>
      <w:t xml:space="preserve">     </w:t>
    </w:r>
    <w:r w:rsidRPr="008966C3" w:rsidR="00FB7BE6">
      <w:rPr>
        <w:rFonts w:ascii="Helvetica" w:hAnsi="Helvetica"/>
        <w:noProof/>
        <w:color w:val="06121C"/>
        <w:sz w:val="17"/>
      </w:rPr>
      <w:t xml:space="preserve">•     </w:t>
    </w:r>
    <w:r w:rsidRPr="008966C3" w:rsidR="00FB7BE6">
      <w:rPr>
        <w:rFonts w:ascii="Helvetica" w:hAnsi="Helvetica"/>
        <w:b/>
        <w:noProof/>
        <w:color w:val="06121C"/>
        <w:sz w:val="17"/>
      </w:rPr>
      <w:t>www.cobec.com</w:t>
    </w:r>
  </w:p>
  <w:p w:rsidR="00FB7BE6" w:rsidRDefault="00FB7BE6" w14:paraId="253E61D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73BBE" w:rsidP="00FB7BE6" w:rsidRDefault="00B73BBE" w14:paraId="32182651" w14:textId="77777777">
      <w:r>
        <w:separator/>
      </w:r>
    </w:p>
  </w:footnote>
  <w:footnote w:type="continuationSeparator" w:id="0">
    <w:p w:rsidR="00B73BBE" w:rsidP="00FB7BE6" w:rsidRDefault="00B73BBE" w14:paraId="2722366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FB7BE6" w:rsidRDefault="00FB7BE6" w14:paraId="27D33B92" w14:textId="77777777">
    <w:pPr>
      <w:pStyle w:val="Header"/>
    </w:pPr>
    <w:r>
      <w:rPr>
        <w:noProof/>
      </w:rPr>
      <w:drawing>
        <wp:inline distT="0" distB="0" distL="0" distR="0" wp14:anchorId="46977489" wp14:editId="3B5E7354">
          <wp:extent cx="1828800" cy="924732"/>
          <wp:effectExtent l="0" t="0" r="0" b="0"/>
          <wp:docPr id="1" name="Picture 0" descr="Cobec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bec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8711" cy="9297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07Kp1rqWE3TTVU" int2:id="MSnVVHQQ">
      <int2:state int2:type="AugLoop_Text_Critique" int2:value="Rejected"/>
    </int2:textHash>
    <int2:bookmark int2:bookmarkName="_Int_iKueYK5Y" int2:invalidationBookmarkName="" int2:hashCode="Y7Dy7bRIH9XB4m" int2:id="MaALZ0Uj">
      <int2:state int2:type="AugLoop_Acronyms_AcronymsCritique" int2:value="Rejected"/>
    </int2:bookmark>
    <int2:bookmark int2:bookmarkName="_Int_uMg3CgP5" int2:invalidationBookmarkName="" int2:hashCode="n+bEQBCjE4Fgt2" int2:id="tGmCDmiX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39A3"/>
    <w:multiLevelType w:val="hybridMultilevel"/>
    <w:tmpl w:val="DF5439B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99674F"/>
    <w:multiLevelType w:val="hybridMultilevel"/>
    <w:tmpl w:val="1E2E4DF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C886E9A"/>
    <w:multiLevelType w:val="hybridMultilevel"/>
    <w:tmpl w:val="A0C4F7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15C1EEB"/>
    <w:multiLevelType w:val="hybridMultilevel"/>
    <w:tmpl w:val="67688A4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5ED5647"/>
    <w:multiLevelType w:val="hybridMultilevel"/>
    <w:tmpl w:val="2A5456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B136D87"/>
    <w:multiLevelType w:val="hybridMultilevel"/>
    <w:tmpl w:val="2EA6E4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3AA70AA"/>
    <w:multiLevelType w:val="hybridMultilevel"/>
    <w:tmpl w:val="00A410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89C3427"/>
    <w:multiLevelType w:val="hybridMultilevel"/>
    <w:tmpl w:val="D9C86D1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B2F6087"/>
    <w:multiLevelType w:val="hybridMultilevel"/>
    <w:tmpl w:val="49188A4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D486C9C"/>
    <w:multiLevelType w:val="hybridMultilevel"/>
    <w:tmpl w:val="DDB4D16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DA727A0"/>
    <w:multiLevelType w:val="hybridMultilevel"/>
    <w:tmpl w:val="6562E81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DDC0447"/>
    <w:multiLevelType w:val="hybridMultilevel"/>
    <w:tmpl w:val="7848DF5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2F3B1B9E"/>
    <w:multiLevelType w:val="hybridMultilevel"/>
    <w:tmpl w:val="613246F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0211171"/>
    <w:multiLevelType w:val="hybridMultilevel"/>
    <w:tmpl w:val="E7D463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6063A69"/>
    <w:multiLevelType w:val="hybridMultilevel"/>
    <w:tmpl w:val="CCDA82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AC73231"/>
    <w:multiLevelType w:val="hybridMultilevel"/>
    <w:tmpl w:val="7DD4B49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D4428AB"/>
    <w:multiLevelType w:val="hybridMultilevel"/>
    <w:tmpl w:val="C0ECD5A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D6057FB"/>
    <w:multiLevelType w:val="hybridMultilevel"/>
    <w:tmpl w:val="7DCA34A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19079FD"/>
    <w:multiLevelType w:val="hybridMultilevel"/>
    <w:tmpl w:val="3E6C0C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2D40909"/>
    <w:multiLevelType w:val="hybridMultilevel"/>
    <w:tmpl w:val="28D4DB6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2F62A90"/>
    <w:multiLevelType w:val="hybridMultilevel"/>
    <w:tmpl w:val="28E6474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5424626"/>
    <w:multiLevelType w:val="hybridMultilevel"/>
    <w:tmpl w:val="1BEECCA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4B6402A1"/>
    <w:multiLevelType w:val="hybridMultilevel"/>
    <w:tmpl w:val="F6909D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5F7275A"/>
    <w:multiLevelType w:val="hybridMultilevel"/>
    <w:tmpl w:val="9D6EEA60"/>
    <w:lvl w:ilvl="0" w:tplc="DBF87464">
      <w:start w:val="1"/>
      <w:numFmt w:val="bullet"/>
      <w:lvlText w:val="-"/>
      <w:lvlJc w:val="left"/>
      <w:pPr>
        <w:ind w:left="360" w:hanging="360"/>
      </w:pPr>
      <w:rPr>
        <w:rFonts w:hint="default" w:ascii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4" w15:restartNumberingAfterBreak="0">
    <w:nsid w:val="5FB202EC"/>
    <w:multiLevelType w:val="hybridMultilevel"/>
    <w:tmpl w:val="A52AD8D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FDB1CF9"/>
    <w:multiLevelType w:val="hybridMultilevel"/>
    <w:tmpl w:val="7E98FA1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CD027B5"/>
    <w:multiLevelType w:val="hybridMultilevel"/>
    <w:tmpl w:val="7C5065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79931108">
    <w:abstractNumId w:val="20"/>
  </w:num>
  <w:num w:numId="2" w16cid:durableId="1993100178">
    <w:abstractNumId w:val="4"/>
  </w:num>
  <w:num w:numId="3" w16cid:durableId="2114854999">
    <w:abstractNumId w:val="3"/>
  </w:num>
  <w:num w:numId="4" w16cid:durableId="1828401732">
    <w:abstractNumId w:val="25"/>
  </w:num>
  <w:num w:numId="5" w16cid:durableId="124738127">
    <w:abstractNumId w:val="0"/>
  </w:num>
  <w:num w:numId="6" w16cid:durableId="71858078">
    <w:abstractNumId w:val="16"/>
  </w:num>
  <w:num w:numId="7" w16cid:durableId="1422137985">
    <w:abstractNumId w:val="14"/>
  </w:num>
  <w:num w:numId="8" w16cid:durableId="1208102867">
    <w:abstractNumId w:val="24"/>
  </w:num>
  <w:num w:numId="9" w16cid:durableId="1893031560">
    <w:abstractNumId w:val="2"/>
  </w:num>
  <w:num w:numId="10" w16cid:durableId="522017169">
    <w:abstractNumId w:val="22"/>
  </w:num>
  <w:num w:numId="11" w16cid:durableId="800994703">
    <w:abstractNumId w:val="21"/>
  </w:num>
  <w:num w:numId="12" w16cid:durableId="571934554">
    <w:abstractNumId w:val="12"/>
  </w:num>
  <w:num w:numId="13" w16cid:durableId="1375229631">
    <w:abstractNumId w:val="5"/>
  </w:num>
  <w:num w:numId="14" w16cid:durableId="252666040">
    <w:abstractNumId w:val="7"/>
  </w:num>
  <w:num w:numId="15" w16cid:durableId="989167015">
    <w:abstractNumId w:val="13"/>
  </w:num>
  <w:num w:numId="16" w16cid:durableId="1180855459">
    <w:abstractNumId w:val="23"/>
  </w:num>
  <w:num w:numId="17" w16cid:durableId="1703827501">
    <w:abstractNumId w:val="26"/>
  </w:num>
  <w:num w:numId="18" w16cid:durableId="783429831">
    <w:abstractNumId w:val="17"/>
  </w:num>
  <w:num w:numId="19" w16cid:durableId="890842211">
    <w:abstractNumId w:val="10"/>
  </w:num>
  <w:num w:numId="20" w16cid:durableId="331445722">
    <w:abstractNumId w:val="8"/>
  </w:num>
  <w:num w:numId="21" w16cid:durableId="992682380">
    <w:abstractNumId w:val="15"/>
  </w:num>
  <w:num w:numId="22" w16cid:durableId="342901530">
    <w:abstractNumId w:val="6"/>
  </w:num>
  <w:num w:numId="23" w16cid:durableId="236210112">
    <w:abstractNumId w:val="11"/>
  </w:num>
  <w:num w:numId="24" w16cid:durableId="2009015268">
    <w:abstractNumId w:val="19"/>
  </w:num>
  <w:num w:numId="25" w16cid:durableId="1651640478">
    <w:abstractNumId w:val="18"/>
  </w:num>
  <w:num w:numId="26" w16cid:durableId="603222814">
    <w:abstractNumId w:val="9"/>
  </w:num>
  <w:num w:numId="27" w16cid:durableId="2056616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ttachedTemplate r:id="rId1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84C"/>
    <w:rsid w:val="00001405"/>
    <w:rsid w:val="000070EE"/>
    <w:rsid w:val="0003598C"/>
    <w:rsid w:val="000819C8"/>
    <w:rsid w:val="000971DB"/>
    <w:rsid w:val="000A2105"/>
    <w:rsid w:val="000B484C"/>
    <w:rsid w:val="000B4BA3"/>
    <w:rsid w:val="000B4D19"/>
    <w:rsid w:val="000D31AE"/>
    <w:rsid w:val="000F1085"/>
    <w:rsid w:val="00106FC2"/>
    <w:rsid w:val="001D061D"/>
    <w:rsid w:val="001E79DA"/>
    <w:rsid w:val="002214B1"/>
    <w:rsid w:val="00222DC9"/>
    <w:rsid w:val="002236EB"/>
    <w:rsid w:val="00226F5A"/>
    <w:rsid w:val="00261D73"/>
    <w:rsid w:val="00264DCC"/>
    <w:rsid w:val="002A46EC"/>
    <w:rsid w:val="002D1A1E"/>
    <w:rsid w:val="00325333"/>
    <w:rsid w:val="0036311B"/>
    <w:rsid w:val="0036345A"/>
    <w:rsid w:val="003A0B0C"/>
    <w:rsid w:val="003C3FBF"/>
    <w:rsid w:val="003C6D46"/>
    <w:rsid w:val="003D5425"/>
    <w:rsid w:val="00412785"/>
    <w:rsid w:val="004740AC"/>
    <w:rsid w:val="004C3B3B"/>
    <w:rsid w:val="004D0F3F"/>
    <w:rsid w:val="00533CE4"/>
    <w:rsid w:val="00577BEA"/>
    <w:rsid w:val="005A3B1C"/>
    <w:rsid w:val="005B3F20"/>
    <w:rsid w:val="005D1C7D"/>
    <w:rsid w:val="00610F5A"/>
    <w:rsid w:val="006560DB"/>
    <w:rsid w:val="00656F65"/>
    <w:rsid w:val="00664954"/>
    <w:rsid w:val="0067782B"/>
    <w:rsid w:val="006C7D48"/>
    <w:rsid w:val="00702407"/>
    <w:rsid w:val="00716DDC"/>
    <w:rsid w:val="00737EAE"/>
    <w:rsid w:val="0076600D"/>
    <w:rsid w:val="007C2301"/>
    <w:rsid w:val="00807750"/>
    <w:rsid w:val="00851BCF"/>
    <w:rsid w:val="008858AE"/>
    <w:rsid w:val="008D4FA2"/>
    <w:rsid w:val="008F05DA"/>
    <w:rsid w:val="0093770A"/>
    <w:rsid w:val="00983F00"/>
    <w:rsid w:val="009A133C"/>
    <w:rsid w:val="009A2AE1"/>
    <w:rsid w:val="009B223B"/>
    <w:rsid w:val="009B4545"/>
    <w:rsid w:val="00A05B8D"/>
    <w:rsid w:val="00A216E5"/>
    <w:rsid w:val="00A4657E"/>
    <w:rsid w:val="00A945C0"/>
    <w:rsid w:val="00AA7C31"/>
    <w:rsid w:val="00AB0689"/>
    <w:rsid w:val="00AB63E6"/>
    <w:rsid w:val="00AE2817"/>
    <w:rsid w:val="00B560C7"/>
    <w:rsid w:val="00B6455B"/>
    <w:rsid w:val="00B6526A"/>
    <w:rsid w:val="00B73BBE"/>
    <w:rsid w:val="00B90522"/>
    <w:rsid w:val="00B93749"/>
    <w:rsid w:val="00BA5DA8"/>
    <w:rsid w:val="00BB0E94"/>
    <w:rsid w:val="00C12A49"/>
    <w:rsid w:val="00C85743"/>
    <w:rsid w:val="00CA3266"/>
    <w:rsid w:val="00CA4474"/>
    <w:rsid w:val="00CB0557"/>
    <w:rsid w:val="00CF1D2D"/>
    <w:rsid w:val="00D34833"/>
    <w:rsid w:val="00D703A8"/>
    <w:rsid w:val="00D77662"/>
    <w:rsid w:val="00D85084"/>
    <w:rsid w:val="00DD04FE"/>
    <w:rsid w:val="00E04ECD"/>
    <w:rsid w:val="00E46BD9"/>
    <w:rsid w:val="00E633C0"/>
    <w:rsid w:val="00E803C3"/>
    <w:rsid w:val="00E82D38"/>
    <w:rsid w:val="00E83439"/>
    <w:rsid w:val="00E87242"/>
    <w:rsid w:val="00EA73A1"/>
    <w:rsid w:val="00EB59C4"/>
    <w:rsid w:val="00EB68BC"/>
    <w:rsid w:val="00ED7D3E"/>
    <w:rsid w:val="00F11EFF"/>
    <w:rsid w:val="00F178F4"/>
    <w:rsid w:val="00F17EC7"/>
    <w:rsid w:val="00F52065"/>
    <w:rsid w:val="00F6496A"/>
    <w:rsid w:val="00F66C98"/>
    <w:rsid w:val="00F66E93"/>
    <w:rsid w:val="00F9EF8E"/>
    <w:rsid w:val="00FB16E6"/>
    <w:rsid w:val="00FB7BE6"/>
    <w:rsid w:val="00FE035D"/>
    <w:rsid w:val="00FF5A17"/>
    <w:rsid w:val="00FF72D4"/>
    <w:rsid w:val="010C922C"/>
    <w:rsid w:val="01E771FE"/>
    <w:rsid w:val="025B1AC6"/>
    <w:rsid w:val="02A52A16"/>
    <w:rsid w:val="02E5435D"/>
    <w:rsid w:val="04AB7F25"/>
    <w:rsid w:val="05015E6E"/>
    <w:rsid w:val="051F12C0"/>
    <w:rsid w:val="069B86C3"/>
    <w:rsid w:val="06D9C2D0"/>
    <w:rsid w:val="07778FFD"/>
    <w:rsid w:val="07927749"/>
    <w:rsid w:val="09101F9B"/>
    <w:rsid w:val="09227BB6"/>
    <w:rsid w:val="0960FE1F"/>
    <w:rsid w:val="09C56934"/>
    <w:rsid w:val="09EDF11D"/>
    <w:rsid w:val="0AA0742C"/>
    <w:rsid w:val="0B64AF48"/>
    <w:rsid w:val="0CEBA8CC"/>
    <w:rsid w:val="0E4808FE"/>
    <w:rsid w:val="106063A6"/>
    <w:rsid w:val="10956F6E"/>
    <w:rsid w:val="10F70961"/>
    <w:rsid w:val="1185BA36"/>
    <w:rsid w:val="11DE3931"/>
    <w:rsid w:val="1232D366"/>
    <w:rsid w:val="12A83D84"/>
    <w:rsid w:val="131E236C"/>
    <w:rsid w:val="14A67CD1"/>
    <w:rsid w:val="14BAF7E4"/>
    <w:rsid w:val="15DFDE46"/>
    <w:rsid w:val="163214F8"/>
    <w:rsid w:val="16B34BFF"/>
    <w:rsid w:val="1833578D"/>
    <w:rsid w:val="18A09269"/>
    <w:rsid w:val="19502683"/>
    <w:rsid w:val="19BB1AAA"/>
    <w:rsid w:val="1A2E5AB4"/>
    <w:rsid w:val="1A7C683F"/>
    <w:rsid w:val="1AA42747"/>
    <w:rsid w:val="1AAD0017"/>
    <w:rsid w:val="1AB2AC34"/>
    <w:rsid w:val="1B0515DE"/>
    <w:rsid w:val="1B380B9D"/>
    <w:rsid w:val="1C34DFA0"/>
    <w:rsid w:val="1C69C72C"/>
    <w:rsid w:val="1C8F5AC6"/>
    <w:rsid w:val="1E337765"/>
    <w:rsid w:val="1E6F2008"/>
    <w:rsid w:val="1E8E8BCD"/>
    <w:rsid w:val="1FD8B0B2"/>
    <w:rsid w:val="203C4B26"/>
    <w:rsid w:val="2042DE40"/>
    <w:rsid w:val="20A97067"/>
    <w:rsid w:val="20CD824A"/>
    <w:rsid w:val="2156A711"/>
    <w:rsid w:val="216A4A63"/>
    <w:rsid w:val="220F30A3"/>
    <w:rsid w:val="24B7278B"/>
    <w:rsid w:val="255F826F"/>
    <w:rsid w:val="25726E1E"/>
    <w:rsid w:val="25878B72"/>
    <w:rsid w:val="25E33E29"/>
    <w:rsid w:val="262F1065"/>
    <w:rsid w:val="2635AC3A"/>
    <w:rsid w:val="263C862D"/>
    <w:rsid w:val="2647E044"/>
    <w:rsid w:val="26EF005C"/>
    <w:rsid w:val="279A0BC8"/>
    <w:rsid w:val="27CAE0C6"/>
    <w:rsid w:val="282BE932"/>
    <w:rsid w:val="28542D35"/>
    <w:rsid w:val="29FB93E9"/>
    <w:rsid w:val="2AEF9671"/>
    <w:rsid w:val="2B0AF789"/>
    <w:rsid w:val="2C49BE52"/>
    <w:rsid w:val="2C49D48D"/>
    <w:rsid w:val="2DA6B840"/>
    <w:rsid w:val="2DE3B735"/>
    <w:rsid w:val="2E660704"/>
    <w:rsid w:val="2F3584AE"/>
    <w:rsid w:val="2F865742"/>
    <w:rsid w:val="2FBD2FED"/>
    <w:rsid w:val="2FFBF701"/>
    <w:rsid w:val="3009EDEE"/>
    <w:rsid w:val="303E5FD8"/>
    <w:rsid w:val="305F2A3A"/>
    <w:rsid w:val="309894CF"/>
    <w:rsid w:val="30F20DD7"/>
    <w:rsid w:val="31D2CF8F"/>
    <w:rsid w:val="321740C4"/>
    <w:rsid w:val="32EE7604"/>
    <w:rsid w:val="33C0AF11"/>
    <w:rsid w:val="3464AA48"/>
    <w:rsid w:val="354EE186"/>
    <w:rsid w:val="37F6A01A"/>
    <w:rsid w:val="389942B4"/>
    <w:rsid w:val="38DF6977"/>
    <w:rsid w:val="39116169"/>
    <w:rsid w:val="3958BE39"/>
    <w:rsid w:val="39C9F483"/>
    <w:rsid w:val="39FF4AB1"/>
    <w:rsid w:val="3A2CD835"/>
    <w:rsid w:val="3BD0E376"/>
    <w:rsid w:val="3BE4ACC9"/>
    <w:rsid w:val="3D23DA6E"/>
    <w:rsid w:val="3DC72D17"/>
    <w:rsid w:val="3E4ED381"/>
    <w:rsid w:val="3EB12E3C"/>
    <w:rsid w:val="3F551564"/>
    <w:rsid w:val="408CCED0"/>
    <w:rsid w:val="42402C7E"/>
    <w:rsid w:val="428B5BA1"/>
    <w:rsid w:val="450B3D1D"/>
    <w:rsid w:val="453779A6"/>
    <w:rsid w:val="45DEE747"/>
    <w:rsid w:val="462F4894"/>
    <w:rsid w:val="47B3385F"/>
    <w:rsid w:val="4859CC30"/>
    <w:rsid w:val="48CC538B"/>
    <w:rsid w:val="49EE5F73"/>
    <w:rsid w:val="4B7F2078"/>
    <w:rsid w:val="4BE3F782"/>
    <w:rsid w:val="4C1FDD18"/>
    <w:rsid w:val="4C744781"/>
    <w:rsid w:val="4D56B147"/>
    <w:rsid w:val="4D9309ED"/>
    <w:rsid w:val="4DDC54BF"/>
    <w:rsid w:val="4E3721DD"/>
    <w:rsid w:val="4E573786"/>
    <w:rsid w:val="4E63DD72"/>
    <w:rsid w:val="4F19723A"/>
    <w:rsid w:val="5035AE47"/>
    <w:rsid w:val="506C9C31"/>
    <w:rsid w:val="5086FFAA"/>
    <w:rsid w:val="50A9705D"/>
    <w:rsid w:val="50BE766B"/>
    <w:rsid w:val="5113F581"/>
    <w:rsid w:val="512B1731"/>
    <w:rsid w:val="51801762"/>
    <w:rsid w:val="528092BC"/>
    <w:rsid w:val="52AAA20E"/>
    <w:rsid w:val="5330E35A"/>
    <w:rsid w:val="545E035B"/>
    <w:rsid w:val="55FFA40E"/>
    <w:rsid w:val="57F59020"/>
    <w:rsid w:val="5851D7EE"/>
    <w:rsid w:val="58BEF580"/>
    <w:rsid w:val="591E9827"/>
    <w:rsid w:val="5954E105"/>
    <w:rsid w:val="5A29D23F"/>
    <w:rsid w:val="5A7781EA"/>
    <w:rsid w:val="5AB7895B"/>
    <w:rsid w:val="5ACA7433"/>
    <w:rsid w:val="5CA20F36"/>
    <w:rsid w:val="5CB92583"/>
    <w:rsid w:val="5CCBA530"/>
    <w:rsid w:val="5DE2DA81"/>
    <w:rsid w:val="5E7A2A45"/>
    <w:rsid w:val="5F59740D"/>
    <w:rsid w:val="5F7BAD50"/>
    <w:rsid w:val="609CAA2A"/>
    <w:rsid w:val="60ACD875"/>
    <w:rsid w:val="6262B99B"/>
    <w:rsid w:val="634E9787"/>
    <w:rsid w:val="634EF4AA"/>
    <w:rsid w:val="63520824"/>
    <w:rsid w:val="63A491EA"/>
    <w:rsid w:val="6570F797"/>
    <w:rsid w:val="6619FD05"/>
    <w:rsid w:val="6655C421"/>
    <w:rsid w:val="66CCA114"/>
    <w:rsid w:val="67A14855"/>
    <w:rsid w:val="68483CBB"/>
    <w:rsid w:val="68B66831"/>
    <w:rsid w:val="69C36E9A"/>
    <w:rsid w:val="6A0214F6"/>
    <w:rsid w:val="6A74E2BA"/>
    <w:rsid w:val="6AA1B96E"/>
    <w:rsid w:val="6B4B4232"/>
    <w:rsid w:val="6B533A4D"/>
    <w:rsid w:val="6D28BA18"/>
    <w:rsid w:val="6D7A053D"/>
    <w:rsid w:val="6DA565C3"/>
    <w:rsid w:val="6DD6D2F9"/>
    <w:rsid w:val="6E42C78A"/>
    <w:rsid w:val="6E8F3035"/>
    <w:rsid w:val="6E91AED5"/>
    <w:rsid w:val="6E91BFEB"/>
    <w:rsid w:val="6EAED31F"/>
    <w:rsid w:val="6EB39386"/>
    <w:rsid w:val="6EBE3601"/>
    <w:rsid w:val="6F1915D7"/>
    <w:rsid w:val="6F19C020"/>
    <w:rsid w:val="701EB355"/>
    <w:rsid w:val="70F95880"/>
    <w:rsid w:val="7217893F"/>
    <w:rsid w:val="7253B32F"/>
    <w:rsid w:val="725905FB"/>
    <w:rsid w:val="7275300E"/>
    <w:rsid w:val="729528E1"/>
    <w:rsid w:val="72E97894"/>
    <w:rsid w:val="733109D1"/>
    <w:rsid w:val="738AACD2"/>
    <w:rsid w:val="73A60CCB"/>
    <w:rsid w:val="75C8C2FF"/>
    <w:rsid w:val="76197D68"/>
    <w:rsid w:val="768B18BD"/>
    <w:rsid w:val="76D1144A"/>
    <w:rsid w:val="7746A5A6"/>
    <w:rsid w:val="77B6469A"/>
    <w:rsid w:val="77F06C01"/>
    <w:rsid w:val="78B89FB0"/>
    <w:rsid w:val="78C1CBFD"/>
    <w:rsid w:val="78D2A44E"/>
    <w:rsid w:val="79F14336"/>
    <w:rsid w:val="7B80CF75"/>
    <w:rsid w:val="7C018314"/>
    <w:rsid w:val="7C2B026E"/>
    <w:rsid w:val="7D32D941"/>
    <w:rsid w:val="7D6577D8"/>
    <w:rsid w:val="7E1B520F"/>
    <w:rsid w:val="7EC88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F6B30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styleId="Normal" w:default="1">
    <w:name w:val="Normal"/>
    <w:qFormat/>
    <w:rsid w:val="000B484C"/>
    <w:pPr>
      <w:spacing w:after="0" w:line="240" w:lineRule="auto"/>
    </w:pPr>
    <w:rPr>
      <w:rFonts w:ascii="Trebuchet MS" w:hAnsi="Trebuchet MS" w:eastAsia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52065"/>
    <w:pPr>
      <w:keepNext/>
      <w:spacing w:before="240"/>
      <w:outlineLvl w:val="0"/>
    </w:pPr>
    <w:rPr>
      <w:rFonts w:ascii="Arial" w:hAnsi="Arial" w:cs="Arial"/>
      <w:b/>
      <w:bCs/>
      <w:kern w:val="32"/>
      <w:sz w:val="28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B7BE6"/>
  </w:style>
  <w:style w:type="paragraph" w:styleId="Footer">
    <w:name w:val="footer"/>
    <w:basedOn w:val="Normal"/>
    <w:link w:val="Foot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B7BE6"/>
  </w:style>
  <w:style w:type="paragraph" w:styleId="BalloonText">
    <w:name w:val="Balloon Text"/>
    <w:basedOn w:val="Normal"/>
    <w:link w:val="BalloonTextChar"/>
    <w:uiPriority w:val="99"/>
    <w:semiHidden/>
    <w:unhideWhenUsed/>
    <w:rsid w:val="00FB7BE6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B7BE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B484C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rsid w:val="00F52065"/>
    <w:rPr>
      <w:rFonts w:ascii="Arial" w:hAnsi="Arial" w:eastAsia="Times New Roman" w:cs="Arial"/>
      <w:b/>
      <w:bCs/>
      <w:kern w:val="32"/>
      <w:sz w:val="28"/>
      <w:szCs w:val="32"/>
    </w:rPr>
  </w:style>
  <w:style w:type="character" w:styleId="Bullet1" w:customStyle="1">
    <w:name w:val="Bullet1"/>
    <w:basedOn w:val="DefaultParagraphFont"/>
    <w:rsid w:val="0093770A"/>
  </w:style>
  <w:style w:type="character" w:styleId="Hyperlink">
    <w:name w:val="Hyperlink"/>
    <w:basedOn w:val="DefaultParagraphFont"/>
    <w:uiPriority w:val="99"/>
    <w:unhideWhenUsed/>
    <w:rsid w:val="001E79D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1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microsoft.com/office/2020/10/relationships/intelligence" Target="intelligence2.xml" Id="Rca2958c7ef0647da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thompson\Desktop\Cobec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FD6468-D5F7-4CD9-94FD-C70EF2EAB084}">
  <ds:schemaRefs>
    <ds:schemaRef ds:uri="http://schemas.microsoft.com/office/infopath/2007/PartnerControls"/>
    <ds:schemaRef ds:uri="14c30b3f-4b87-48f1-891b-73a9a46686fd"/>
    <ds:schemaRef ds:uri="http://purl.org/dc/elements/1.1/"/>
    <ds:schemaRef ds:uri="5513666f-afd0-408a-98a4-89db0a00912f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purl.org/dc/dcmitype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13FA9471-CB2E-4B6D-9880-93E0BC0003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BBDA19-157A-426D-AD48-6B79793EC764}"/>
</file>

<file path=customXml/itemProps4.xml><?xml version="1.0" encoding="utf-8"?>
<ds:datastoreItem xmlns:ds="http://schemas.openxmlformats.org/officeDocument/2006/customXml" ds:itemID="{192CC8A7-7838-43A3-85F9-0B2CD7C7A02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Cobec Letterhead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rthompson</dc:creator>
  <cp:lastModifiedBy>Anna Matveeva</cp:lastModifiedBy>
  <cp:revision>17</cp:revision>
  <cp:lastPrinted>2014-02-04T19:23:00Z</cp:lastPrinted>
  <dcterms:created xsi:type="dcterms:W3CDTF">2022-03-07T20:11:00Z</dcterms:created>
  <dcterms:modified xsi:type="dcterms:W3CDTF">2023-11-15T20:36:22Z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01a2ded45c5a887496a8de2218ac704cc71f472c6c060bd4768de1ed11a4babc</vt:lpwstr>
  </property>
  <property fmtid="{D5CDD505-2E9C-101B-9397-08002B2CF9AE}" pid="3" name="ContentTypeId">
    <vt:lpwstr>0x010100B01F566F7BB32848BD5DA6C2BF308DB7</vt:lpwstr>
  </property>
  <property fmtid="{D5CDD505-2E9C-101B-9397-08002B2CF9AE}" pid="4" name="MediaServiceImageTags">
    <vt:lpwstr/>
  </property>
  <property fmtid="{D5CDD505-2E9C-101B-9397-08002B2CF9AE}" pid="5" name="Order">
    <vt:r8>112700</vt:r8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xd_Signature">
    <vt:bool>false</vt:bool>
  </property>
</Properties>
</file>